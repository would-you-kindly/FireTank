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80AF1" w14:textId="5CC29BDB" w:rsidR="003C347C" w:rsidRPr="0025142C" w:rsidRDefault="00AE5434" w:rsidP="006D61CC">
      <w:pPr>
        <w:pStyle w:val="HSE5"/>
      </w:pPr>
      <w:r>
        <w:t>Руководство по созданию карт для тренажера «Пожарные танки»</w:t>
      </w:r>
    </w:p>
    <w:p w14:paraId="33C6C0E1" w14:textId="22ED7898" w:rsidR="003C347C" w:rsidRDefault="00AE5434" w:rsidP="003C347C">
      <w:pPr>
        <w:pStyle w:val="HSE0"/>
      </w:pPr>
      <w:r>
        <w:t xml:space="preserve">Для создания карт используется редактор </w:t>
      </w:r>
      <w:r>
        <w:rPr>
          <w:lang w:val="en-US"/>
        </w:rPr>
        <w:t>Tile</w:t>
      </w:r>
      <w:r w:rsidRPr="00AE5434">
        <w:t xml:space="preserve"> </w:t>
      </w:r>
      <w:r>
        <w:rPr>
          <w:lang w:val="en-US"/>
        </w:rPr>
        <w:t>Map</w:t>
      </w:r>
      <w:r w:rsidRPr="00AE5434">
        <w:t xml:space="preserve"> </w:t>
      </w:r>
      <w:r>
        <w:rPr>
          <w:lang w:val="en-US"/>
        </w:rPr>
        <w:t>Editor</w:t>
      </w:r>
      <w:r>
        <w:t>. Его можно скачать с сайта</w:t>
      </w:r>
      <w:r w:rsidR="004F59E4">
        <w:t xml:space="preserve"> </w:t>
      </w:r>
      <w:hyperlink r:id="rId8" w:history="1">
        <w:r w:rsidR="004F59E4" w:rsidRPr="00E9229B">
          <w:rPr>
            <w:rStyle w:val="ab"/>
          </w:rPr>
          <w:t>https://www.mapeditor.org</w:t>
        </w:r>
      </w:hyperlink>
      <w:r>
        <w:t>.</w:t>
      </w:r>
      <w:r w:rsidR="004F59E4">
        <w:t xml:space="preserve"> Далее нужно выполнить стандартную установку программы и открыть ее. Программа имеет следующий вид.</w:t>
      </w:r>
    </w:p>
    <w:p w14:paraId="7F536FEB" w14:textId="77777777" w:rsidR="004F59E4" w:rsidRDefault="004F59E4" w:rsidP="00677622">
      <w:pPr>
        <w:pStyle w:val="HSE0"/>
        <w:keepNext/>
        <w:spacing w:before="120"/>
        <w:jc w:val="center"/>
      </w:pPr>
      <w:r>
        <w:rPr>
          <w:noProof/>
          <w:lang w:eastAsia="ru-RU"/>
        </w:rPr>
        <w:drawing>
          <wp:inline distT="0" distB="0" distL="0" distR="0" wp14:anchorId="6B370EAE" wp14:editId="2916EF02">
            <wp:extent cx="5058000" cy="3038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8000" cy="3038400"/>
                    </a:xfrm>
                    <a:prstGeom prst="rect">
                      <a:avLst/>
                    </a:prstGeom>
                  </pic:spPr>
                </pic:pic>
              </a:graphicData>
            </a:graphic>
          </wp:inline>
        </w:drawing>
      </w:r>
    </w:p>
    <w:p w14:paraId="7E012FC7" w14:textId="7C6DB64B" w:rsidR="00927D2C" w:rsidRDefault="004F59E4" w:rsidP="004F59E4">
      <w:pPr>
        <w:pStyle w:val="HSE0"/>
      </w:pPr>
      <w:r>
        <w:t xml:space="preserve">Прилагаемы к тренажеру карты (файлы </w:t>
      </w:r>
      <w:proofErr w:type="gramStart"/>
      <w:r>
        <w:t xml:space="preserve">формата </w:t>
      </w:r>
      <w:r w:rsidRPr="004F59E4">
        <w:t>.</w:t>
      </w:r>
      <w:r>
        <w:rPr>
          <w:lang w:val="en-US"/>
        </w:rPr>
        <w:t>tmx</w:t>
      </w:r>
      <w:proofErr w:type="gramEnd"/>
      <w:r>
        <w:t xml:space="preserve">) можно открыть в редакторе и посмотреть, как они должны выглядеть. Например, карта </w:t>
      </w:r>
      <w:r>
        <w:rPr>
          <w:lang w:val="en-US"/>
        </w:rPr>
        <w:t>Map2.tmx</w:t>
      </w:r>
      <w:r>
        <w:t xml:space="preserve"> выглядит следующим образом.</w:t>
      </w:r>
    </w:p>
    <w:p w14:paraId="4C6DCB66" w14:textId="77777777" w:rsidR="004F59E4" w:rsidRDefault="004F59E4" w:rsidP="00776D69">
      <w:pPr>
        <w:pStyle w:val="HSE0"/>
        <w:spacing w:before="120"/>
        <w:jc w:val="center"/>
      </w:pPr>
      <w:r>
        <w:rPr>
          <w:noProof/>
          <w:lang w:eastAsia="ru-RU"/>
        </w:rPr>
        <w:drawing>
          <wp:inline distT="0" distB="0" distL="0" distR="0" wp14:anchorId="2B20D5E8" wp14:editId="1244F3C8">
            <wp:extent cx="5053972" cy="303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3972" cy="3038400"/>
                    </a:xfrm>
                    <a:prstGeom prst="rect">
                      <a:avLst/>
                    </a:prstGeom>
                  </pic:spPr>
                </pic:pic>
              </a:graphicData>
            </a:graphic>
          </wp:inline>
        </w:drawing>
      </w:r>
    </w:p>
    <w:p w14:paraId="17F74D37" w14:textId="25B15A53" w:rsidR="004F59E4" w:rsidRDefault="00090BC2" w:rsidP="00776D69">
      <w:pPr>
        <w:pStyle w:val="HSE0"/>
        <w:keepNext/>
      </w:pPr>
      <w:r>
        <w:lastRenderedPageBreak/>
        <w:t>Разрабатывать новые карты можно двумя способами</w:t>
      </w:r>
      <w:r w:rsidR="00776D69">
        <w:t>:</w:t>
      </w:r>
    </w:p>
    <w:p w14:paraId="237BC940" w14:textId="65BCC3F8" w:rsidR="00776D69" w:rsidRDefault="00776D69" w:rsidP="00776D69">
      <w:pPr>
        <w:pStyle w:val="HSE0"/>
        <w:numPr>
          <w:ilvl w:val="0"/>
          <w:numId w:val="3"/>
        </w:numPr>
        <w:ind w:left="851" w:firstLine="283"/>
      </w:pPr>
      <w:r>
        <w:t>На основе уже существующей карты, копируя, удаляя и перемещая уже имеющиеся на карте объекты.</w:t>
      </w:r>
    </w:p>
    <w:p w14:paraId="5EE44F6D" w14:textId="2812764E" w:rsidR="00776D69" w:rsidRDefault="00776D69" w:rsidP="00776D69">
      <w:pPr>
        <w:pStyle w:val="HSE0"/>
        <w:numPr>
          <w:ilvl w:val="0"/>
          <w:numId w:val="3"/>
        </w:numPr>
        <w:ind w:left="851" w:firstLine="283"/>
      </w:pPr>
      <w:r>
        <w:t xml:space="preserve">Создать новый файл </w:t>
      </w:r>
      <w:proofErr w:type="gramStart"/>
      <w:r>
        <w:t xml:space="preserve">формата </w:t>
      </w:r>
      <w:r w:rsidRPr="00776D69">
        <w:t>.</w:t>
      </w:r>
      <w:r>
        <w:rPr>
          <w:lang w:val="en-US"/>
        </w:rPr>
        <w:t>tmx</w:t>
      </w:r>
      <w:proofErr w:type="gramEnd"/>
      <w:r>
        <w:t>, располагать объекты на карт</w:t>
      </w:r>
      <w:r w:rsidR="0096040D">
        <w:t>е</w:t>
      </w:r>
      <w:r>
        <w:t xml:space="preserve"> и задавать им параметры с нуля.</w:t>
      </w:r>
    </w:p>
    <w:p w14:paraId="7A2A8BA4" w14:textId="3D7844F7" w:rsidR="00776D69" w:rsidRDefault="00E239E2" w:rsidP="00E239E2">
      <w:pPr>
        <w:pStyle w:val="HSE5"/>
        <w:pageBreakBefore w:val="0"/>
        <w:spacing w:before="240"/>
      </w:pPr>
      <w:r>
        <w:t>Разработка на основе существующей</w:t>
      </w:r>
      <w:r w:rsidR="00B911DB">
        <w:t xml:space="preserve"> карты</w:t>
      </w:r>
    </w:p>
    <w:p w14:paraId="0EFDA8D1" w14:textId="351764D8" w:rsidR="00E239E2" w:rsidRDefault="00E239E2" w:rsidP="00E239E2">
      <w:pPr>
        <w:pStyle w:val="HSE0"/>
        <w:keepNext/>
      </w:pPr>
      <w:r>
        <w:t xml:space="preserve">Для начала внимательно изучим карту </w:t>
      </w:r>
      <w:r w:rsidRPr="00E239E2">
        <w:t>Map2.tmx</w:t>
      </w:r>
      <w:r>
        <w:t xml:space="preserve">. На ней располагаются игровые объекты (танки, деревья, дома, скалы и озера). Обратите внимание, что корпус танка и пушка считаются разными объектами и их необходимо устанавливать на одну и ту же клетку. Все объекты располагаются на соответствующих </w:t>
      </w:r>
      <w:r w:rsidRPr="00E239E2">
        <w:rPr>
          <w:b/>
        </w:rPr>
        <w:t>слоях объектов</w:t>
      </w:r>
      <w:r>
        <w:t>, которые можно увидеть в панели «Слои»</w:t>
      </w:r>
      <w:r w:rsidR="00F565A4">
        <w:t>, справа от рабочей области</w:t>
      </w:r>
      <w:r w:rsidR="0096040D">
        <w:t xml:space="preserve"> (если каких-то панелей не видно, их можно открыть с пункте меню «Вид </w:t>
      </w:r>
      <w:r w:rsidR="0096040D">
        <w:rPr>
          <w:lang w:val="en-US"/>
        </w:rPr>
        <w:t xml:space="preserve">&gt;&gt; </w:t>
      </w:r>
      <w:r w:rsidR="0096040D">
        <w:t>Окна и панели»)</w:t>
      </w:r>
      <w:r>
        <w:t>:</w:t>
      </w:r>
    </w:p>
    <w:p w14:paraId="154F3661" w14:textId="5D1DBB3F" w:rsidR="00E239E2" w:rsidRDefault="00DF1EC1" w:rsidP="00E239E2">
      <w:pPr>
        <w:pStyle w:val="HSE0"/>
        <w:numPr>
          <w:ilvl w:val="0"/>
          <w:numId w:val="3"/>
        </w:numPr>
        <w:ind w:left="851" w:firstLine="283"/>
      </w:pPr>
      <w:r>
        <w:rPr>
          <w:lang w:val="en-US"/>
        </w:rPr>
        <w:t xml:space="preserve">trees </w:t>
      </w:r>
      <w:r w:rsidR="007D2038">
        <w:rPr>
          <w:lang w:val="en-US"/>
        </w:rPr>
        <w:t>–</w:t>
      </w:r>
      <w:r w:rsidR="00E239E2">
        <w:rPr>
          <w:lang w:val="en-US"/>
        </w:rPr>
        <w:t xml:space="preserve"> </w:t>
      </w:r>
      <w:r w:rsidR="007D2038">
        <w:t>слой для деревьев.</w:t>
      </w:r>
    </w:p>
    <w:p w14:paraId="4647B6CC" w14:textId="7ECA7306" w:rsidR="007D2038" w:rsidRDefault="00DF1EC1" w:rsidP="00E239E2">
      <w:pPr>
        <w:pStyle w:val="HSE0"/>
        <w:numPr>
          <w:ilvl w:val="0"/>
          <w:numId w:val="3"/>
        </w:numPr>
        <w:ind w:left="851" w:firstLine="283"/>
      </w:pPr>
      <w:r>
        <w:rPr>
          <w:lang w:val="en-US"/>
        </w:rPr>
        <w:t>tanks</w:t>
      </w:r>
      <w:r w:rsidRPr="007D2038">
        <w:t xml:space="preserve"> </w:t>
      </w:r>
      <w:r w:rsidR="007D2038" w:rsidRPr="007D2038">
        <w:t xml:space="preserve">– </w:t>
      </w:r>
      <w:r w:rsidR="007D2038">
        <w:t>слой для корпусов танков.</w:t>
      </w:r>
    </w:p>
    <w:p w14:paraId="1B058208" w14:textId="7562C56B" w:rsidR="007D2038" w:rsidRDefault="00DF1EC1" w:rsidP="00E239E2">
      <w:pPr>
        <w:pStyle w:val="HSE0"/>
        <w:numPr>
          <w:ilvl w:val="0"/>
          <w:numId w:val="3"/>
        </w:numPr>
        <w:ind w:left="851" w:firstLine="283"/>
      </w:pPr>
      <w:r>
        <w:rPr>
          <w:lang w:val="en-US"/>
        </w:rPr>
        <w:t xml:space="preserve">turrets </w:t>
      </w:r>
      <w:r w:rsidR="007D2038">
        <w:rPr>
          <w:lang w:val="en-US"/>
        </w:rPr>
        <w:t xml:space="preserve">– </w:t>
      </w:r>
      <w:r w:rsidR="007D2038">
        <w:t>слой для пушек.</w:t>
      </w:r>
    </w:p>
    <w:p w14:paraId="469C3CE8" w14:textId="57D0241A" w:rsidR="007D2038" w:rsidRDefault="00DF1EC1" w:rsidP="00E239E2">
      <w:pPr>
        <w:pStyle w:val="HSE0"/>
        <w:numPr>
          <w:ilvl w:val="0"/>
          <w:numId w:val="3"/>
        </w:numPr>
        <w:ind w:left="851" w:firstLine="283"/>
      </w:pPr>
      <w:r>
        <w:rPr>
          <w:lang w:val="en-US"/>
        </w:rPr>
        <w:t xml:space="preserve">lakes </w:t>
      </w:r>
      <w:r w:rsidR="007D2038">
        <w:rPr>
          <w:lang w:val="en-US"/>
        </w:rPr>
        <w:t xml:space="preserve">– </w:t>
      </w:r>
      <w:r w:rsidR="007D2038">
        <w:t>слой для озер.</w:t>
      </w:r>
    </w:p>
    <w:p w14:paraId="0C89C5D1" w14:textId="4D483638" w:rsidR="007D2038" w:rsidRDefault="00DF1EC1" w:rsidP="00E239E2">
      <w:pPr>
        <w:pStyle w:val="HSE0"/>
        <w:numPr>
          <w:ilvl w:val="0"/>
          <w:numId w:val="3"/>
        </w:numPr>
        <w:ind w:left="851" w:firstLine="283"/>
      </w:pPr>
      <w:r>
        <w:rPr>
          <w:lang w:val="en-US"/>
        </w:rPr>
        <w:t xml:space="preserve">rocks </w:t>
      </w:r>
      <w:r w:rsidR="007D2038">
        <w:rPr>
          <w:lang w:val="en-US"/>
        </w:rPr>
        <w:t xml:space="preserve">– </w:t>
      </w:r>
      <w:r w:rsidR="007D2038">
        <w:t>слой для скал.</w:t>
      </w:r>
    </w:p>
    <w:p w14:paraId="3CAE949B" w14:textId="11A496D6" w:rsidR="007D2038" w:rsidRDefault="00DF1EC1" w:rsidP="00E239E2">
      <w:pPr>
        <w:pStyle w:val="HSE0"/>
        <w:numPr>
          <w:ilvl w:val="0"/>
          <w:numId w:val="3"/>
        </w:numPr>
        <w:ind w:left="851" w:firstLine="283"/>
      </w:pPr>
      <w:r>
        <w:rPr>
          <w:lang w:val="en-US"/>
        </w:rPr>
        <w:t xml:space="preserve">houses </w:t>
      </w:r>
      <w:r w:rsidR="007D2038">
        <w:rPr>
          <w:lang w:val="en-US"/>
        </w:rPr>
        <w:t xml:space="preserve">– </w:t>
      </w:r>
      <w:r w:rsidR="007D2038">
        <w:t>слой для домов</w:t>
      </w:r>
      <w:r>
        <w:t>.</w:t>
      </w:r>
    </w:p>
    <w:p w14:paraId="7DFFFF98" w14:textId="07AD0459" w:rsidR="00E239E2" w:rsidRDefault="00AC3962" w:rsidP="00E239E2">
      <w:pPr>
        <w:pStyle w:val="HSE0"/>
      </w:pPr>
      <w:r>
        <w:t>Все объекты должны находиться на своих слоях. На рассматриваемой карте это можно проверить, например, отключив видимость всех слоев кроме деревьев (убрав флажок с остальных слоев), тогда на карте будут видны только деревья.</w:t>
      </w:r>
    </w:p>
    <w:p w14:paraId="64099CA3" w14:textId="77777777" w:rsidR="00AC3962" w:rsidRDefault="00AC3962" w:rsidP="00AC3962">
      <w:pPr>
        <w:pStyle w:val="HSE0"/>
        <w:spacing w:before="120"/>
        <w:jc w:val="center"/>
      </w:pPr>
      <w:r>
        <w:rPr>
          <w:noProof/>
          <w:lang w:eastAsia="ru-RU"/>
        </w:rPr>
        <w:drawing>
          <wp:inline distT="0" distB="0" distL="0" distR="0" wp14:anchorId="5FCAF740" wp14:editId="48E2EDB5">
            <wp:extent cx="4358244" cy="2620134"/>
            <wp:effectExtent l="0" t="0" r="444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7428" cy="2625655"/>
                    </a:xfrm>
                    <a:prstGeom prst="rect">
                      <a:avLst/>
                    </a:prstGeom>
                  </pic:spPr>
                </pic:pic>
              </a:graphicData>
            </a:graphic>
          </wp:inline>
        </w:drawing>
      </w:r>
    </w:p>
    <w:p w14:paraId="138C7857" w14:textId="2726627C" w:rsidR="00AC3962" w:rsidRDefault="00AC3962" w:rsidP="00E239E2">
      <w:pPr>
        <w:pStyle w:val="HSE0"/>
      </w:pPr>
      <w:r>
        <w:lastRenderedPageBreak/>
        <w:t xml:space="preserve">Последний слой </w:t>
      </w:r>
      <w:r>
        <w:rPr>
          <w:lang w:val="en-US"/>
        </w:rPr>
        <w:t>terrain</w:t>
      </w:r>
      <w:r w:rsidRPr="00AC3962">
        <w:t xml:space="preserve"> </w:t>
      </w:r>
      <w:r>
        <w:t>отвечает за отображение рельефа карты. Он не является объектом, а просто выполняет роль фона.</w:t>
      </w:r>
      <w:r w:rsidR="004A31E3">
        <w:t xml:space="preserve"> Чтобы поменять фон, нужно выделить слой рельефа, выбрать инструмент «Штамп», выбрать нужный фон рельефа в панели «Набор </w:t>
      </w:r>
      <w:proofErr w:type="spellStart"/>
      <w:r w:rsidR="004A31E3">
        <w:t>тайлов</w:t>
      </w:r>
      <w:proofErr w:type="spellEnd"/>
      <w:r w:rsidR="004A31E3">
        <w:t>» и нанести его на карту.</w:t>
      </w:r>
      <w:r w:rsidR="00B911DB">
        <w:t xml:space="preserve"> Чтобы работать именно с объектами (и иметь доступ к инструментам объектов), нужно выделить любой слой объектов. Рекомендуется выделять тот слой объектов, с которыми в данный момент ведется работа.</w:t>
      </w:r>
    </w:p>
    <w:p w14:paraId="4CE9E127" w14:textId="447CCF2A" w:rsidR="00B7273B" w:rsidRDefault="00B7273B" w:rsidP="00E239E2">
      <w:pPr>
        <w:pStyle w:val="HSE0"/>
      </w:pPr>
      <w:r>
        <w:t>Чтобы поставить новый объект на карту, необходимо выделить соответствующий слой, выбрать инструмент «Выбрать объекты», выделить объект, скопировать его (</w:t>
      </w:r>
      <w:r>
        <w:rPr>
          <w:lang w:val="en-US"/>
        </w:rPr>
        <w:t>ctrl</w:t>
      </w:r>
      <w:r w:rsidRPr="00B7273B">
        <w:t>+</w:t>
      </w:r>
      <w:r>
        <w:rPr>
          <w:lang w:val="en-US"/>
        </w:rPr>
        <w:t>c</w:t>
      </w:r>
      <w:r>
        <w:t>) и вставить (</w:t>
      </w:r>
      <w:r>
        <w:rPr>
          <w:lang w:val="en-US"/>
        </w:rPr>
        <w:t>ctrl</w:t>
      </w:r>
      <w:r w:rsidRPr="00B7273B">
        <w:t>+</w:t>
      </w:r>
      <w:r>
        <w:rPr>
          <w:lang w:val="en-US"/>
        </w:rPr>
        <w:t>v</w:t>
      </w:r>
      <w:r>
        <w:t>).</w:t>
      </w:r>
      <w:r w:rsidR="00C73762">
        <w:t xml:space="preserve"> Например, создадим новое дерево.</w:t>
      </w:r>
    </w:p>
    <w:p w14:paraId="4B577963" w14:textId="77777777" w:rsidR="00C73762" w:rsidRDefault="00C73762" w:rsidP="00C73762">
      <w:pPr>
        <w:pStyle w:val="HSE0"/>
        <w:spacing w:before="120"/>
        <w:jc w:val="center"/>
      </w:pPr>
      <w:r>
        <w:rPr>
          <w:noProof/>
          <w:lang w:eastAsia="ru-RU"/>
        </w:rPr>
        <w:drawing>
          <wp:inline distT="0" distB="0" distL="0" distR="0" wp14:anchorId="75D8BB6E" wp14:editId="77417ED4">
            <wp:extent cx="5510151" cy="3312651"/>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8258" cy="3317525"/>
                    </a:xfrm>
                    <a:prstGeom prst="rect">
                      <a:avLst/>
                    </a:prstGeom>
                  </pic:spPr>
                </pic:pic>
              </a:graphicData>
            </a:graphic>
          </wp:inline>
        </w:drawing>
      </w:r>
    </w:p>
    <w:p w14:paraId="5E063492" w14:textId="25CC7A47" w:rsidR="00C73762" w:rsidRDefault="00C73762" w:rsidP="00E239E2">
      <w:pPr>
        <w:pStyle w:val="HSE0"/>
      </w:pPr>
      <w:r>
        <w:t>При вставке объекта, он появляется в том месте на карте, где в этот момент был указатель мыши. Необходимо, чтобы координаты всех объектов</w:t>
      </w:r>
      <w:r w:rsidR="009256AF">
        <w:t xml:space="preserve"> были кратны 32. Нет гарантии, что при вставке дерево попало именно на эти координаты, поэтому его нужно выровнять. Для этого нужно зажать клавишу </w:t>
      </w:r>
      <w:r w:rsidR="009256AF">
        <w:rPr>
          <w:lang w:val="en-US"/>
        </w:rPr>
        <w:t>ctrl</w:t>
      </w:r>
      <w:r w:rsidR="009256AF" w:rsidRPr="009256AF">
        <w:t xml:space="preserve"> </w:t>
      </w:r>
      <w:r w:rsidR="009256AF">
        <w:t>и удерживая объект, перемещать его по карте, таким образом, он будет прилипать к сетке.</w:t>
      </w:r>
      <w:r w:rsidR="002D6AE7">
        <w:t xml:space="preserve"> Проверить, что координаты объекта действительно кратны 32 можно в панели свойств</w:t>
      </w:r>
      <w:r w:rsidR="00FF375F">
        <w:t xml:space="preserve"> (свойства </w:t>
      </w:r>
      <w:r w:rsidR="00F565A4">
        <w:t>«</w:t>
      </w:r>
      <w:r w:rsidR="00FF375F">
        <w:rPr>
          <w:lang w:val="en-US"/>
        </w:rPr>
        <w:t>X</w:t>
      </w:r>
      <w:r w:rsidR="00F565A4">
        <w:t>»</w:t>
      </w:r>
      <w:r w:rsidR="00FF375F" w:rsidRPr="00FF375F">
        <w:t xml:space="preserve"> </w:t>
      </w:r>
      <w:r w:rsidR="00FF375F">
        <w:t xml:space="preserve">и </w:t>
      </w:r>
      <w:r w:rsidR="00F565A4">
        <w:t>«</w:t>
      </w:r>
      <w:r w:rsidR="00FF375F">
        <w:rPr>
          <w:lang w:val="en-US"/>
        </w:rPr>
        <w:t>Y</w:t>
      </w:r>
      <w:r w:rsidR="00F565A4">
        <w:t>»</w:t>
      </w:r>
      <w:r w:rsidR="00FF375F">
        <w:t>)</w:t>
      </w:r>
      <w:r w:rsidR="002D6AE7">
        <w:t xml:space="preserve">, которые располагается </w:t>
      </w:r>
      <w:r w:rsidR="00F565A4">
        <w:t>слева от рабочей области</w:t>
      </w:r>
      <w:r w:rsidR="002D6AE7">
        <w:t>.</w:t>
      </w:r>
    </w:p>
    <w:p w14:paraId="69DC6C85" w14:textId="5A436BA1" w:rsidR="002D6AE7" w:rsidRDefault="002D6AE7" w:rsidP="002D6AE7">
      <w:pPr>
        <w:pStyle w:val="HSE0"/>
        <w:jc w:val="center"/>
      </w:pPr>
      <w:r>
        <w:rPr>
          <w:noProof/>
          <w:lang w:eastAsia="ru-RU"/>
        </w:rPr>
        <w:lastRenderedPageBreak/>
        <w:drawing>
          <wp:inline distT="0" distB="0" distL="0" distR="0" wp14:anchorId="5A8ED96A" wp14:editId="1DF2BF36">
            <wp:extent cx="1720201" cy="303839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3">
                      <a:extLst>
                        <a:ext uri="{28A0092B-C50C-407E-A947-70E740481C1C}">
                          <a14:useLocalDpi xmlns:a14="http://schemas.microsoft.com/office/drawing/2010/main" val="0"/>
                        </a:ext>
                      </a:extLst>
                    </a:blip>
                    <a:stretch>
                      <a:fillRect/>
                    </a:stretch>
                  </pic:blipFill>
                  <pic:spPr>
                    <a:xfrm>
                      <a:off x="0" y="0"/>
                      <a:ext cx="1720201" cy="3038399"/>
                    </a:xfrm>
                    <a:prstGeom prst="rect">
                      <a:avLst/>
                    </a:prstGeom>
                  </pic:spPr>
                </pic:pic>
              </a:graphicData>
            </a:graphic>
          </wp:inline>
        </w:drawing>
      </w:r>
    </w:p>
    <w:p w14:paraId="6784F007" w14:textId="09118294" w:rsidR="002D6AE7" w:rsidRDefault="002D6AE7" w:rsidP="00E239E2">
      <w:pPr>
        <w:pStyle w:val="HSE0"/>
      </w:pPr>
      <w:r>
        <w:t xml:space="preserve">Как можно заметить, ни одно дерево или дом на карте изначально не горят. На карте это не отображается. Чтобы сделать дерево или дом горящим в начале игры, необходимо выделить нужный объект на карте и в панели свойств поставить флажок напротив параметра </w:t>
      </w:r>
      <w:r>
        <w:rPr>
          <w:lang w:val="en-US"/>
        </w:rPr>
        <w:t>burns</w:t>
      </w:r>
      <w:r w:rsidRPr="002D6AE7">
        <w:t xml:space="preserve"> (</w:t>
      </w:r>
      <w:r>
        <w:t>горит</w:t>
      </w:r>
      <w:r w:rsidRPr="002D6AE7">
        <w:t>)</w:t>
      </w:r>
      <w:r>
        <w:t>.</w:t>
      </w:r>
      <w:r w:rsidRPr="002D6AE7">
        <w:t xml:space="preserve"> </w:t>
      </w:r>
      <w:r>
        <w:t>Если галочки не будет, но данное дерево или (дом), изначально гореть не будут (но могут загореться по мере работы алгоритма).</w:t>
      </w:r>
      <w:r w:rsidR="00A73230">
        <w:t xml:space="preserve"> У деревьев и домом также имеется параметр </w:t>
      </w:r>
      <w:proofErr w:type="spellStart"/>
      <w:r w:rsidR="00A73230">
        <w:rPr>
          <w:lang w:val="en-US"/>
        </w:rPr>
        <w:t>hitpoints</w:t>
      </w:r>
      <w:proofErr w:type="spellEnd"/>
      <w:r w:rsidR="00A73230">
        <w:t xml:space="preserve">, который </w:t>
      </w:r>
      <w:r w:rsidR="00624F24">
        <w:t>означает, за сколько шагов алгоритма объект будет уничтожен. По умолчанию, для всех деревьев задается значение 10, а для домов 15, эти значения менять не рекомендуется.</w:t>
      </w:r>
    </w:p>
    <w:p w14:paraId="7FCB23DB" w14:textId="6F55E424" w:rsidR="00624F24" w:rsidRPr="00A73230" w:rsidRDefault="00624F24" w:rsidP="00E239E2">
      <w:pPr>
        <w:pStyle w:val="HSE0"/>
      </w:pPr>
      <w:r>
        <w:t>Озера и скалы располагаются на карте таким же образом, как и деревья или дома, но у них нет своих параметров. Их просто необходимо расположить на карте так, чтобы координаты были кратны 32.</w:t>
      </w:r>
    </w:p>
    <w:p w14:paraId="3BD9582C" w14:textId="0C812E1A" w:rsidR="002D6AE7" w:rsidRDefault="00B911DB" w:rsidP="00E239E2">
      <w:pPr>
        <w:pStyle w:val="HSE0"/>
      </w:pPr>
      <w:r>
        <w:t>Особый интерес представляет расположение танков на карте. Корпус и пушка танка должны быть расположены на (своих) разных слоях, но на одной и той же координате (также кратной 32). Если все остальные объекты не было необходимости поворачивать, то танки поворачивать можно (чтобы они сразу смотрели в необходимою сторону). Для этого нужно щелкнуть по танку два раза</w:t>
      </w:r>
      <w:r w:rsidR="00FF375F">
        <w:t>, вокруг него появятся закругленный стрелочки, потянув за которые можно повернуть танк. Рекомендуется поворачивать танк на угол, кратный 90 градус</w:t>
      </w:r>
      <w:r w:rsidR="00F565A4">
        <w:t>ов</w:t>
      </w:r>
      <w:r w:rsidR="00FF375F">
        <w:t>, для этого при повороте объекта нужно</w:t>
      </w:r>
      <w:r w:rsidR="00F565A4">
        <w:t xml:space="preserve"> клавишу </w:t>
      </w:r>
      <w:r w:rsidR="00F565A4">
        <w:rPr>
          <w:lang w:val="en-US"/>
        </w:rPr>
        <w:t>ctrl</w:t>
      </w:r>
      <w:r w:rsidR="00F565A4">
        <w:t>. Он будет вращаться по 15 градусов. Проверить, что поворот танка кратен 90 градусов можно также в панели параметров в свойстве «Вращение». Пушка вращается таким же образом. Необходимо, чтобы пушка была направлена в ту же сторону, куда направлен корпус танка.</w:t>
      </w:r>
      <w:r w:rsidR="003F1C79">
        <w:t xml:space="preserve"> На карте </w:t>
      </w:r>
      <w:r w:rsidR="003F1C79">
        <w:lastRenderedPageBreak/>
        <w:t>должно быть не больше 4-х танков.</w:t>
      </w:r>
      <w:r w:rsidR="00143F82">
        <w:t xml:space="preserve"> В редакторе все танки зеленого цвета, но тренажер раскрасит их автоматически при загрузке карты.</w:t>
      </w:r>
    </w:p>
    <w:p w14:paraId="4C6E869D" w14:textId="50E90344" w:rsidR="00E4279F" w:rsidRDefault="00E4279F" w:rsidP="00E239E2">
      <w:pPr>
        <w:pStyle w:val="HSE0"/>
      </w:pPr>
      <w:r>
        <w:t>У танка (точнее корпуса танка) есть три параметра:</w:t>
      </w:r>
    </w:p>
    <w:p w14:paraId="5D552247" w14:textId="10BBCE23" w:rsidR="00E4279F" w:rsidRDefault="00E4279F" w:rsidP="00E4279F">
      <w:pPr>
        <w:pStyle w:val="HSE0"/>
        <w:numPr>
          <w:ilvl w:val="0"/>
          <w:numId w:val="3"/>
        </w:numPr>
        <w:ind w:left="851" w:firstLine="283"/>
      </w:pPr>
      <w:r>
        <w:rPr>
          <w:lang w:val="en-US"/>
        </w:rPr>
        <w:t>capacity</w:t>
      </w:r>
      <w:r w:rsidRPr="006F30B1">
        <w:t xml:space="preserve"> – </w:t>
      </w:r>
      <w:r>
        <w:t>запасы воды</w:t>
      </w:r>
      <w:r w:rsidR="006F30B1">
        <w:t xml:space="preserve"> (</w:t>
      </w:r>
      <w:r w:rsidR="0096040D">
        <w:t xml:space="preserve">ставить значение </w:t>
      </w:r>
      <w:r w:rsidR="006F30B1">
        <w:t xml:space="preserve">не больше, чем </w:t>
      </w:r>
      <w:proofErr w:type="spellStart"/>
      <w:r w:rsidR="006F30B1">
        <w:rPr>
          <w:lang w:val="en-US"/>
        </w:rPr>
        <w:t>maxCapacity</w:t>
      </w:r>
      <w:proofErr w:type="spellEnd"/>
      <w:r w:rsidR="006F30B1">
        <w:t>)</w:t>
      </w:r>
      <w:r>
        <w:t>.</w:t>
      </w:r>
    </w:p>
    <w:p w14:paraId="2610E20D" w14:textId="53BFC6C6" w:rsidR="00E4279F" w:rsidRDefault="00E4279F" w:rsidP="00E4279F">
      <w:pPr>
        <w:pStyle w:val="HSE0"/>
        <w:numPr>
          <w:ilvl w:val="0"/>
          <w:numId w:val="3"/>
        </w:numPr>
        <w:ind w:left="851" w:firstLine="283"/>
      </w:pPr>
      <w:proofErr w:type="spellStart"/>
      <w:r>
        <w:rPr>
          <w:lang w:val="en-US"/>
        </w:rPr>
        <w:t>maxCapacity</w:t>
      </w:r>
      <w:proofErr w:type="spellEnd"/>
      <w:r w:rsidRPr="007D2038">
        <w:t xml:space="preserve"> – </w:t>
      </w:r>
      <w:r>
        <w:t>максимальные запасы воды.</w:t>
      </w:r>
    </w:p>
    <w:p w14:paraId="70BCC18B" w14:textId="1F1534E7" w:rsidR="00E4279F" w:rsidRDefault="00E4279F" w:rsidP="00E4279F">
      <w:pPr>
        <w:pStyle w:val="HSE0"/>
        <w:numPr>
          <w:ilvl w:val="0"/>
          <w:numId w:val="3"/>
        </w:numPr>
        <w:ind w:left="851" w:firstLine="283"/>
      </w:pPr>
      <w:proofErr w:type="spellStart"/>
      <w:r>
        <w:rPr>
          <w:lang w:val="en-US"/>
        </w:rPr>
        <w:t>maxPressure</w:t>
      </w:r>
      <w:proofErr w:type="spellEnd"/>
      <w:r w:rsidRPr="00381F53">
        <w:t xml:space="preserve"> – </w:t>
      </w:r>
      <w:r>
        <w:t>максимальное давление</w:t>
      </w:r>
      <w:r w:rsidR="003D3C6B">
        <w:t xml:space="preserve"> (дальность выстрела)</w:t>
      </w:r>
      <w:r>
        <w:t>.</w:t>
      </w:r>
    </w:p>
    <w:p w14:paraId="162F310E" w14:textId="7B5B1D06" w:rsidR="00E4279F" w:rsidRDefault="00035058" w:rsidP="00E239E2">
      <w:pPr>
        <w:pStyle w:val="HSE0"/>
      </w:pPr>
      <w:r>
        <w:t>Нужно примерно оценить, сколько запасов воды</w:t>
      </w:r>
      <w:r w:rsidR="006775EF">
        <w:t>, и какое максимальное давление будет у танка, чтобы задача была решаемая, но не слишком сложная. Не рекомендуется ставить для этих параметров слишком маленькие (меньше 3) или слишком большие (больше 8) значения. Но это зависит сложности карты (количества изначально горящих объектов и размера карты)</w:t>
      </w:r>
    </w:p>
    <w:p w14:paraId="07EDC8A5" w14:textId="1C4A2E69" w:rsidR="00EF7617" w:rsidRPr="00BA111A" w:rsidRDefault="0096040D" w:rsidP="00E239E2">
      <w:pPr>
        <w:pStyle w:val="HSE0"/>
      </w:pPr>
      <w:r>
        <w:t xml:space="preserve">Размер карты </w:t>
      </w:r>
      <w:r w:rsidR="00BA111A">
        <w:t>можно изменить, выбрав пункт меню «</w:t>
      </w:r>
      <w:proofErr w:type="gramStart"/>
      <w:r w:rsidR="00BA111A">
        <w:t xml:space="preserve">Карта </w:t>
      </w:r>
      <w:r w:rsidR="00BA111A" w:rsidRPr="00BA111A">
        <w:t>&gt;</w:t>
      </w:r>
      <w:proofErr w:type="gramEnd"/>
      <w:r w:rsidR="00BA111A" w:rsidRPr="00BA111A">
        <w:t xml:space="preserve">&gt; </w:t>
      </w:r>
      <w:r w:rsidR="00BA111A">
        <w:t xml:space="preserve">Изменить размер карты». Например, карту </w:t>
      </w:r>
      <w:r w:rsidR="00BA111A">
        <w:rPr>
          <w:lang w:val="en-US"/>
        </w:rPr>
        <w:t>Map</w:t>
      </w:r>
      <w:r w:rsidR="00BA111A" w:rsidRPr="00BA111A">
        <w:t>2.</w:t>
      </w:r>
      <w:r w:rsidR="00BA111A">
        <w:rPr>
          <w:lang w:val="en-US"/>
        </w:rPr>
        <w:t>tmx</w:t>
      </w:r>
      <w:r w:rsidR="00BA111A">
        <w:t xml:space="preserve"> можно увеличить по ширине до 24 клеток. Не рекомендуется делать слишком маленькие карты (меньше 8 клеток по ширине и высоте) или слишком большие (больше 24 клеток по ширине и высоте).</w:t>
      </w:r>
    </w:p>
    <w:p w14:paraId="1B4E16FB" w14:textId="77777777" w:rsidR="00BA111A" w:rsidRDefault="00BA111A" w:rsidP="00BA111A">
      <w:pPr>
        <w:pStyle w:val="HSE0"/>
        <w:jc w:val="center"/>
      </w:pPr>
      <w:r>
        <w:rPr>
          <w:noProof/>
          <w:lang w:eastAsia="ru-RU"/>
        </w:rPr>
        <w:drawing>
          <wp:inline distT="0" distB="0" distL="0" distR="0" wp14:anchorId="1DD45747" wp14:editId="0A3D7D3B">
            <wp:extent cx="3550722" cy="384022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4">
                      <a:extLst>
                        <a:ext uri="{28A0092B-C50C-407E-A947-70E740481C1C}">
                          <a14:useLocalDpi xmlns:a14="http://schemas.microsoft.com/office/drawing/2010/main" val="0"/>
                        </a:ext>
                      </a:extLst>
                    </a:blip>
                    <a:stretch>
                      <a:fillRect/>
                    </a:stretch>
                  </pic:blipFill>
                  <pic:spPr>
                    <a:xfrm>
                      <a:off x="0" y="0"/>
                      <a:ext cx="3564981" cy="3855649"/>
                    </a:xfrm>
                    <a:prstGeom prst="rect">
                      <a:avLst/>
                    </a:prstGeom>
                  </pic:spPr>
                </pic:pic>
              </a:graphicData>
            </a:graphic>
          </wp:inline>
        </w:drawing>
      </w:r>
    </w:p>
    <w:p w14:paraId="46A3094E" w14:textId="4164DA71" w:rsidR="00BA111A" w:rsidRDefault="00477AE8" w:rsidP="00E239E2">
      <w:pPr>
        <w:pStyle w:val="HSE0"/>
      </w:pPr>
      <w:r>
        <w:t>После увеличения размеров карты на рабочей области появятся пустые клетки, на которые нужно нанести рельеф и расположить игровые объекты.</w:t>
      </w:r>
    </w:p>
    <w:p w14:paraId="07F0AED7" w14:textId="77777777" w:rsidR="00AB70CA" w:rsidRDefault="00AB70CA" w:rsidP="00AB70CA">
      <w:pPr>
        <w:pStyle w:val="HSE0"/>
        <w:jc w:val="center"/>
      </w:pPr>
      <w:r>
        <w:rPr>
          <w:noProof/>
          <w:lang w:eastAsia="ru-RU"/>
        </w:rPr>
        <w:lastRenderedPageBreak/>
        <w:drawing>
          <wp:inline distT="0" distB="0" distL="0" distR="0" wp14:anchorId="37702747" wp14:editId="32279320">
            <wp:extent cx="5511094" cy="3313216"/>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4692" cy="3321391"/>
                    </a:xfrm>
                    <a:prstGeom prst="rect">
                      <a:avLst/>
                    </a:prstGeom>
                  </pic:spPr>
                </pic:pic>
              </a:graphicData>
            </a:graphic>
          </wp:inline>
        </w:drawing>
      </w:r>
    </w:p>
    <w:p w14:paraId="551CF498" w14:textId="042C868E" w:rsidR="00AB70CA" w:rsidRDefault="004D4439" w:rsidP="00E239E2">
      <w:pPr>
        <w:pStyle w:val="HSE0"/>
      </w:pPr>
      <w:r>
        <w:t>Помимо размеров карты у нее есть параметр изменения направления ветра. Чтобы отобразить параметры карты, нужно выбрать пункт меню «</w:t>
      </w:r>
      <w:proofErr w:type="gramStart"/>
      <w:r>
        <w:t xml:space="preserve">Карта </w:t>
      </w:r>
      <w:r w:rsidRPr="004D4439">
        <w:t>&gt;</w:t>
      </w:r>
      <w:proofErr w:type="gramEnd"/>
      <w:r w:rsidRPr="004D4439">
        <w:t xml:space="preserve">&gt; </w:t>
      </w:r>
      <w:r>
        <w:t xml:space="preserve">Параметры карты». </w:t>
      </w:r>
      <w:r w:rsidR="00E65309">
        <w:t xml:space="preserve">В параметре </w:t>
      </w:r>
      <w:r w:rsidR="00E65309">
        <w:rPr>
          <w:lang w:val="en-US"/>
        </w:rPr>
        <w:t>wind</w:t>
      </w:r>
      <w:r w:rsidR="00E65309" w:rsidRPr="00E65309">
        <w:t xml:space="preserve"> </w:t>
      </w:r>
      <w:r w:rsidR="00E65309">
        <w:t>задается строка, которая определяет поведения ветра на карте во время работы алгоритма (его направление, силу и продолжительность).</w:t>
      </w:r>
      <w:r w:rsidR="00E65309" w:rsidRPr="00E65309">
        <w:t xml:space="preserve"> </w:t>
      </w:r>
      <w:r w:rsidR="00E65309">
        <w:t>Параметры ветра задаются тройкой из трех значений, которые пишутся в строке через пробел. Первое значение, направление ветра, задается одним из следующих слов:</w:t>
      </w:r>
    </w:p>
    <w:p w14:paraId="4C731340" w14:textId="050793DA" w:rsidR="00E65309" w:rsidRPr="00E65309" w:rsidRDefault="00E65309" w:rsidP="00E65309">
      <w:pPr>
        <w:pStyle w:val="HSE0"/>
        <w:numPr>
          <w:ilvl w:val="0"/>
          <w:numId w:val="3"/>
        </w:numPr>
        <w:ind w:left="851" w:firstLine="283"/>
      </w:pPr>
      <w:r>
        <w:rPr>
          <w:lang w:val="en-US"/>
        </w:rPr>
        <w:t xml:space="preserve">up – </w:t>
      </w:r>
      <w:r>
        <w:t>вверх.</w:t>
      </w:r>
    </w:p>
    <w:p w14:paraId="4DAFEB6A" w14:textId="7FC9C98B" w:rsidR="00E65309" w:rsidRPr="00E65309" w:rsidRDefault="00E65309" w:rsidP="00E65309">
      <w:pPr>
        <w:pStyle w:val="HSE0"/>
        <w:numPr>
          <w:ilvl w:val="0"/>
          <w:numId w:val="3"/>
        </w:numPr>
        <w:ind w:left="851" w:firstLine="283"/>
      </w:pPr>
      <w:proofErr w:type="spellStart"/>
      <w:r>
        <w:rPr>
          <w:lang w:val="en-US"/>
        </w:rPr>
        <w:t>upleft</w:t>
      </w:r>
      <w:proofErr w:type="spellEnd"/>
      <w:r>
        <w:t xml:space="preserve"> – вверх и влево.</w:t>
      </w:r>
    </w:p>
    <w:p w14:paraId="4B1A4E8A" w14:textId="1C8C8228" w:rsidR="00E65309" w:rsidRPr="00E65309" w:rsidRDefault="00E65309" w:rsidP="00E65309">
      <w:pPr>
        <w:pStyle w:val="HSE0"/>
        <w:numPr>
          <w:ilvl w:val="0"/>
          <w:numId w:val="3"/>
        </w:numPr>
        <w:ind w:left="851" w:firstLine="283"/>
      </w:pPr>
      <w:r>
        <w:rPr>
          <w:lang w:val="en-US"/>
        </w:rPr>
        <w:t>left</w:t>
      </w:r>
      <w:r>
        <w:t xml:space="preserve"> – влево.</w:t>
      </w:r>
    </w:p>
    <w:p w14:paraId="63E21692" w14:textId="6DB55F0A" w:rsidR="00E65309" w:rsidRPr="00E65309" w:rsidRDefault="00E65309" w:rsidP="00E65309">
      <w:pPr>
        <w:pStyle w:val="HSE0"/>
        <w:numPr>
          <w:ilvl w:val="0"/>
          <w:numId w:val="3"/>
        </w:numPr>
        <w:ind w:left="851" w:firstLine="283"/>
      </w:pPr>
      <w:proofErr w:type="spellStart"/>
      <w:r>
        <w:rPr>
          <w:lang w:val="en-US"/>
        </w:rPr>
        <w:t>leftdown</w:t>
      </w:r>
      <w:proofErr w:type="spellEnd"/>
      <w:r>
        <w:t xml:space="preserve"> – влево и вниз.</w:t>
      </w:r>
    </w:p>
    <w:p w14:paraId="640B946B" w14:textId="5BCB861F" w:rsidR="00E65309" w:rsidRPr="00E65309" w:rsidRDefault="00E65309" w:rsidP="00E65309">
      <w:pPr>
        <w:pStyle w:val="HSE0"/>
        <w:numPr>
          <w:ilvl w:val="0"/>
          <w:numId w:val="3"/>
        </w:numPr>
        <w:ind w:left="851" w:firstLine="283"/>
      </w:pPr>
      <w:r>
        <w:rPr>
          <w:lang w:val="en-US"/>
        </w:rPr>
        <w:t>down</w:t>
      </w:r>
      <w:r>
        <w:t xml:space="preserve"> – вниз.</w:t>
      </w:r>
    </w:p>
    <w:p w14:paraId="13E9C386" w14:textId="62B8FCC0" w:rsidR="00E65309" w:rsidRPr="00E65309" w:rsidRDefault="00E65309" w:rsidP="00E65309">
      <w:pPr>
        <w:pStyle w:val="HSE0"/>
        <w:numPr>
          <w:ilvl w:val="0"/>
          <w:numId w:val="3"/>
        </w:numPr>
        <w:ind w:left="851" w:firstLine="283"/>
      </w:pPr>
      <w:r>
        <w:rPr>
          <w:lang w:val="en-US"/>
        </w:rPr>
        <w:t>downright</w:t>
      </w:r>
      <w:r>
        <w:t xml:space="preserve"> – вниз и вправо.</w:t>
      </w:r>
    </w:p>
    <w:p w14:paraId="352533F7" w14:textId="7D122C0C" w:rsidR="00E65309" w:rsidRPr="00E65309" w:rsidRDefault="00E65309" w:rsidP="00E65309">
      <w:pPr>
        <w:pStyle w:val="HSE0"/>
        <w:numPr>
          <w:ilvl w:val="0"/>
          <w:numId w:val="3"/>
        </w:numPr>
        <w:ind w:left="851" w:firstLine="283"/>
      </w:pPr>
      <w:r>
        <w:rPr>
          <w:lang w:val="en-US"/>
        </w:rPr>
        <w:t>right</w:t>
      </w:r>
      <w:r>
        <w:t xml:space="preserve"> – вправо.</w:t>
      </w:r>
    </w:p>
    <w:p w14:paraId="457F2135" w14:textId="4641B4BF" w:rsidR="00E65309" w:rsidRDefault="00E65309" w:rsidP="00E65309">
      <w:pPr>
        <w:pStyle w:val="HSE0"/>
        <w:numPr>
          <w:ilvl w:val="0"/>
          <w:numId w:val="3"/>
        </w:numPr>
        <w:ind w:left="851" w:firstLine="283"/>
      </w:pPr>
      <w:proofErr w:type="spellStart"/>
      <w:r>
        <w:rPr>
          <w:lang w:val="en-US"/>
        </w:rPr>
        <w:t>rightup</w:t>
      </w:r>
      <w:proofErr w:type="spellEnd"/>
      <w:r>
        <w:t xml:space="preserve"> – вправо и вверх.</w:t>
      </w:r>
    </w:p>
    <w:p w14:paraId="3B329CC6" w14:textId="123A1723" w:rsidR="00E65309" w:rsidRDefault="003C5BE6" w:rsidP="00E239E2">
      <w:pPr>
        <w:pStyle w:val="HSE0"/>
      </w:pPr>
      <w:r>
        <w:t>Второе значение, сила ветра, задается цифрой и определяет, как быстро будут загораться соседние от горящих объекты (чем больше, тем быстрее). Рекомендуется ставить цифры 1, 2 или 3. Третье значение, продолжительность ветра также задается цифрой. Если необходимо, чтобы на карте не было переменного ветра, тогда можно задать одну такую тройку, в таком случае продолжительность ветра не имеет значения. Например</w:t>
      </w:r>
      <w:r w:rsidR="00DF011A">
        <w:t xml:space="preserve">, если задать в параметре </w:t>
      </w:r>
      <w:r w:rsidR="00DF011A">
        <w:rPr>
          <w:lang w:val="en-US"/>
        </w:rPr>
        <w:t>wind</w:t>
      </w:r>
      <w:r w:rsidR="00DF011A" w:rsidRPr="00DF011A">
        <w:t xml:space="preserve"> </w:t>
      </w:r>
      <w:r w:rsidR="00DF011A">
        <w:t>строку «</w:t>
      </w:r>
      <w:r w:rsidR="00DF011A">
        <w:rPr>
          <w:lang w:val="en-US"/>
        </w:rPr>
        <w:t>up</w:t>
      </w:r>
      <w:r w:rsidR="00DF011A" w:rsidRPr="00DF011A">
        <w:t xml:space="preserve"> 2 4</w:t>
      </w:r>
      <w:r w:rsidR="00DF011A">
        <w:t xml:space="preserve">», то ветер на карте будет дуть постоянно вверх с силой 2. </w:t>
      </w:r>
      <w:r w:rsidR="00DF011A">
        <w:lastRenderedPageBreak/>
        <w:t xml:space="preserve">Если нужно сделать ветер переменным, тогда в строке нужно задать еще несколько подобных троек через пробел. Например, если задать в параметре </w:t>
      </w:r>
      <w:r w:rsidR="00DF011A">
        <w:rPr>
          <w:lang w:val="en-US"/>
        </w:rPr>
        <w:t>wind</w:t>
      </w:r>
      <w:r w:rsidR="00DF011A" w:rsidRPr="00DF011A">
        <w:t xml:space="preserve"> </w:t>
      </w:r>
      <w:r w:rsidR="00DF011A">
        <w:t>строку «</w:t>
      </w:r>
      <w:r w:rsidR="00DF011A">
        <w:rPr>
          <w:lang w:val="en-US"/>
        </w:rPr>
        <w:t>up</w:t>
      </w:r>
      <w:r w:rsidR="00DF011A" w:rsidRPr="00DF011A">
        <w:t xml:space="preserve"> 2 4</w:t>
      </w:r>
      <w:r w:rsidR="00DF011A">
        <w:t xml:space="preserve"> </w:t>
      </w:r>
      <w:r w:rsidR="00DF011A">
        <w:rPr>
          <w:lang w:val="en-US"/>
        </w:rPr>
        <w:t>left</w:t>
      </w:r>
      <w:r w:rsidR="00DF011A" w:rsidRPr="00DF011A">
        <w:t xml:space="preserve"> 1 3</w:t>
      </w:r>
      <w:r w:rsidR="00DF011A">
        <w:t>», то сначала ветер будет дуть вверх с силой 2 в течение 4 шагов алгоритма, потом сменится на левое направление с силой 1 и продолжительностью 3, затем снова сменится на первую тройку (будет дуть опять вверх).</w:t>
      </w:r>
    </w:p>
    <w:p w14:paraId="59964A1E" w14:textId="67AC9E73" w:rsidR="007B2344" w:rsidRDefault="007B2344" w:rsidP="00E239E2">
      <w:pPr>
        <w:pStyle w:val="HSE0"/>
      </w:pPr>
      <w:r>
        <w:t>Таким образом создается карта для тренажера. После завершения работы нужно сохранить файл (</w:t>
      </w:r>
      <w:r w:rsidRPr="007B2344">
        <w:t>.</w:t>
      </w:r>
      <w:r>
        <w:rPr>
          <w:lang w:val="en-US"/>
        </w:rPr>
        <w:t>tmx</w:t>
      </w:r>
      <w:r>
        <w:t>), а затем открыть его в тренажере.</w:t>
      </w:r>
    </w:p>
    <w:p w14:paraId="64477FA9" w14:textId="02E9DD4B" w:rsidR="004D1FE3" w:rsidRDefault="004D1FE3" w:rsidP="004D1FE3">
      <w:pPr>
        <w:pStyle w:val="HSE5"/>
        <w:pageBreakBefore w:val="0"/>
        <w:spacing w:before="240"/>
      </w:pPr>
      <w:r>
        <w:t>Разработка карты с нуля</w:t>
      </w:r>
    </w:p>
    <w:p w14:paraId="60DB37FF" w14:textId="3573201F" w:rsidR="004D1FE3" w:rsidRDefault="004D1FE3" w:rsidP="004D1FE3">
      <w:pPr>
        <w:pStyle w:val="HSE0"/>
      </w:pPr>
      <w:r>
        <w:t>Данный вариант разработки более сложный, т.к. необходимо создавать для всех объектов параметры самостоятельно (в готовой карте они имеются по умолчанию). Создать новую карту можно с помощью пункта меню «</w:t>
      </w:r>
      <w:proofErr w:type="gramStart"/>
      <w:r>
        <w:t xml:space="preserve">Файл </w:t>
      </w:r>
      <w:r w:rsidRPr="004D1FE3">
        <w:t>&gt;</w:t>
      </w:r>
      <w:proofErr w:type="gramEnd"/>
      <w:r w:rsidRPr="004D1FE3">
        <w:t xml:space="preserve">&gt; </w:t>
      </w:r>
      <w:r>
        <w:t xml:space="preserve">Создать…», после чего появится окно. </w:t>
      </w:r>
    </w:p>
    <w:p w14:paraId="670D558A" w14:textId="77777777" w:rsidR="004D1FE3" w:rsidRDefault="004D1FE3" w:rsidP="004D1FE3">
      <w:pPr>
        <w:pStyle w:val="HSE0"/>
        <w:jc w:val="center"/>
      </w:pPr>
      <w:r>
        <w:rPr>
          <w:noProof/>
          <w:lang w:eastAsia="ru-RU"/>
        </w:rPr>
        <w:drawing>
          <wp:inline distT="0" distB="0" distL="0" distR="0" wp14:anchorId="059782E7" wp14:editId="57B1E56C">
            <wp:extent cx="4090752" cy="3321391"/>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6">
                      <a:extLst>
                        <a:ext uri="{28A0092B-C50C-407E-A947-70E740481C1C}">
                          <a14:useLocalDpi xmlns:a14="http://schemas.microsoft.com/office/drawing/2010/main" val="0"/>
                        </a:ext>
                      </a:extLst>
                    </a:blip>
                    <a:stretch>
                      <a:fillRect/>
                    </a:stretch>
                  </pic:blipFill>
                  <pic:spPr>
                    <a:xfrm>
                      <a:off x="0" y="0"/>
                      <a:ext cx="4090752" cy="3321391"/>
                    </a:xfrm>
                    <a:prstGeom prst="rect">
                      <a:avLst/>
                    </a:prstGeom>
                  </pic:spPr>
                </pic:pic>
              </a:graphicData>
            </a:graphic>
          </wp:inline>
        </w:drawing>
      </w:r>
    </w:p>
    <w:p w14:paraId="7D18EA72" w14:textId="59232871" w:rsidR="004D1FE3" w:rsidRDefault="00B13C1C" w:rsidP="004D1FE3">
      <w:pPr>
        <w:pStyle w:val="HSE0"/>
      </w:pPr>
      <w:r>
        <w:t>Единственный параметр, который здесь нужно менять – размер карты. Опять же, желательно устанавливать размеры не меньше 8 и не больше 24 клеток. Ширина и высота обязательно должны быть 32 пикселя.</w:t>
      </w:r>
    </w:p>
    <w:p w14:paraId="34D35024" w14:textId="486016CD" w:rsidR="00B13C1C" w:rsidRDefault="009E3C3B" w:rsidP="004D1FE3">
      <w:pPr>
        <w:pStyle w:val="HSE0"/>
      </w:pPr>
      <w:r>
        <w:t>После этого появится рабочая область с пустой сеткой, на которую нужно нанести рельеф и объекты.</w:t>
      </w:r>
    </w:p>
    <w:p w14:paraId="5CDA195D" w14:textId="77777777" w:rsidR="009E3C3B" w:rsidRDefault="009E3C3B" w:rsidP="009E3C3B">
      <w:pPr>
        <w:pStyle w:val="HSE0"/>
        <w:jc w:val="center"/>
      </w:pPr>
      <w:r>
        <w:rPr>
          <w:noProof/>
          <w:lang w:eastAsia="ru-RU"/>
        </w:rPr>
        <w:lastRenderedPageBreak/>
        <w:drawing>
          <wp:inline distT="0" distB="0" distL="0" distR="0" wp14:anchorId="360BE957" wp14:editId="4A1BB1EF">
            <wp:extent cx="5491338" cy="33013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682" cy="3308761"/>
                    </a:xfrm>
                    <a:prstGeom prst="rect">
                      <a:avLst/>
                    </a:prstGeom>
                  </pic:spPr>
                </pic:pic>
              </a:graphicData>
            </a:graphic>
          </wp:inline>
        </w:drawing>
      </w:r>
    </w:p>
    <w:p w14:paraId="295790FD" w14:textId="285E66DB" w:rsidR="009E3C3B" w:rsidRDefault="00B75FFF" w:rsidP="004D1FE3">
      <w:pPr>
        <w:pStyle w:val="HSE0"/>
      </w:pPr>
      <w:r>
        <w:t xml:space="preserve">Чтобы редактор понимал с каким именно набор изображений ведется работа, необходимо его загрузить. Для этого на панели «Наборы </w:t>
      </w:r>
      <w:proofErr w:type="spellStart"/>
      <w:r>
        <w:t>тайлов</w:t>
      </w:r>
      <w:proofErr w:type="spellEnd"/>
      <w:r>
        <w:t xml:space="preserve">» необходимо нажать на кнопку «Новый набор </w:t>
      </w:r>
      <w:proofErr w:type="spellStart"/>
      <w:r>
        <w:t>тайлов</w:t>
      </w:r>
      <w:proofErr w:type="spellEnd"/>
      <w:r>
        <w:t xml:space="preserve">» и выбрать файл </w:t>
      </w:r>
      <w:r>
        <w:rPr>
          <w:lang w:val="en-US"/>
        </w:rPr>
        <w:t>Sprite</w:t>
      </w:r>
      <w:r w:rsidRPr="00B75FFF">
        <w:t>.</w:t>
      </w:r>
      <w:proofErr w:type="spellStart"/>
      <w:r>
        <w:rPr>
          <w:lang w:val="en-US"/>
        </w:rPr>
        <w:t>png</w:t>
      </w:r>
      <w:proofErr w:type="spellEnd"/>
      <w:r>
        <w:t>,</w:t>
      </w:r>
      <w:r w:rsidR="009D68B6">
        <w:t xml:space="preserve"> который расположен в том же каталоге, где остальные карты.</w:t>
      </w:r>
      <w:r w:rsidR="004F4E3C">
        <w:t xml:space="preserve"> Ширину и высоту </w:t>
      </w:r>
      <w:proofErr w:type="spellStart"/>
      <w:r w:rsidR="004F4E3C">
        <w:t>тайла</w:t>
      </w:r>
      <w:proofErr w:type="spellEnd"/>
      <w:r w:rsidR="004F4E3C">
        <w:t xml:space="preserve"> установить в 32 пикселя.</w:t>
      </w:r>
      <w:r w:rsidR="0019049F">
        <w:t xml:space="preserve"> После чего набор загрузится и нарежется на клетки.</w:t>
      </w:r>
    </w:p>
    <w:p w14:paraId="7C5D9CE7" w14:textId="77777777" w:rsidR="0019049F" w:rsidRDefault="0019049F" w:rsidP="0019049F">
      <w:pPr>
        <w:pStyle w:val="HSE0"/>
        <w:jc w:val="center"/>
      </w:pPr>
      <w:r>
        <w:rPr>
          <w:noProof/>
          <w:lang w:eastAsia="ru-RU"/>
        </w:rPr>
        <w:drawing>
          <wp:inline distT="0" distB="0" distL="0" distR="0" wp14:anchorId="2E594208" wp14:editId="54B3B060">
            <wp:extent cx="3030033" cy="3308761"/>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8">
                      <a:extLst>
                        <a:ext uri="{28A0092B-C50C-407E-A947-70E740481C1C}">
                          <a14:useLocalDpi xmlns:a14="http://schemas.microsoft.com/office/drawing/2010/main" val="0"/>
                        </a:ext>
                      </a:extLst>
                    </a:blip>
                    <a:stretch>
                      <a:fillRect/>
                    </a:stretch>
                  </pic:blipFill>
                  <pic:spPr>
                    <a:xfrm>
                      <a:off x="0" y="0"/>
                      <a:ext cx="3030033" cy="3308761"/>
                    </a:xfrm>
                    <a:prstGeom prst="rect">
                      <a:avLst/>
                    </a:prstGeom>
                  </pic:spPr>
                </pic:pic>
              </a:graphicData>
            </a:graphic>
          </wp:inline>
        </w:drawing>
      </w:r>
    </w:p>
    <w:p w14:paraId="489CB9C6" w14:textId="32168984" w:rsidR="0019049F" w:rsidRDefault="0019049F" w:rsidP="004D1FE3">
      <w:pPr>
        <w:pStyle w:val="HSE0"/>
      </w:pPr>
      <w:r>
        <w:t xml:space="preserve">По умолчанию один слой (для рельефа) уже создан. Он указан в панели слоев и называется «Слой </w:t>
      </w:r>
      <w:proofErr w:type="spellStart"/>
      <w:r>
        <w:t>тайлов</w:t>
      </w:r>
      <w:proofErr w:type="spellEnd"/>
      <w:r>
        <w:t xml:space="preserve"> 1». Его нужно переименовать в </w:t>
      </w:r>
      <w:r>
        <w:rPr>
          <w:lang w:val="en-US"/>
        </w:rPr>
        <w:t>terrain</w:t>
      </w:r>
      <w:r>
        <w:t xml:space="preserve">. Затем нужно выбрать </w:t>
      </w:r>
      <w:r>
        <w:lastRenderedPageBreak/>
        <w:t>инструмент «</w:t>
      </w:r>
      <w:proofErr w:type="spellStart"/>
      <w:r>
        <w:t>Шатмп</w:t>
      </w:r>
      <w:proofErr w:type="spellEnd"/>
      <w:r>
        <w:t xml:space="preserve">» в панели инструментов, выбрать в панели «Наборы </w:t>
      </w:r>
      <w:proofErr w:type="spellStart"/>
      <w:r>
        <w:t>тайлов</w:t>
      </w:r>
      <w:proofErr w:type="spellEnd"/>
      <w:r>
        <w:t xml:space="preserve">» </w:t>
      </w:r>
      <w:r w:rsidRPr="0019049F">
        <w:t>какую</w:t>
      </w:r>
      <w:r>
        <w:t>-</w:t>
      </w:r>
      <w:r w:rsidRPr="0019049F">
        <w:t>нибудь</w:t>
      </w:r>
      <w:r>
        <w:t xml:space="preserve"> текстуру с рельефом и нанести ее на карту.</w:t>
      </w:r>
      <w:r w:rsidR="00120CF7">
        <w:t xml:space="preserve"> Например, таким образом.</w:t>
      </w:r>
    </w:p>
    <w:p w14:paraId="3B56D9A8" w14:textId="77777777" w:rsidR="00120CF7" w:rsidRDefault="00120CF7" w:rsidP="00120CF7">
      <w:pPr>
        <w:pStyle w:val="HSE0"/>
        <w:jc w:val="center"/>
      </w:pPr>
      <w:r>
        <w:rPr>
          <w:noProof/>
          <w:lang w:eastAsia="ru-RU"/>
        </w:rPr>
        <w:drawing>
          <wp:inline distT="0" distB="0" distL="0" distR="0" wp14:anchorId="0DE8DB46" wp14:editId="6223FF1B">
            <wp:extent cx="5451836" cy="32775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3875" cy="3284828"/>
                    </a:xfrm>
                    <a:prstGeom prst="rect">
                      <a:avLst/>
                    </a:prstGeom>
                  </pic:spPr>
                </pic:pic>
              </a:graphicData>
            </a:graphic>
          </wp:inline>
        </w:drawing>
      </w:r>
    </w:p>
    <w:p w14:paraId="71097427" w14:textId="450E1B7E" w:rsidR="00B54D27" w:rsidRDefault="00B54D27" w:rsidP="00B54D27">
      <w:pPr>
        <w:pStyle w:val="HSE0"/>
      </w:pPr>
      <w:r>
        <w:t xml:space="preserve">Далее нужно создать слои объектов для танков, деревьев и других объектов. Для этого на панели слоев нужно нажать на кнопку создания слоя и выбрать </w:t>
      </w:r>
      <w:r>
        <w:rPr>
          <w:lang w:val="en-US"/>
        </w:rPr>
        <w:t>Object</w:t>
      </w:r>
      <w:r w:rsidRPr="00B54D27">
        <w:t xml:space="preserve"> </w:t>
      </w:r>
      <w:r>
        <w:rPr>
          <w:lang w:val="en-US"/>
        </w:rPr>
        <w:t>Layer</w:t>
      </w:r>
      <w:r>
        <w:t>, а затем переименовать слой. Важно называть их именно так, как было показано выше:</w:t>
      </w:r>
    </w:p>
    <w:p w14:paraId="12B9FDB9" w14:textId="77777777" w:rsidR="00B54D27" w:rsidRDefault="00B54D27" w:rsidP="00B54D27">
      <w:pPr>
        <w:pStyle w:val="HSE0"/>
        <w:numPr>
          <w:ilvl w:val="0"/>
          <w:numId w:val="3"/>
        </w:numPr>
        <w:ind w:left="851" w:firstLine="283"/>
      </w:pPr>
      <w:r>
        <w:rPr>
          <w:lang w:val="en-US"/>
        </w:rPr>
        <w:t xml:space="preserve">trees – </w:t>
      </w:r>
      <w:r>
        <w:t>слой для деревьев.</w:t>
      </w:r>
    </w:p>
    <w:p w14:paraId="044757EF" w14:textId="77777777" w:rsidR="00B54D27" w:rsidRDefault="00B54D27" w:rsidP="00B54D27">
      <w:pPr>
        <w:pStyle w:val="HSE0"/>
        <w:numPr>
          <w:ilvl w:val="0"/>
          <w:numId w:val="3"/>
        </w:numPr>
        <w:ind w:left="851" w:firstLine="283"/>
      </w:pPr>
      <w:r>
        <w:rPr>
          <w:lang w:val="en-US"/>
        </w:rPr>
        <w:t>tanks</w:t>
      </w:r>
      <w:r w:rsidRPr="007D2038">
        <w:t xml:space="preserve"> – </w:t>
      </w:r>
      <w:r>
        <w:t>слой для корпусов танков.</w:t>
      </w:r>
    </w:p>
    <w:p w14:paraId="4005285E" w14:textId="77777777" w:rsidR="00B54D27" w:rsidRDefault="00B54D27" w:rsidP="00B54D27">
      <w:pPr>
        <w:pStyle w:val="HSE0"/>
        <w:numPr>
          <w:ilvl w:val="0"/>
          <w:numId w:val="3"/>
        </w:numPr>
        <w:ind w:left="851" w:firstLine="283"/>
      </w:pPr>
      <w:r>
        <w:rPr>
          <w:lang w:val="en-US"/>
        </w:rPr>
        <w:t xml:space="preserve">turrets – </w:t>
      </w:r>
      <w:r>
        <w:t>слой для пушек.</w:t>
      </w:r>
    </w:p>
    <w:p w14:paraId="20EA6F00" w14:textId="77777777" w:rsidR="00B54D27" w:rsidRDefault="00B54D27" w:rsidP="00B54D27">
      <w:pPr>
        <w:pStyle w:val="HSE0"/>
        <w:numPr>
          <w:ilvl w:val="0"/>
          <w:numId w:val="3"/>
        </w:numPr>
        <w:ind w:left="851" w:firstLine="283"/>
      </w:pPr>
      <w:r>
        <w:rPr>
          <w:lang w:val="en-US"/>
        </w:rPr>
        <w:t xml:space="preserve">lakes – </w:t>
      </w:r>
      <w:r>
        <w:t>слой для озер.</w:t>
      </w:r>
    </w:p>
    <w:p w14:paraId="5CB1061A" w14:textId="77777777" w:rsidR="00B54D27" w:rsidRDefault="00B54D27" w:rsidP="00B54D27">
      <w:pPr>
        <w:pStyle w:val="HSE0"/>
        <w:numPr>
          <w:ilvl w:val="0"/>
          <w:numId w:val="3"/>
        </w:numPr>
        <w:ind w:left="851" w:firstLine="283"/>
      </w:pPr>
      <w:r>
        <w:rPr>
          <w:lang w:val="en-US"/>
        </w:rPr>
        <w:t xml:space="preserve">rocks – </w:t>
      </w:r>
      <w:r>
        <w:t>слой для скал.</w:t>
      </w:r>
    </w:p>
    <w:p w14:paraId="0E43E8A4" w14:textId="77777777" w:rsidR="00B54D27" w:rsidRDefault="00B54D27" w:rsidP="00B54D27">
      <w:pPr>
        <w:pStyle w:val="HSE0"/>
        <w:numPr>
          <w:ilvl w:val="0"/>
          <w:numId w:val="3"/>
        </w:numPr>
        <w:ind w:left="851" w:firstLine="283"/>
      </w:pPr>
      <w:r>
        <w:rPr>
          <w:lang w:val="en-US"/>
        </w:rPr>
        <w:t xml:space="preserve">houses – </w:t>
      </w:r>
      <w:r>
        <w:t>слой для домов.</w:t>
      </w:r>
    </w:p>
    <w:p w14:paraId="0AA7A376" w14:textId="0E90DC05" w:rsidR="00B54D27" w:rsidRDefault="0034072B" w:rsidP="004D1FE3">
      <w:pPr>
        <w:pStyle w:val="HSE0"/>
      </w:pPr>
      <w:r>
        <w:t xml:space="preserve">Чтобы нанести на слой объекты, нужно сначала выделить </w:t>
      </w:r>
      <w:r w:rsidR="00FE6CC2">
        <w:t xml:space="preserve">соответствующий </w:t>
      </w:r>
      <w:r>
        <w:t>слой, выбрать инструмент «</w:t>
      </w:r>
      <w:r w:rsidR="00FE6CC2">
        <w:t xml:space="preserve">Вставить </w:t>
      </w:r>
      <w:proofErr w:type="spellStart"/>
      <w:r w:rsidR="00FE6CC2">
        <w:t>тайл</w:t>
      </w:r>
      <w:proofErr w:type="spellEnd"/>
      <w:r>
        <w:t xml:space="preserve">» на панели инструментов, выбрать объект на панели «Наборы </w:t>
      </w:r>
      <w:proofErr w:type="spellStart"/>
      <w:r>
        <w:t>тайлов</w:t>
      </w:r>
      <w:proofErr w:type="spellEnd"/>
      <w:r>
        <w:t>», затем нанести его на карту.</w:t>
      </w:r>
      <w:r w:rsidR="00FE6CC2">
        <w:t xml:space="preserve"> Далее с помощью инструмента «Выбрать объекты» выделяем новый объект и задаем ему параметры:</w:t>
      </w:r>
    </w:p>
    <w:p w14:paraId="11AC721F" w14:textId="1DF12A2A" w:rsidR="00FE6CC2" w:rsidRDefault="00FE6CC2" w:rsidP="00FE6CC2">
      <w:pPr>
        <w:pStyle w:val="HSE0"/>
        <w:numPr>
          <w:ilvl w:val="0"/>
          <w:numId w:val="3"/>
        </w:numPr>
        <w:ind w:left="851" w:firstLine="283"/>
      </w:pPr>
      <w:r>
        <w:t xml:space="preserve">Имя и тип для деревьев – </w:t>
      </w:r>
      <w:r>
        <w:rPr>
          <w:lang w:val="en-US"/>
        </w:rPr>
        <w:t>tree</w:t>
      </w:r>
      <w:r w:rsidRPr="00FE6CC2">
        <w:t>.</w:t>
      </w:r>
    </w:p>
    <w:p w14:paraId="6AC4F5F7" w14:textId="42068F0B" w:rsidR="00FE6CC2" w:rsidRDefault="00FE6CC2" w:rsidP="00FE6CC2">
      <w:pPr>
        <w:pStyle w:val="HSE0"/>
        <w:numPr>
          <w:ilvl w:val="0"/>
          <w:numId w:val="3"/>
        </w:numPr>
        <w:ind w:left="851" w:firstLine="283"/>
      </w:pPr>
      <w:r>
        <w:t xml:space="preserve">Имя и тип для танков – </w:t>
      </w:r>
      <w:r>
        <w:rPr>
          <w:lang w:val="en-US"/>
        </w:rPr>
        <w:t>tank</w:t>
      </w:r>
      <w:r w:rsidRPr="00FE6CC2">
        <w:t>.</w:t>
      </w:r>
    </w:p>
    <w:p w14:paraId="00000FD4" w14:textId="68D0C164" w:rsidR="00FE6CC2" w:rsidRDefault="00FE6CC2" w:rsidP="00FE6CC2">
      <w:pPr>
        <w:pStyle w:val="HSE0"/>
        <w:numPr>
          <w:ilvl w:val="0"/>
          <w:numId w:val="3"/>
        </w:numPr>
        <w:ind w:left="851" w:firstLine="283"/>
      </w:pPr>
      <w:r>
        <w:t xml:space="preserve">Имя и тип для пушек – </w:t>
      </w:r>
      <w:r>
        <w:rPr>
          <w:lang w:val="en-US"/>
        </w:rPr>
        <w:t>turret</w:t>
      </w:r>
      <w:r w:rsidRPr="00FE6CC2">
        <w:t>.</w:t>
      </w:r>
    </w:p>
    <w:p w14:paraId="4B169767" w14:textId="6636D4CA" w:rsidR="00FE6CC2" w:rsidRDefault="00FE6CC2" w:rsidP="00FE6CC2">
      <w:pPr>
        <w:pStyle w:val="HSE0"/>
        <w:numPr>
          <w:ilvl w:val="0"/>
          <w:numId w:val="3"/>
        </w:numPr>
        <w:ind w:left="851" w:firstLine="283"/>
      </w:pPr>
      <w:r>
        <w:t xml:space="preserve">Имя и тип для озер – </w:t>
      </w:r>
      <w:r>
        <w:rPr>
          <w:lang w:val="en-US"/>
        </w:rPr>
        <w:t>lake</w:t>
      </w:r>
      <w:r w:rsidRPr="00FE6CC2">
        <w:t>.</w:t>
      </w:r>
    </w:p>
    <w:p w14:paraId="7989C279" w14:textId="39263A6D" w:rsidR="00FE6CC2" w:rsidRDefault="00FE6CC2" w:rsidP="00FE6CC2">
      <w:pPr>
        <w:pStyle w:val="HSE0"/>
        <w:numPr>
          <w:ilvl w:val="0"/>
          <w:numId w:val="3"/>
        </w:numPr>
        <w:ind w:left="851" w:firstLine="283"/>
      </w:pPr>
      <w:r>
        <w:t xml:space="preserve">Имя и тип для скал – </w:t>
      </w:r>
      <w:r>
        <w:rPr>
          <w:lang w:val="en-US"/>
        </w:rPr>
        <w:t>rock</w:t>
      </w:r>
      <w:r w:rsidRPr="00FE6CC2">
        <w:t>.</w:t>
      </w:r>
    </w:p>
    <w:p w14:paraId="47EB5676" w14:textId="5FBEBB6A" w:rsidR="00FE6CC2" w:rsidRDefault="00FE6CC2" w:rsidP="000D2C75">
      <w:pPr>
        <w:pStyle w:val="HSE0"/>
        <w:numPr>
          <w:ilvl w:val="0"/>
          <w:numId w:val="3"/>
        </w:numPr>
        <w:ind w:left="851" w:firstLine="283"/>
      </w:pPr>
      <w:r>
        <w:lastRenderedPageBreak/>
        <w:t xml:space="preserve">Имя и тип для домов – </w:t>
      </w:r>
      <w:r w:rsidRPr="000D2C75">
        <w:t>house</w:t>
      </w:r>
      <w:r w:rsidRPr="00FE6CC2">
        <w:t>.</w:t>
      </w:r>
    </w:p>
    <w:p w14:paraId="547BCB43" w14:textId="6E312EDA" w:rsidR="00FE6CC2" w:rsidRDefault="000D2C75" w:rsidP="000D2C75">
      <w:pPr>
        <w:pStyle w:val="HSE0"/>
      </w:pPr>
      <w:r>
        <w:t>Эти два параметра являются встроенными в редактор. Остальны</w:t>
      </w:r>
      <w:r w:rsidR="00C826A4">
        <w:t>е</w:t>
      </w:r>
      <w:r>
        <w:t xml:space="preserve"> параметры нужно задать самостоятельно. </w:t>
      </w:r>
      <w:r w:rsidR="00915EE0">
        <w:t>Для этого на панели параметров нужно нажать на кнопку «Добавить параметр», затем задать название и тип.</w:t>
      </w:r>
    </w:p>
    <w:p w14:paraId="3D154B3D" w14:textId="77777777" w:rsidR="00915EE0" w:rsidRDefault="00915EE0" w:rsidP="00915EE0">
      <w:pPr>
        <w:pStyle w:val="HSE0"/>
        <w:jc w:val="center"/>
      </w:pPr>
      <w:r>
        <w:rPr>
          <w:noProof/>
          <w:lang w:eastAsia="ru-RU"/>
        </w:rPr>
        <w:drawing>
          <wp:inline distT="0" distB="0" distL="0" distR="0" wp14:anchorId="74F42E4F" wp14:editId="60085477">
            <wp:extent cx="3146961" cy="12770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0">
                      <a:extLst>
                        <a:ext uri="{28A0092B-C50C-407E-A947-70E740481C1C}">
                          <a14:useLocalDpi xmlns:a14="http://schemas.microsoft.com/office/drawing/2010/main" val="0"/>
                        </a:ext>
                      </a:extLst>
                    </a:blip>
                    <a:stretch>
                      <a:fillRect/>
                    </a:stretch>
                  </pic:blipFill>
                  <pic:spPr>
                    <a:xfrm>
                      <a:off x="0" y="0"/>
                      <a:ext cx="3168482" cy="1285760"/>
                    </a:xfrm>
                    <a:prstGeom prst="rect">
                      <a:avLst/>
                    </a:prstGeom>
                  </pic:spPr>
                </pic:pic>
              </a:graphicData>
            </a:graphic>
          </wp:inline>
        </w:drawing>
      </w:r>
    </w:p>
    <w:p w14:paraId="6FDF4825" w14:textId="3DB50879" w:rsidR="00915EE0" w:rsidRDefault="00915EE0" w:rsidP="000D2C75">
      <w:pPr>
        <w:pStyle w:val="HSE0"/>
      </w:pPr>
      <w:r>
        <w:t xml:space="preserve">Для деревьев </w:t>
      </w:r>
      <w:r w:rsidR="00270E10">
        <w:t>создаются</w:t>
      </w:r>
      <w:r>
        <w:t xml:space="preserve"> параметры:</w:t>
      </w:r>
    </w:p>
    <w:p w14:paraId="5016BD24" w14:textId="6EE7FAB8" w:rsidR="00915EE0" w:rsidRPr="00915EE0" w:rsidRDefault="00915EE0" w:rsidP="00915EE0">
      <w:pPr>
        <w:pStyle w:val="HSE0"/>
        <w:numPr>
          <w:ilvl w:val="0"/>
          <w:numId w:val="3"/>
        </w:numPr>
        <w:ind w:left="851" w:firstLine="283"/>
      </w:pPr>
      <w:r>
        <w:rPr>
          <w:lang w:val="en-US"/>
        </w:rPr>
        <w:t xml:space="preserve">burns </w:t>
      </w:r>
      <w:r>
        <w:t xml:space="preserve">типа </w:t>
      </w:r>
      <w:r>
        <w:rPr>
          <w:lang w:val="en-US"/>
        </w:rPr>
        <w:t>bool.</w:t>
      </w:r>
    </w:p>
    <w:p w14:paraId="04D8CC39" w14:textId="32E35C7C" w:rsidR="00915EE0" w:rsidRPr="00915EE0" w:rsidRDefault="00915EE0" w:rsidP="00915EE0">
      <w:pPr>
        <w:pStyle w:val="HSE0"/>
        <w:numPr>
          <w:ilvl w:val="0"/>
          <w:numId w:val="3"/>
        </w:numPr>
        <w:ind w:left="851" w:firstLine="283"/>
      </w:pPr>
      <w:proofErr w:type="spellStart"/>
      <w:r>
        <w:rPr>
          <w:lang w:val="en-US"/>
        </w:rPr>
        <w:t>hitpoints</w:t>
      </w:r>
      <w:proofErr w:type="spellEnd"/>
      <w:r>
        <w:rPr>
          <w:lang w:val="en-US"/>
        </w:rPr>
        <w:t xml:space="preserve"> </w:t>
      </w:r>
      <w:r>
        <w:t xml:space="preserve">типа </w:t>
      </w:r>
      <w:r>
        <w:rPr>
          <w:lang w:val="en-US"/>
        </w:rPr>
        <w:t>int.</w:t>
      </w:r>
    </w:p>
    <w:p w14:paraId="66557279" w14:textId="212D6A9D" w:rsidR="00FE6CC2" w:rsidRDefault="00231A5C" w:rsidP="00FE6CC2">
      <w:pPr>
        <w:pStyle w:val="HSE0"/>
      </w:pPr>
      <w:r>
        <w:t xml:space="preserve">Затем в появившихся параметров на панели нужно указать для них значения. Например, для дерева в параметре </w:t>
      </w:r>
      <w:r>
        <w:rPr>
          <w:lang w:val="en-US"/>
        </w:rPr>
        <w:t>burns</w:t>
      </w:r>
      <w:r>
        <w:t xml:space="preserve"> ставим галочку, а в параметре </w:t>
      </w:r>
      <w:proofErr w:type="spellStart"/>
      <w:r>
        <w:rPr>
          <w:lang w:val="en-US"/>
        </w:rPr>
        <w:t>hitpoints</w:t>
      </w:r>
      <w:proofErr w:type="spellEnd"/>
      <w:r>
        <w:t xml:space="preserve"> указываем значение 10.</w:t>
      </w:r>
    </w:p>
    <w:p w14:paraId="6C82D3DD" w14:textId="77777777" w:rsidR="00231A5C" w:rsidRDefault="00231A5C" w:rsidP="00231A5C">
      <w:pPr>
        <w:pStyle w:val="HSE0"/>
        <w:jc w:val="center"/>
      </w:pPr>
      <w:r>
        <w:rPr>
          <w:noProof/>
          <w:lang w:eastAsia="ru-RU"/>
        </w:rPr>
        <w:drawing>
          <wp:inline distT="0" distB="0" distL="0" distR="0" wp14:anchorId="7206BAFF" wp14:editId="2A8B5A7B">
            <wp:extent cx="5392570" cy="324196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232" cy="3259797"/>
                    </a:xfrm>
                    <a:prstGeom prst="rect">
                      <a:avLst/>
                    </a:prstGeom>
                  </pic:spPr>
                </pic:pic>
              </a:graphicData>
            </a:graphic>
          </wp:inline>
        </w:drawing>
      </w:r>
    </w:p>
    <w:p w14:paraId="665FC81F" w14:textId="3F59323C" w:rsidR="00231A5C" w:rsidRDefault="00143F82" w:rsidP="00FE6CC2">
      <w:pPr>
        <w:pStyle w:val="HSE0"/>
      </w:pPr>
      <w:r>
        <w:t xml:space="preserve">Чтобы не </w:t>
      </w:r>
      <w:r w:rsidR="009531D9">
        <w:t>создавать</w:t>
      </w:r>
      <w:r>
        <w:t xml:space="preserve"> эти параметры каждый раз</w:t>
      </w:r>
      <w:r w:rsidR="009531D9">
        <w:t xml:space="preserve"> для каждого нового объекта</w:t>
      </w:r>
      <w:r>
        <w:t>, можно просто скопировать один готовый объект, расставить его в других местах и задать ему другие параметры.</w:t>
      </w:r>
      <w:bookmarkStart w:id="0" w:name="_GoBack"/>
      <w:bookmarkEnd w:id="0"/>
    </w:p>
    <w:p w14:paraId="72BA134A" w14:textId="2C894C0D" w:rsidR="00143F82" w:rsidRDefault="00143F82" w:rsidP="00143F82">
      <w:pPr>
        <w:pStyle w:val="HSE0"/>
      </w:pPr>
      <w:r>
        <w:t xml:space="preserve">Для </w:t>
      </w:r>
      <w:r>
        <w:t>танков (корпусов)</w:t>
      </w:r>
      <w:r>
        <w:t xml:space="preserve"> </w:t>
      </w:r>
      <w:r w:rsidR="00270E10">
        <w:t xml:space="preserve">создаются </w:t>
      </w:r>
      <w:r>
        <w:t>параметры:</w:t>
      </w:r>
    </w:p>
    <w:p w14:paraId="16BC323B" w14:textId="1824F3D7" w:rsidR="006B2D42" w:rsidRDefault="006B2D42" w:rsidP="006B2D42">
      <w:pPr>
        <w:pStyle w:val="HSE0"/>
        <w:numPr>
          <w:ilvl w:val="0"/>
          <w:numId w:val="3"/>
        </w:numPr>
        <w:ind w:left="851" w:firstLine="283"/>
      </w:pPr>
      <w:r>
        <w:rPr>
          <w:lang w:val="en-US"/>
        </w:rPr>
        <w:t>capacity</w:t>
      </w:r>
      <w:r w:rsidRPr="006F30B1">
        <w:t xml:space="preserve"> </w:t>
      </w:r>
      <w:r>
        <w:t xml:space="preserve">типа </w:t>
      </w:r>
      <w:r>
        <w:rPr>
          <w:lang w:val="en-US"/>
        </w:rPr>
        <w:t>int.</w:t>
      </w:r>
    </w:p>
    <w:p w14:paraId="3CAB6C0C" w14:textId="77777777" w:rsidR="006B2D42" w:rsidRPr="006B2D42" w:rsidRDefault="006B2D42" w:rsidP="00CB6C42">
      <w:pPr>
        <w:pStyle w:val="HSE0"/>
        <w:numPr>
          <w:ilvl w:val="0"/>
          <w:numId w:val="3"/>
        </w:numPr>
        <w:ind w:left="851" w:firstLine="283"/>
      </w:pPr>
      <w:proofErr w:type="spellStart"/>
      <w:r w:rsidRPr="006B2D42">
        <w:rPr>
          <w:lang w:val="en-US"/>
        </w:rPr>
        <w:t>maxCapacity</w:t>
      </w:r>
      <w:proofErr w:type="spellEnd"/>
      <w:r w:rsidRPr="007D2038">
        <w:t xml:space="preserve"> </w:t>
      </w:r>
      <w:r>
        <w:t xml:space="preserve">типа </w:t>
      </w:r>
      <w:r>
        <w:rPr>
          <w:lang w:val="en-US"/>
        </w:rPr>
        <w:t>int.</w:t>
      </w:r>
    </w:p>
    <w:p w14:paraId="201DFA39" w14:textId="597376CE" w:rsidR="00143F82" w:rsidRPr="006B2D42" w:rsidRDefault="006B2D42" w:rsidP="00BD574C">
      <w:pPr>
        <w:pStyle w:val="HSE0"/>
        <w:numPr>
          <w:ilvl w:val="0"/>
          <w:numId w:val="3"/>
        </w:numPr>
        <w:ind w:left="851" w:firstLine="283"/>
      </w:pPr>
      <w:proofErr w:type="spellStart"/>
      <w:r w:rsidRPr="006B2D42">
        <w:rPr>
          <w:lang w:val="en-US"/>
        </w:rPr>
        <w:lastRenderedPageBreak/>
        <w:t>maxPressure</w:t>
      </w:r>
      <w:proofErr w:type="spellEnd"/>
      <w:r w:rsidRPr="00381F53">
        <w:t xml:space="preserve"> </w:t>
      </w:r>
      <w:r>
        <w:t xml:space="preserve">типа </w:t>
      </w:r>
      <w:r>
        <w:rPr>
          <w:lang w:val="en-US"/>
        </w:rPr>
        <w:t>int.</w:t>
      </w:r>
    </w:p>
    <w:p w14:paraId="2B21D904" w14:textId="35459A35" w:rsidR="006B2D42" w:rsidRDefault="006B2D42" w:rsidP="006B2D42">
      <w:pPr>
        <w:pStyle w:val="HSE0"/>
      </w:pPr>
      <w:r>
        <w:t xml:space="preserve">Для </w:t>
      </w:r>
      <w:r>
        <w:t>домов</w:t>
      </w:r>
      <w:r>
        <w:t xml:space="preserve"> </w:t>
      </w:r>
      <w:r w:rsidR="00270E10">
        <w:t xml:space="preserve">создаются </w:t>
      </w:r>
      <w:r>
        <w:t>параметры:</w:t>
      </w:r>
    </w:p>
    <w:p w14:paraId="4C8F41A9" w14:textId="77777777" w:rsidR="006B2D42" w:rsidRPr="00915EE0" w:rsidRDefault="006B2D42" w:rsidP="006B2D42">
      <w:pPr>
        <w:pStyle w:val="HSE0"/>
        <w:numPr>
          <w:ilvl w:val="0"/>
          <w:numId w:val="3"/>
        </w:numPr>
        <w:ind w:left="851" w:firstLine="283"/>
      </w:pPr>
      <w:r>
        <w:rPr>
          <w:lang w:val="en-US"/>
        </w:rPr>
        <w:t xml:space="preserve">burns </w:t>
      </w:r>
      <w:r>
        <w:t xml:space="preserve">типа </w:t>
      </w:r>
      <w:r>
        <w:rPr>
          <w:lang w:val="en-US"/>
        </w:rPr>
        <w:t>bool.</w:t>
      </w:r>
    </w:p>
    <w:p w14:paraId="2ED6D25D" w14:textId="77777777" w:rsidR="006B2D42" w:rsidRPr="00915EE0" w:rsidRDefault="006B2D42" w:rsidP="006B2D42">
      <w:pPr>
        <w:pStyle w:val="HSE0"/>
        <w:numPr>
          <w:ilvl w:val="0"/>
          <w:numId w:val="3"/>
        </w:numPr>
        <w:ind w:left="851" w:firstLine="283"/>
      </w:pPr>
      <w:proofErr w:type="spellStart"/>
      <w:r>
        <w:rPr>
          <w:lang w:val="en-US"/>
        </w:rPr>
        <w:t>hitpoints</w:t>
      </w:r>
      <w:proofErr w:type="spellEnd"/>
      <w:r>
        <w:rPr>
          <w:lang w:val="en-US"/>
        </w:rPr>
        <w:t xml:space="preserve"> </w:t>
      </w:r>
      <w:r>
        <w:t xml:space="preserve">типа </w:t>
      </w:r>
      <w:r>
        <w:rPr>
          <w:lang w:val="en-US"/>
        </w:rPr>
        <w:t>int.</w:t>
      </w:r>
    </w:p>
    <w:p w14:paraId="0924E032" w14:textId="1E9C4153" w:rsidR="003E214E" w:rsidRDefault="003E214E" w:rsidP="003E214E">
      <w:pPr>
        <w:pStyle w:val="HSE0"/>
      </w:pPr>
      <w:r>
        <w:t xml:space="preserve">Для </w:t>
      </w:r>
      <w:r>
        <w:t>карты</w:t>
      </w:r>
      <w:r>
        <w:t xml:space="preserve"> создаются параметры:</w:t>
      </w:r>
    </w:p>
    <w:p w14:paraId="66B998E8" w14:textId="75C802B3" w:rsidR="003E214E" w:rsidRPr="00915EE0" w:rsidRDefault="003E214E" w:rsidP="003E214E">
      <w:pPr>
        <w:pStyle w:val="HSE0"/>
        <w:numPr>
          <w:ilvl w:val="0"/>
          <w:numId w:val="3"/>
        </w:numPr>
        <w:ind w:left="851" w:firstLine="283"/>
      </w:pPr>
      <w:r>
        <w:rPr>
          <w:lang w:val="en-US"/>
        </w:rPr>
        <w:t>algorithm</w:t>
      </w:r>
      <w:r w:rsidRPr="0098373D">
        <w:t xml:space="preserve"> </w:t>
      </w:r>
      <w:r>
        <w:t xml:space="preserve">типа </w:t>
      </w:r>
      <w:r>
        <w:rPr>
          <w:lang w:val="en-US"/>
        </w:rPr>
        <w:t>string</w:t>
      </w:r>
      <w:r w:rsidR="0098373D" w:rsidRPr="0098373D">
        <w:t xml:space="preserve"> </w:t>
      </w:r>
      <w:r w:rsidR="0098373D">
        <w:t>(можно оставить значение пустым)</w:t>
      </w:r>
      <w:r w:rsidRPr="0098373D">
        <w:t>.</w:t>
      </w:r>
    </w:p>
    <w:p w14:paraId="792BE5B4" w14:textId="362C4B20" w:rsidR="003E214E" w:rsidRPr="00915EE0" w:rsidRDefault="003E214E" w:rsidP="003E214E">
      <w:pPr>
        <w:pStyle w:val="HSE0"/>
        <w:numPr>
          <w:ilvl w:val="0"/>
          <w:numId w:val="3"/>
        </w:numPr>
        <w:ind w:left="851" w:firstLine="283"/>
      </w:pPr>
      <w:r>
        <w:rPr>
          <w:lang w:val="en-US"/>
        </w:rPr>
        <w:t>wind</w:t>
      </w:r>
      <w:r>
        <w:rPr>
          <w:lang w:val="en-US"/>
        </w:rPr>
        <w:t xml:space="preserve"> </w:t>
      </w:r>
      <w:r>
        <w:t xml:space="preserve">типа </w:t>
      </w:r>
      <w:r>
        <w:rPr>
          <w:lang w:val="en-US"/>
        </w:rPr>
        <w:t>string</w:t>
      </w:r>
      <w:r>
        <w:rPr>
          <w:lang w:val="en-US"/>
        </w:rPr>
        <w:t>.</w:t>
      </w:r>
    </w:p>
    <w:p w14:paraId="2FA9EB7B" w14:textId="77777777" w:rsidR="00AC3C3C" w:rsidRDefault="00EB0139" w:rsidP="006B2D42">
      <w:pPr>
        <w:pStyle w:val="HSE0"/>
      </w:pPr>
      <w:r>
        <w:t xml:space="preserve">Также в параметрах карты нужно поменять значение параметра «Формат слоя </w:t>
      </w:r>
      <w:proofErr w:type="spellStart"/>
      <w:r>
        <w:t>тайлов</w:t>
      </w:r>
      <w:proofErr w:type="spellEnd"/>
      <w:r>
        <w:t xml:space="preserve">» на </w:t>
      </w:r>
      <w:r>
        <w:rPr>
          <w:lang w:val="en-US"/>
        </w:rPr>
        <w:t>XML</w:t>
      </w:r>
      <w:r>
        <w:t>.</w:t>
      </w:r>
      <w:r w:rsidR="00BA3D02">
        <w:t xml:space="preserve"> </w:t>
      </w:r>
    </w:p>
    <w:p w14:paraId="3DA1A1FD" w14:textId="04F7AAA5" w:rsidR="006B2D42" w:rsidRDefault="00AC3C3C" w:rsidP="006B2D42">
      <w:pPr>
        <w:pStyle w:val="HSE0"/>
      </w:pPr>
      <w:r>
        <w:t>После завершения работы получаем примерно такой результат.</w:t>
      </w:r>
    </w:p>
    <w:p w14:paraId="53B27A26" w14:textId="77777777" w:rsidR="00AC3C3C" w:rsidRDefault="00AC3C3C" w:rsidP="00AC3C3C">
      <w:pPr>
        <w:pStyle w:val="HSE0"/>
        <w:jc w:val="center"/>
      </w:pPr>
      <w:r>
        <w:rPr>
          <w:noProof/>
          <w:lang w:eastAsia="ru-RU"/>
        </w:rPr>
        <w:drawing>
          <wp:inline distT="0" distB="0" distL="0" distR="0" wp14:anchorId="0104EC55" wp14:editId="6ACEA10D">
            <wp:extent cx="4500748" cy="270580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5375" cy="2708587"/>
                    </a:xfrm>
                    <a:prstGeom prst="rect">
                      <a:avLst/>
                    </a:prstGeom>
                  </pic:spPr>
                </pic:pic>
              </a:graphicData>
            </a:graphic>
          </wp:inline>
        </w:drawing>
      </w:r>
    </w:p>
    <w:p w14:paraId="2C5A3989" w14:textId="223CDE91" w:rsidR="00AC3C3C" w:rsidRDefault="00AC3C3C" w:rsidP="006B2D42">
      <w:pPr>
        <w:pStyle w:val="HSE0"/>
      </w:pPr>
      <w:r>
        <w:t>Сохраняем карту в каталоге с другими картами, открываем ее в тренажере и пишем для нее алгоритм.</w:t>
      </w:r>
    </w:p>
    <w:p w14:paraId="50D7E531" w14:textId="77777777" w:rsidR="00A31517" w:rsidRDefault="00A31517" w:rsidP="00A31517">
      <w:pPr>
        <w:pStyle w:val="HSE0"/>
        <w:jc w:val="center"/>
      </w:pPr>
      <w:r>
        <w:rPr>
          <w:noProof/>
          <w:lang w:eastAsia="ru-RU"/>
        </w:rPr>
        <w:drawing>
          <wp:inline distT="0" distB="0" distL="0" distR="0" wp14:anchorId="058067BD" wp14:editId="19E60119">
            <wp:extent cx="4505372" cy="27085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m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5372" cy="2708587"/>
                    </a:xfrm>
                    <a:prstGeom prst="rect">
                      <a:avLst/>
                    </a:prstGeom>
                  </pic:spPr>
                </pic:pic>
              </a:graphicData>
            </a:graphic>
          </wp:inline>
        </w:drawing>
      </w:r>
    </w:p>
    <w:p w14:paraId="1433210B" w14:textId="77777777" w:rsidR="00A31517" w:rsidRPr="00EB0139" w:rsidRDefault="00A31517" w:rsidP="006B2D42">
      <w:pPr>
        <w:pStyle w:val="HSE0"/>
      </w:pPr>
    </w:p>
    <w:sectPr w:rsidR="00A31517" w:rsidRPr="00EB0139" w:rsidSect="00AC3962">
      <w:footerReference w:type="default" r:id="rId24"/>
      <w:pgSz w:w="11906" w:h="16838"/>
      <w:pgMar w:top="851" w:right="851" w:bottom="851" w:left="85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1A627" w14:textId="77777777" w:rsidR="00A76ACA" w:rsidRDefault="00A76ACA" w:rsidP="00B7598D">
      <w:pPr>
        <w:spacing w:after="0" w:line="240" w:lineRule="auto"/>
      </w:pPr>
      <w:r>
        <w:separator/>
      </w:r>
    </w:p>
  </w:endnote>
  <w:endnote w:type="continuationSeparator" w:id="0">
    <w:p w14:paraId="0DD3397D" w14:textId="77777777" w:rsidR="00A76ACA" w:rsidRDefault="00A76ACA" w:rsidP="00B7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QxjccvAdvTTb8864ccf.B">
    <w:altName w:val="Cambria"/>
    <w:panose1 w:val="00000000000000000000"/>
    <w:charset w:val="00"/>
    <w:family w:val="roman"/>
    <w:notTrueType/>
    <w:pitch w:val="default"/>
  </w:font>
  <w:font w:name="Arnhem-NormalItalic">
    <w:altName w:val="Cambria"/>
    <w:panose1 w:val="00000000000000000000"/>
    <w:charset w:val="00"/>
    <w:family w:val="roman"/>
    <w:notTrueType/>
    <w:pitch w:val="default"/>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6210618"/>
      <w:docPartObj>
        <w:docPartGallery w:val="Page Numbers (Bottom of Page)"/>
        <w:docPartUnique/>
      </w:docPartObj>
    </w:sdtPr>
    <w:sdtContent>
      <w:p w14:paraId="621ED96D" w14:textId="57F7CAE6" w:rsidR="00231A5C" w:rsidRPr="003C347C" w:rsidRDefault="00231A5C" w:rsidP="003C347C">
        <w:pPr>
          <w:pStyle w:val="HSE0"/>
          <w:jc w:val="center"/>
        </w:pPr>
        <w:r w:rsidRPr="003C347C">
          <w:fldChar w:fldCharType="begin"/>
        </w:r>
        <w:r w:rsidRPr="003C347C">
          <w:rPr>
            <w:lang w:val="en-US"/>
          </w:rPr>
          <w:instrText xml:space="preserve">IF </w:instrText>
        </w:r>
        <w:r w:rsidRPr="003C347C">
          <w:rPr>
            <w:lang w:val="en-US"/>
          </w:rPr>
          <w:fldChar w:fldCharType="begin"/>
        </w:r>
        <w:r w:rsidRPr="003C347C">
          <w:rPr>
            <w:lang w:val="en-US"/>
          </w:rPr>
          <w:instrText xml:space="preserve"> </w:instrText>
        </w:r>
        <w:r w:rsidRPr="003C347C">
          <w:instrText xml:space="preserve">PAGE </w:instrText>
        </w:r>
        <w:r w:rsidRPr="003C347C">
          <w:rPr>
            <w:lang w:val="en-US"/>
          </w:rPr>
          <w:fldChar w:fldCharType="separate"/>
        </w:r>
        <w:r w:rsidR="009531D9">
          <w:rPr>
            <w:noProof/>
          </w:rPr>
          <w:instrText>11</w:instrText>
        </w:r>
        <w:r w:rsidRPr="003C347C">
          <w:rPr>
            <w:lang w:val="en-US"/>
          </w:rPr>
          <w:fldChar w:fldCharType="end"/>
        </w:r>
        <w:r w:rsidRPr="003C347C">
          <w:rPr>
            <w:lang w:val="en-US"/>
          </w:rPr>
          <w:instrText xml:space="preserve"> &lt; 3 "" </w:instrText>
        </w:r>
        <w:r w:rsidRPr="003C347C">
          <w:rPr>
            <w:lang w:val="en-US"/>
          </w:rPr>
          <w:fldChar w:fldCharType="begin"/>
        </w:r>
        <w:r w:rsidRPr="003C347C">
          <w:rPr>
            <w:lang w:val="en-US"/>
          </w:rPr>
          <w:instrText xml:space="preserve"> PAGE </w:instrText>
        </w:r>
        <w:r w:rsidRPr="003C347C">
          <w:instrText>\* MERGEFORMAT</w:instrText>
        </w:r>
        <w:r w:rsidRPr="003C347C">
          <w:rPr>
            <w:lang w:val="en-US"/>
          </w:rPr>
          <w:instrText xml:space="preserve"> </w:instrText>
        </w:r>
        <w:r w:rsidRPr="003C347C">
          <w:rPr>
            <w:lang w:val="en-US"/>
          </w:rPr>
          <w:fldChar w:fldCharType="separate"/>
        </w:r>
        <w:r w:rsidR="009531D9">
          <w:rPr>
            <w:noProof/>
            <w:lang w:val="en-US"/>
          </w:rPr>
          <w:instrText>11</w:instrText>
        </w:r>
        <w:r w:rsidRPr="003C347C">
          <w:rPr>
            <w:lang w:val="en-US"/>
          </w:rPr>
          <w:fldChar w:fldCharType="end"/>
        </w:r>
        <w:r w:rsidRPr="003C347C">
          <w:instrText xml:space="preserve"> </w:instrText>
        </w:r>
        <w:r w:rsidR="009531D9">
          <w:fldChar w:fldCharType="separate"/>
        </w:r>
        <w:r w:rsidR="009531D9">
          <w:rPr>
            <w:noProof/>
            <w:lang w:val="en-US"/>
          </w:rPr>
          <w:t>11</w:t>
        </w:r>
        <w:r w:rsidRPr="003C347C">
          <w:fldChar w:fldCharType="end"/>
        </w:r>
      </w:p>
    </w:sdtContent>
  </w:sdt>
  <w:p w14:paraId="54882781" w14:textId="77777777" w:rsidR="00231A5C" w:rsidRDefault="00231A5C" w:rsidP="009A00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3FE65" w14:textId="77777777" w:rsidR="00A76ACA" w:rsidRDefault="00A76ACA" w:rsidP="00B7598D">
      <w:pPr>
        <w:spacing w:after="0" w:line="240" w:lineRule="auto"/>
      </w:pPr>
      <w:r>
        <w:separator/>
      </w:r>
    </w:p>
  </w:footnote>
  <w:footnote w:type="continuationSeparator" w:id="0">
    <w:p w14:paraId="20D3173E" w14:textId="77777777" w:rsidR="00A76ACA" w:rsidRDefault="00A76ACA" w:rsidP="00B75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DD4"/>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372BEC"/>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A7F4C5D"/>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3F6D7A"/>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7046C0"/>
    <w:multiLevelType w:val="hybridMultilevel"/>
    <w:tmpl w:val="43F6C328"/>
    <w:lvl w:ilvl="0" w:tplc="18CA4C4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4B771B"/>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495947"/>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FA15DF"/>
    <w:multiLevelType w:val="hybridMultilevel"/>
    <w:tmpl w:val="1CB4A746"/>
    <w:lvl w:ilvl="0" w:tplc="FE7C988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5452FF3"/>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6F6586"/>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8007E73"/>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A3C2074"/>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CBA331F"/>
    <w:multiLevelType w:val="hybridMultilevel"/>
    <w:tmpl w:val="A21A6CD8"/>
    <w:lvl w:ilvl="0" w:tplc="5EBEF71C">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8092849"/>
    <w:multiLevelType w:val="hybridMultilevel"/>
    <w:tmpl w:val="A0A2DF26"/>
    <w:lvl w:ilvl="0" w:tplc="D564FE78">
      <w:start w:val="1"/>
      <w:numFmt w:val="decimal"/>
      <w:suff w:val="space"/>
      <w:lvlText w:val="%1."/>
      <w:lvlJc w:val="left"/>
      <w:pPr>
        <w:ind w:left="851" w:firstLine="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9224A5E"/>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96711A5"/>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A2F0D59"/>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5E4ADD"/>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0DE5EAA"/>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1930B3E"/>
    <w:multiLevelType w:val="multilevel"/>
    <w:tmpl w:val="AC62A9B4"/>
    <w:lvl w:ilvl="0">
      <w:start w:val="1"/>
      <w:numFmt w:val="decimal"/>
      <w:suff w:val="space"/>
      <w:lvlText w:val="%1."/>
      <w:lvlJc w:val="left"/>
      <w:pPr>
        <w:ind w:left="851" w:firstLine="283"/>
      </w:pPr>
      <w:rPr>
        <w:rFonts w:hint="default"/>
      </w:rPr>
    </w:lvl>
    <w:lvl w:ilvl="1">
      <w:start w:val="1"/>
      <w:numFmt w:val="decimal"/>
      <w:suff w:val="space"/>
      <w:lvlText w:val="%1.%2."/>
      <w:lvlJc w:val="left"/>
      <w:pPr>
        <w:ind w:left="1135" w:firstLine="283"/>
      </w:pPr>
      <w:rPr>
        <w:rFonts w:hint="default"/>
      </w:rPr>
    </w:lvl>
    <w:lvl w:ilvl="2">
      <w:start w:val="1"/>
      <w:numFmt w:val="decimal"/>
      <w:lvlText w:val="%1.%2.%3."/>
      <w:lvlJc w:val="left"/>
      <w:pPr>
        <w:tabs>
          <w:tab w:val="num" w:pos="1702"/>
        </w:tabs>
        <w:ind w:left="1419" w:firstLine="283"/>
      </w:pPr>
      <w:rPr>
        <w:rFonts w:hint="default"/>
      </w:rPr>
    </w:lvl>
    <w:lvl w:ilvl="3">
      <w:start w:val="1"/>
      <w:numFmt w:val="decimal"/>
      <w:lvlText w:val="%1.%2.%3.%4."/>
      <w:lvlJc w:val="left"/>
      <w:pPr>
        <w:tabs>
          <w:tab w:val="num" w:pos="1986"/>
        </w:tabs>
        <w:ind w:left="1703" w:firstLine="283"/>
      </w:pPr>
      <w:rPr>
        <w:rFonts w:hint="default"/>
      </w:rPr>
    </w:lvl>
    <w:lvl w:ilvl="4">
      <w:start w:val="1"/>
      <w:numFmt w:val="decimal"/>
      <w:lvlText w:val="%1.%2.%3.%4.%5."/>
      <w:lvlJc w:val="left"/>
      <w:pPr>
        <w:tabs>
          <w:tab w:val="num" w:pos="2270"/>
        </w:tabs>
        <w:ind w:left="1987" w:firstLine="283"/>
      </w:pPr>
      <w:rPr>
        <w:rFonts w:hint="default"/>
      </w:rPr>
    </w:lvl>
    <w:lvl w:ilvl="5">
      <w:start w:val="1"/>
      <w:numFmt w:val="decimal"/>
      <w:lvlText w:val="%1.%2.%3.%4.%5.%6."/>
      <w:lvlJc w:val="left"/>
      <w:pPr>
        <w:tabs>
          <w:tab w:val="num" w:pos="2554"/>
        </w:tabs>
        <w:ind w:left="2271" w:firstLine="283"/>
      </w:pPr>
      <w:rPr>
        <w:rFonts w:hint="default"/>
      </w:rPr>
    </w:lvl>
    <w:lvl w:ilvl="6">
      <w:start w:val="1"/>
      <w:numFmt w:val="decimal"/>
      <w:lvlText w:val="%1.%2.%3.%4.%5.%6.%7."/>
      <w:lvlJc w:val="left"/>
      <w:pPr>
        <w:tabs>
          <w:tab w:val="num" w:pos="2838"/>
        </w:tabs>
        <w:ind w:left="2555" w:firstLine="283"/>
      </w:pPr>
      <w:rPr>
        <w:rFonts w:hint="default"/>
      </w:rPr>
    </w:lvl>
    <w:lvl w:ilvl="7">
      <w:start w:val="1"/>
      <w:numFmt w:val="decimal"/>
      <w:lvlText w:val="%1.%2.%3.%4.%5.%6.%7.%8."/>
      <w:lvlJc w:val="left"/>
      <w:pPr>
        <w:tabs>
          <w:tab w:val="num" w:pos="3122"/>
        </w:tabs>
        <w:ind w:left="2839" w:firstLine="283"/>
      </w:pPr>
      <w:rPr>
        <w:rFonts w:hint="default"/>
      </w:rPr>
    </w:lvl>
    <w:lvl w:ilvl="8">
      <w:start w:val="1"/>
      <w:numFmt w:val="decimal"/>
      <w:lvlText w:val="%1.%2.%3.%4.%5.%6.%7.%8.%9."/>
      <w:lvlJc w:val="left"/>
      <w:pPr>
        <w:tabs>
          <w:tab w:val="num" w:pos="3406"/>
        </w:tabs>
        <w:ind w:left="3123" w:firstLine="283"/>
      </w:pPr>
      <w:rPr>
        <w:rFonts w:hint="default"/>
      </w:rPr>
    </w:lvl>
  </w:abstractNum>
  <w:abstractNum w:abstractNumId="20" w15:restartNumberingAfterBreak="0">
    <w:nsid w:val="33172761"/>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3CC45C4"/>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5720F55"/>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0E31242"/>
    <w:multiLevelType w:val="multilevel"/>
    <w:tmpl w:val="4D6C7C5E"/>
    <w:lvl w:ilvl="0">
      <w:start w:val="1"/>
      <w:numFmt w:val="decimal"/>
      <w:suff w:val="space"/>
      <w:lvlText w:val="%1."/>
      <w:lvlJc w:val="left"/>
      <w:pPr>
        <w:ind w:left="851" w:firstLine="283"/>
      </w:pPr>
      <w:rPr>
        <w:rFonts w:hint="default"/>
      </w:rPr>
    </w:lvl>
    <w:lvl w:ilvl="1">
      <w:start w:val="1"/>
      <w:numFmt w:val="decimal"/>
      <w:suff w:val="space"/>
      <w:lvlText w:val="%1.%2."/>
      <w:lvlJc w:val="left"/>
      <w:pPr>
        <w:ind w:left="1135" w:firstLine="283"/>
      </w:pPr>
      <w:rPr>
        <w:rFonts w:hint="default"/>
      </w:rPr>
    </w:lvl>
    <w:lvl w:ilvl="2">
      <w:start w:val="1"/>
      <w:numFmt w:val="decimal"/>
      <w:lvlText w:val="%1.%2.%3."/>
      <w:lvlJc w:val="left"/>
      <w:pPr>
        <w:tabs>
          <w:tab w:val="num" w:pos="1702"/>
        </w:tabs>
        <w:ind w:left="1419" w:firstLine="283"/>
      </w:pPr>
      <w:rPr>
        <w:rFonts w:hint="default"/>
      </w:rPr>
    </w:lvl>
    <w:lvl w:ilvl="3">
      <w:start w:val="1"/>
      <w:numFmt w:val="decimal"/>
      <w:lvlText w:val="%1.%2.%3.%4."/>
      <w:lvlJc w:val="left"/>
      <w:pPr>
        <w:tabs>
          <w:tab w:val="num" w:pos="1986"/>
        </w:tabs>
        <w:ind w:left="1703" w:firstLine="283"/>
      </w:pPr>
      <w:rPr>
        <w:rFonts w:hint="default"/>
      </w:rPr>
    </w:lvl>
    <w:lvl w:ilvl="4">
      <w:start w:val="1"/>
      <w:numFmt w:val="decimal"/>
      <w:lvlText w:val="%1.%2.%3.%4.%5."/>
      <w:lvlJc w:val="left"/>
      <w:pPr>
        <w:tabs>
          <w:tab w:val="num" w:pos="2270"/>
        </w:tabs>
        <w:ind w:left="1987" w:firstLine="283"/>
      </w:pPr>
      <w:rPr>
        <w:rFonts w:hint="default"/>
      </w:rPr>
    </w:lvl>
    <w:lvl w:ilvl="5">
      <w:start w:val="1"/>
      <w:numFmt w:val="decimal"/>
      <w:lvlText w:val="%1.%2.%3.%4.%5.%6."/>
      <w:lvlJc w:val="left"/>
      <w:pPr>
        <w:tabs>
          <w:tab w:val="num" w:pos="2554"/>
        </w:tabs>
        <w:ind w:left="2271" w:firstLine="283"/>
      </w:pPr>
      <w:rPr>
        <w:rFonts w:hint="default"/>
      </w:rPr>
    </w:lvl>
    <w:lvl w:ilvl="6">
      <w:start w:val="1"/>
      <w:numFmt w:val="decimal"/>
      <w:lvlText w:val="%1.%2.%3.%4.%5.%6.%7."/>
      <w:lvlJc w:val="left"/>
      <w:pPr>
        <w:tabs>
          <w:tab w:val="num" w:pos="2838"/>
        </w:tabs>
        <w:ind w:left="2555" w:firstLine="283"/>
      </w:pPr>
      <w:rPr>
        <w:rFonts w:hint="default"/>
      </w:rPr>
    </w:lvl>
    <w:lvl w:ilvl="7">
      <w:start w:val="1"/>
      <w:numFmt w:val="decimal"/>
      <w:lvlText w:val="%1.%2.%3.%4.%5.%6.%7.%8."/>
      <w:lvlJc w:val="left"/>
      <w:pPr>
        <w:tabs>
          <w:tab w:val="num" w:pos="3122"/>
        </w:tabs>
        <w:ind w:left="2839" w:firstLine="283"/>
      </w:pPr>
      <w:rPr>
        <w:rFonts w:hint="default"/>
      </w:rPr>
    </w:lvl>
    <w:lvl w:ilvl="8">
      <w:start w:val="1"/>
      <w:numFmt w:val="decimal"/>
      <w:lvlText w:val="%1.%2.%3.%4.%5.%6.%7.%8.%9."/>
      <w:lvlJc w:val="left"/>
      <w:pPr>
        <w:tabs>
          <w:tab w:val="num" w:pos="3406"/>
        </w:tabs>
        <w:ind w:left="3123" w:firstLine="283"/>
      </w:pPr>
      <w:rPr>
        <w:rFonts w:hint="default"/>
      </w:rPr>
    </w:lvl>
  </w:abstractNum>
  <w:abstractNum w:abstractNumId="24" w15:restartNumberingAfterBreak="0">
    <w:nsid w:val="418426FE"/>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64A57F7"/>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7F77F6D"/>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82A2E43"/>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8B100A9"/>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8CB4CD8"/>
    <w:multiLevelType w:val="multilevel"/>
    <w:tmpl w:val="DEC0F1E6"/>
    <w:lvl w:ilvl="0">
      <w:start w:val="1"/>
      <w:numFmt w:val="decimal"/>
      <w:lvlText w:val="%1."/>
      <w:lvlJc w:val="left"/>
      <w:pPr>
        <w:ind w:left="851" w:firstLine="283"/>
      </w:pPr>
      <w:rPr>
        <w:rFonts w:hint="default"/>
      </w:rPr>
    </w:lvl>
    <w:lvl w:ilvl="1">
      <w:start w:val="1"/>
      <w:numFmt w:val="decimal"/>
      <w:lvlText w:val="%1.%2."/>
      <w:lvlJc w:val="left"/>
      <w:pPr>
        <w:ind w:left="1135" w:firstLine="283"/>
      </w:pPr>
      <w:rPr>
        <w:rFonts w:hint="default"/>
      </w:rPr>
    </w:lvl>
    <w:lvl w:ilvl="2">
      <w:start w:val="1"/>
      <w:numFmt w:val="decimal"/>
      <w:lvlText w:val="%1.%2.%3."/>
      <w:lvlJc w:val="left"/>
      <w:pPr>
        <w:tabs>
          <w:tab w:val="num" w:pos="1702"/>
        </w:tabs>
        <w:ind w:left="1419" w:firstLine="283"/>
      </w:pPr>
      <w:rPr>
        <w:rFonts w:hint="default"/>
      </w:rPr>
    </w:lvl>
    <w:lvl w:ilvl="3">
      <w:start w:val="1"/>
      <w:numFmt w:val="decimal"/>
      <w:lvlText w:val="%1.%2.%3.%4."/>
      <w:lvlJc w:val="left"/>
      <w:pPr>
        <w:tabs>
          <w:tab w:val="num" w:pos="1986"/>
        </w:tabs>
        <w:ind w:left="1703" w:firstLine="283"/>
      </w:pPr>
      <w:rPr>
        <w:rFonts w:hint="default"/>
      </w:rPr>
    </w:lvl>
    <w:lvl w:ilvl="4">
      <w:start w:val="1"/>
      <w:numFmt w:val="decimal"/>
      <w:lvlText w:val="%1.%2.%3.%4.%5."/>
      <w:lvlJc w:val="left"/>
      <w:pPr>
        <w:tabs>
          <w:tab w:val="num" w:pos="2270"/>
        </w:tabs>
        <w:ind w:left="1987" w:firstLine="283"/>
      </w:pPr>
      <w:rPr>
        <w:rFonts w:hint="default"/>
      </w:rPr>
    </w:lvl>
    <w:lvl w:ilvl="5">
      <w:start w:val="1"/>
      <w:numFmt w:val="decimal"/>
      <w:lvlText w:val="%1.%2.%3.%4.%5.%6."/>
      <w:lvlJc w:val="left"/>
      <w:pPr>
        <w:tabs>
          <w:tab w:val="num" w:pos="2554"/>
        </w:tabs>
        <w:ind w:left="2271" w:firstLine="283"/>
      </w:pPr>
      <w:rPr>
        <w:rFonts w:hint="default"/>
      </w:rPr>
    </w:lvl>
    <w:lvl w:ilvl="6">
      <w:start w:val="1"/>
      <w:numFmt w:val="decimal"/>
      <w:lvlText w:val="%1.%2.%3.%4.%5.%6.%7."/>
      <w:lvlJc w:val="left"/>
      <w:pPr>
        <w:tabs>
          <w:tab w:val="num" w:pos="2838"/>
        </w:tabs>
        <w:ind w:left="2555" w:firstLine="283"/>
      </w:pPr>
      <w:rPr>
        <w:rFonts w:hint="default"/>
      </w:rPr>
    </w:lvl>
    <w:lvl w:ilvl="7">
      <w:start w:val="1"/>
      <w:numFmt w:val="decimal"/>
      <w:lvlText w:val="%1.%2.%3.%4.%5.%6.%7.%8."/>
      <w:lvlJc w:val="left"/>
      <w:pPr>
        <w:tabs>
          <w:tab w:val="num" w:pos="3122"/>
        </w:tabs>
        <w:ind w:left="2839" w:firstLine="283"/>
      </w:pPr>
      <w:rPr>
        <w:rFonts w:hint="default"/>
      </w:rPr>
    </w:lvl>
    <w:lvl w:ilvl="8">
      <w:start w:val="1"/>
      <w:numFmt w:val="decimal"/>
      <w:lvlText w:val="%1.%2.%3.%4.%5.%6.%7.%8.%9."/>
      <w:lvlJc w:val="left"/>
      <w:pPr>
        <w:tabs>
          <w:tab w:val="num" w:pos="3406"/>
        </w:tabs>
        <w:ind w:left="3123" w:firstLine="283"/>
      </w:pPr>
      <w:rPr>
        <w:rFonts w:hint="default"/>
      </w:rPr>
    </w:lvl>
  </w:abstractNum>
  <w:abstractNum w:abstractNumId="30" w15:restartNumberingAfterBreak="0">
    <w:nsid w:val="4A667B04"/>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AB83229"/>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AB1F3F"/>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ED75F5B"/>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1E346B6"/>
    <w:multiLevelType w:val="hybridMultilevel"/>
    <w:tmpl w:val="A21A6CD8"/>
    <w:lvl w:ilvl="0" w:tplc="5EBEF71C">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23176DC"/>
    <w:multiLevelType w:val="hybridMultilevel"/>
    <w:tmpl w:val="9C9CAC76"/>
    <w:lvl w:ilvl="0" w:tplc="9BFEC5CC">
      <w:start w:val="1"/>
      <w:numFmt w:val="bullet"/>
      <w:lvlText w:val=""/>
      <w:lvlJc w:val="left"/>
      <w:pPr>
        <w:ind w:left="1134" w:hanging="283"/>
      </w:pPr>
      <w:rPr>
        <w:rFonts w:ascii="Wingdings" w:hAnsi="Wingding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972241D"/>
    <w:multiLevelType w:val="multilevel"/>
    <w:tmpl w:val="23480DFE"/>
    <w:lvl w:ilvl="0">
      <w:start w:val="1"/>
      <w:numFmt w:val="decimal"/>
      <w:pStyle w:val="1-HSE"/>
      <w:suff w:val="space"/>
      <w:lvlText w:val="Глава %1."/>
      <w:lvlJc w:val="left"/>
      <w:pPr>
        <w:ind w:left="0" w:firstLine="0"/>
      </w:pPr>
      <w:rPr>
        <w:rFonts w:hint="default"/>
      </w:rPr>
    </w:lvl>
    <w:lvl w:ilvl="1">
      <w:start w:val="1"/>
      <w:numFmt w:val="decimal"/>
      <w:pStyle w:val="2-HSE"/>
      <w:suff w:val="space"/>
      <w:lvlText w:val="%1.%2."/>
      <w:lvlJc w:val="left"/>
      <w:pPr>
        <w:ind w:left="0" w:firstLine="0"/>
      </w:pPr>
      <w:rPr>
        <w:rFonts w:hint="default"/>
      </w:rPr>
    </w:lvl>
    <w:lvl w:ilvl="2">
      <w:start w:val="1"/>
      <w:numFmt w:val="decimal"/>
      <w:pStyle w:val="3-HSE"/>
      <w:suff w:val="space"/>
      <w:lvlText w:val="%1.%2.%3."/>
      <w:lvlJc w:val="left"/>
      <w:pPr>
        <w:ind w:left="0" w:firstLine="0"/>
      </w:pPr>
      <w:rPr>
        <w:rFonts w:hint="default"/>
      </w:rPr>
    </w:lvl>
    <w:lvl w:ilvl="3">
      <w:start w:val="1"/>
      <w:numFmt w:val="decimal"/>
      <w:pStyle w:val="4-HSE"/>
      <w:suff w:val="space"/>
      <w:lvlText w:val="%1.%2.%3.%4."/>
      <w:lvlJc w:val="left"/>
      <w:pPr>
        <w:ind w:left="0" w:firstLine="0"/>
      </w:pPr>
      <w:rPr>
        <w:rFonts w:hint="default"/>
      </w:rPr>
    </w:lvl>
    <w:lvl w:ilvl="4">
      <w:start w:val="1"/>
      <w:numFmt w:val="decimal"/>
      <w:pStyle w:val="5-HSE"/>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7" w15:restartNumberingAfterBreak="0">
    <w:nsid w:val="5C0B572E"/>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CDE71A4"/>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6934F6"/>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A206BC"/>
    <w:multiLevelType w:val="multilevel"/>
    <w:tmpl w:val="79505E24"/>
    <w:lvl w:ilvl="0">
      <w:start w:val="1"/>
      <w:numFmt w:val="upperLetter"/>
      <w:pStyle w:val="HSE"/>
      <w:suff w:val="space"/>
      <w:lvlText w:val="Приложение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15:restartNumberingAfterBreak="0">
    <w:nsid w:val="641A7910"/>
    <w:multiLevelType w:val="hybridMultilevel"/>
    <w:tmpl w:val="A21A6CD8"/>
    <w:lvl w:ilvl="0" w:tplc="5EBEF71C">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7416FB3"/>
    <w:multiLevelType w:val="hybridMultilevel"/>
    <w:tmpl w:val="A21A6CD8"/>
    <w:lvl w:ilvl="0" w:tplc="5EBEF71C">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7417452"/>
    <w:multiLevelType w:val="multilevel"/>
    <w:tmpl w:val="04190029"/>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4" w15:restartNumberingAfterBreak="0">
    <w:nsid w:val="6C467AAA"/>
    <w:multiLevelType w:val="hybridMultilevel"/>
    <w:tmpl w:val="A21A6CD8"/>
    <w:lvl w:ilvl="0" w:tplc="5EBEF71C">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6CA00AE7"/>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54C448F"/>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92426F0"/>
    <w:multiLevelType w:val="hybridMultilevel"/>
    <w:tmpl w:val="C6B6D4CE"/>
    <w:lvl w:ilvl="0" w:tplc="53683D02">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9802C7"/>
    <w:multiLevelType w:val="multilevel"/>
    <w:tmpl w:val="10665BBA"/>
    <w:lvl w:ilvl="0">
      <w:start w:val="1"/>
      <w:numFmt w:val="decimal"/>
      <w:pStyle w:val="1-HSE0"/>
      <w:suff w:val="space"/>
      <w:lvlText w:val="%1."/>
      <w:lvlJc w:val="left"/>
      <w:pPr>
        <w:ind w:left="0" w:firstLine="0"/>
      </w:pPr>
      <w:rPr>
        <w:rFonts w:hint="default"/>
      </w:rPr>
    </w:lvl>
    <w:lvl w:ilvl="1">
      <w:start w:val="1"/>
      <w:numFmt w:val="decimal"/>
      <w:pStyle w:val="2-HSE0"/>
      <w:suff w:val="space"/>
      <w:lvlText w:val="%1.%2."/>
      <w:lvlJc w:val="left"/>
      <w:pPr>
        <w:ind w:left="0" w:firstLine="0"/>
      </w:pPr>
      <w:rPr>
        <w:rFonts w:hint="default"/>
      </w:rPr>
    </w:lvl>
    <w:lvl w:ilvl="2">
      <w:start w:val="1"/>
      <w:numFmt w:val="decimal"/>
      <w:pStyle w:val="3-HSE0"/>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6"/>
  </w:num>
  <w:num w:numId="2">
    <w:abstractNumId w:val="29"/>
  </w:num>
  <w:num w:numId="3">
    <w:abstractNumId w:val="35"/>
  </w:num>
  <w:num w:numId="4">
    <w:abstractNumId w:val="40"/>
  </w:num>
  <w:num w:numId="5">
    <w:abstractNumId w:val="48"/>
  </w:num>
  <w:num w:numId="6">
    <w:abstractNumId w:val="7"/>
  </w:num>
  <w:num w:numId="7">
    <w:abstractNumId w:val="42"/>
  </w:num>
  <w:num w:numId="8">
    <w:abstractNumId w:val="23"/>
  </w:num>
  <w:num w:numId="9">
    <w:abstractNumId w:val="15"/>
  </w:num>
  <w:num w:numId="10">
    <w:abstractNumId w:val="26"/>
  </w:num>
  <w:num w:numId="11">
    <w:abstractNumId w:val="32"/>
  </w:num>
  <w:num w:numId="12">
    <w:abstractNumId w:val="31"/>
  </w:num>
  <w:num w:numId="13">
    <w:abstractNumId w:val="3"/>
  </w:num>
  <w:num w:numId="14">
    <w:abstractNumId w:val="47"/>
  </w:num>
  <w:num w:numId="15">
    <w:abstractNumId w:val="24"/>
  </w:num>
  <w:num w:numId="16">
    <w:abstractNumId w:val="43"/>
  </w:num>
  <w:num w:numId="17">
    <w:abstractNumId w:val="4"/>
  </w:num>
  <w:num w:numId="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2"/>
  </w:num>
  <w:num w:numId="24">
    <w:abstractNumId w:val="44"/>
  </w:num>
  <w:num w:numId="25">
    <w:abstractNumId w:val="34"/>
  </w:num>
  <w:num w:numId="26">
    <w:abstractNumId w:val="41"/>
  </w:num>
  <w:num w:numId="27">
    <w:abstractNumId w:val="38"/>
  </w:num>
  <w:num w:numId="28">
    <w:abstractNumId w:val="20"/>
  </w:num>
  <w:num w:numId="29">
    <w:abstractNumId w:val="9"/>
  </w:num>
  <w:num w:numId="30">
    <w:abstractNumId w:val="1"/>
  </w:num>
  <w:num w:numId="31">
    <w:abstractNumId w:val="0"/>
  </w:num>
  <w:num w:numId="32">
    <w:abstractNumId w:val="11"/>
  </w:num>
  <w:num w:numId="33">
    <w:abstractNumId w:val="39"/>
  </w:num>
  <w:num w:numId="34">
    <w:abstractNumId w:val="10"/>
  </w:num>
  <w:num w:numId="35">
    <w:abstractNumId w:val="17"/>
  </w:num>
  <w:num w:numId="36">
    <w:abstractNumId w:val="5"/>
  </w:num>
  <w:num w:numId="37">
    <w:abstractNumId w:val="19"/>
  </w:num>
  <w:num w:numId="38">
    <w:abstractNumId w:val="45"/>
  </w:num>
  <w:num w:numId="39">
    <w:abstractNumId w:val="28"/>
  </w:num>
  <w:num w:numId="40">
    <w:abstractNumId w:val="21"/>
  </w:num>
  <w:num w:numId="41">
    <w:abstractNumId w:val="33"/>
  </w:num>
  <w:num w:numId="42">
    <w:abstractNumId w:val="25"/>
  </w:num>
  <w:num w:numId="43">
    <w:abstractNumId w:val="2"/>
  </w:num>
  <w:num w:numId="44">
    <w:abstractNumId w:val="8"/>
  </w:num>
  <w:num w:numId="45">
    <w:abstractNumId w:val="16"/>
  </w:num>
  <w:num w:numId="46">
    <w:abstractNumId w:val="30"/>
  </w:num>
  <w:num w:numId="47">
    <w:abstractNumId w:val="27"/>
  </w:num>
  <w:num w:numId="48">
    <w:abstractNumId w:val="14"/>
  </w:num>
  <w:num w:numId="49">
    <w:abstractNumId w:val="6"/>
  </w:num>
  <w:num w:numId="50">
    <w:abstractNumId w:val="37"/>
  </w:num>
  <w:num w:numId="51">
    <w:abstractNumId w:val="18"/>
  </w:num>
  <w:num w:numId="52">
    <w:abstractNumId w:val="46"/>
  </w:num>
  <w:num w:numId="53">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M7K0tDQ0MTG0NLJQ0lEKTi0uzszPAykwNaoFADNLav8tAAAA"/>
  </w:docVars>
  <w:rsids>
    <w:rsidRoot w:val="00EB3546"/>
    <w:rsid w:val="0000054B"/>
    <w:rsid w:val="00000784"/>
    <w:rsid w:val="0000086E"/>
    <w:rsid w:val="00001235"/>
    <w:rsid w:val="000019CD"/>
    <w:rsid w:val="000048C4"/>
    <w:rsid w:val="00004C12"/>
    <w:rsid w:val="00005790"/>
    <w:rsid w:val="00005F36"/>
    <w:rsid w:val="00007595"/>
    <w:rsid w:val="00007A02"/>
    <w:rsid w:val="00007E5B"/>
    <w:rsid w:val="00010320"/>
    <w:rsid w:val="00011735"/>
    <w:rsid w:val="00012AE8"/>
    <w:rsid w:val="00012C05"/>
    <w:rsid w:val="00012D60"/>
    <w:rsid w:val="00013435"/>
    <w:rsid w:val="00013800"/>
    <w:rsid w:val="0001565D"/>
    <w:rsid w:val="00015B35"/>
    <w:rsid w:val="00015C5A"/>
    <w:rsid w:val="00015CA6"/>
    <w:rsid w:val="000162B2"/>
    <w:rsid w:val="000162E1"/>
    <w:rsid w:val="000212C7"/>
    <w:rsid w:val="000226C3"/>
    <w:rsid w:val="0002393B"/>
    <w:rsid w:val="00025605"/>
    <w:rsid w:val="00025B35"/>
    <w:rsid w:val="00025C34"/>
    <w:rsid w:val="00026BB4"/>
    <w:rsid w:val="00027309"/>
    <w:rsid w:val="00030960"/>
    <w:rsid w:val="00030D54"/>
    <w:rsid w:val="00031567"/>
    <w:rsid w:val="00031698"/>
    <w:rsid w:val="00031B91"/>
    <w:rsid w:val="000339C5"/>
    <w:rsid w:val="00035058"/>
    <w:rsid w:val="00035CD0"/>
    <w:rsid w:val="00036E57"/>
    <w:rsid w:val="0004068E"/>
    <w:rsid w:val="000406F4"/>
    <w:rsid w:val="0004105D"/>
    <w:rsid w:val="000410B1"/>
    <w:rsid w:val="00041B39"/>
    <w:rsid w:val="00042E79"/>
    <w:rsid w:val="00043F7B"/>
    <w:rsid w:val="00045D7C"/>
    <w:rsid w:val="00046B78"/>
    <w:rsid w:val="00046E52"/>
    <w:rsid w:val="0004709C"/>
    <w:rsid w:val="0004735A"/>
    <w:rsid w:val="0004749F"/>
    <w:rsid w:val="00047F64"/>
    <w:rsid w:val="00051087"/>
    <w:rsid w:val="000516C6"/>
    <w:rsid w:val="000521E4"/>
    <w:rsid w:val="00054B9E"/>
    <w:rsid w:val="000557B0"/>
    <w:rsid w:val="00055D59"/>
    <w:rsid w:val="0005757C"/>
    <w:rsid w:val="00060410"/>
    <w:rsid w:val="0006173B"/>
    <w:rsid w:val="00061791"/>
    <w:rsid w:val="00065DE2"/>
    <w:rsid w:val="00066321"/>
    <w:rsid w:val="00066D61"/>
    <w:rsid w:val="00066E94"/>
    <w:rsid w:val="0006757C"/>
    <w:rsid w:val="00067D06"/>
    <w:rsid w:val="00070EA4"/>
    <w:rsid w:val="00071996"/>
    <w:rsid w:val="00071DB4"/>
    <w:rsid w:val="00072BD4"/>
    <w:rsid w:val="000731A9"/>
    <w:rsid w:val="00073278"/>
    <w:rsid w:val="000741DD"/>
    <w:rsid w:val="000753FC"/>
    <w:rsid w:val="0007684E"/>
    <w:rsid w:val="0007774C"/>
    <w:rsid w:val="00080491"/>
    <w:rsid w:val="00080831"/>
    <w:rsid w:val="00080A16"/>
    <w:rsid w:val="0008136B"/>
    <w:rsid w:val="00082230"/>
    <w:rsid w:val="00082DC8"/>
    <w:rsid w:val="00083379"/>
    <w:rsid w:val="00084900"/>
    <w:rsid w:val="00085632"/>
    <w:rsid w:val="00085835"/>
    <w:rsid w:val="00085ACC"/>
    <w:rsid w:val="00085E62"/>
    <w:rsid w:val="0008761F"/>
    <w:rsid w:val="000878ED"/>
    <w:rsid w:val="00087AD2"/>
    <w:rsid w:val="00090245"/>
    <w:rsid w:val="00090BC2"/>
    <w:rsid w:val="00090D1A"/>
    <w:rsid w:val="00091369"/>
    <w:rsid w:val="00092049"/>
    <w:rsid w:val="0009299A"/>
    <w:rsid w:val="00092B25"/>
    <w:rsid w:val="0009348F"/>
    <w:rsid w:val="00094084"/>
    <w:rsid w:val="000968DB"/>
    <w:rsid w:val="00097979"/>
    <w:rsid w:val="000A1BF3"/>
    <w:rsid w:val="000A2C25"/>
    <w:rsid w:val="000A337E"/>
    <w:rsid w:val="000A3428"/>
    <w:rsid w:val="000A437B"/>
    <w:rsid w:val="000A56A1"/>
    <w:rsid w:val="000A5891"/>
    <w:rsid w:val="000A630C"/>
    <w:rsid w:val="000A66AA"/>
    <w:rsid w:val="000A66C3"/>
    <w:rsid w:val="000A6DB5"/>
    <w:rsid w:val="000B0381"/>
    <w:rsid w:val="000B12E9"/>
    <w:rsid w:val="000B1898"/>
    <w:rsid w:val="000B1A6C"/>
    <w:rsid w:val="000B232C"/>
    <w:rsid w:val="000B2C44"/>
    <w:rsid w:val="000B3D73"/>
    <w:rsid w:val="000B4289"/>
    <w:rsid w:val="000B4909"/>
    <w:rsid w:val="000B4926"/>
    <w:rsid w:val="000B49D1"/>
    <w:rsid w:val="000B4DA0"/>
    <w:rsid w:val="000B729A"/>
    <w:rsid w:val="000B7A02"/>
    <w:rsid w:val="000C124D"/>
    <w:rsid w:val="000C263C"/>
    <w:rsid w:val="000C48F6"/>
    <w:rsid w:val="000C588A"/>
    <w:rsid w:val="000C5C46"/>
    <w:rsid w:val="000C5FFE"/>
    <w:rsid w:val="000C718C"/>
    <w:rsid w:val="000C7841"/>
    <w:rsid w:val="000D12D1"/>
    <w:rsid w:val="000D1630"/>
    <w:rsid w:val="000D1BE6"/>
    <w:rsid w:val="000D287B"/>
    <w:rsid w:val="000D2B15"/>
    <w:rsid w:val="000D2C75"/>
    <w:rsid w:val="000D31DD"/>
    <w:rsid w:val="000D3B78"/>
    <w:rsid w:val="000D3F34"/>
    <w:rsid w:val="000D41F1"/>
    <w:rsid w:val="000D6476"/>
    <w:rsid w:val="000D6843"/>
    <w:rsid w:val="000D6DF0"/>
    <w:rsid w:val="000E032D"/>
    <w:rsid w:val="000E117B"/>
    <w:rsid w:val="000E1280"/>
    <w:rsid w:val="000E2563"/>
    <w:rsid w:val="000E54D2"/>
    <w:rsid w:val="000E6F28"/>
    <w:rsid w:val="000E7111"/>
    <w:rsid w:val="000F0C40"/>
    <w:rsid w:val="000F102D"/>
    <w:rsid w:val="000F1D0B"/>
    <w:rsid w:val="000F1EE4"/>
    <w:rsid w:val="000F44C5"/>
    <w:rsid w:val="000F4614"/>
    <w:rsid w:val="000F4C56"/>
    <w:rsid w:val="000F579F"/>
    <w:rsid w:val="000F5F3B"/>
    <w:rsid w:val="000F65AB"/>
    <w:rsid w:val="000F65B1"/>
    <w:rsid w:val="000F6E96"/>
    <w:rsid w:val="000F714B"/>
    <w:rsid w:val="000F795E"/>
    <w:rsid w:val="001002AF"/>
    <w:rsid w:val="001007F5"/>
    <w:rsid w:val="00102FEE"/>
    <w:rsid w:val="0010382D"/>
    <w:rsid w:val="00104E0E"/>
    <w:rsid w:val="00104FF9"/>
    <w:rsid w:val="00105153"/>
    <w:rsid w:val="0010537C"/>
    <w:rsid w:val="00105506"/>
    <w:rsid w:val="001066D7"/>
    <w:rsid w:val="00106A61"/>
    <w:rsid w:val="0011368D"/>
    <w:rsid w:val="00113F85"/>
    <w:rsid w:val="001149B2"/>
    <w:rsid w:val="00114AE8"/>
    <w:rsid w:val="00114F21"/>
    <w:rsid w:val="0011585C"/>
    <w:rsid w:val="00116018"/>
    <w:rsid w:val="0011672B"/>
    <w:rsid w:val="00117027"/>
    <w:rsid w:val="00117ED1"/>
    <w:rsid w:val="001207E8"/>
    <w:rsid w:val="00120C35"/>
    <w:rsid w:val="00120CF7"/>
    <w:rsid w:val="00120DED"/>
    <w:rsid w:val="00121251"/>
    <w:rsid w:val="001212D8"/>
    <w:rsid w:val="001222DB"/>
    <w:rsid w:val="00124349"/>
    <w:rsid w:val="001245C1"/>
    <w:rsid w:val="00124601"/>
    <w:rsid w:val="001246F6"/>
    <w:rsid w:val="00125311"/>
    <w:rsid w:val="001258FE"/>
    <w:rsid w:val="001269D3"/>
    <w:rsid w:val="0012735D"/>
    <w:rsid w:val="0013037A"/>
    <w:rsid w:val="00131F02"/>
    <w:rsid w:val="00132A85"/>
    <w:rsid w:val="00133D00"/>
    <w:rsid w:val="00133F11"/>
    <w:rsid w:val="00134C65"/>
    <w:rsid w:val="00135404"/>
    <w:rsid w:val="0013602D"/>
    <w:rsid w:val="00136433"/>
    <w:rsid w:val="001370AA"/>
    <w:rsid w:val="00137C36"/>
    <w:rsid w:val="00140A4E"/>
    <w:rsid w:val="00141B47"/>
    <w:rsid w:val="00141F4A"/>
    <w:rsid w:val="0014211E"/>
    <w:rsid w:val="001425B7"/>
    <w:rsid w:val="001439A8"/>
    <w:rsid w:val="001439F8"/>
    <w:rsid w:val="00143F12"/>
    <w:rsid w:val="00143F82"/>
    <w:rsid w:val="0014400B"/>
    <w:rsid w:val="00144D18"/>
    <w:rsid w:val="001473EF"/>
    <w:rsid w:val="00151381"/>
    <w:rsid w:val="001517A7"/>
    <w:rsid w:val="00151DEF"/>
    <w:rsid w:val="00152FCD"/>
    <w:rsid w:val="001542A6"/>
    <w:rsid w:val="001561A8"/>
    <w:rsid w:val="00156D8F"/>
    <w:rsid w:val="0016009D"/>
    <w:rsid w:val="001621AE"/>
    <w:rsid w:val="00164244"/>
    <w:rsid w:val="001645F6"/>
    <w:rsid w:val="0016623C"/>
    <w:rsid w:val="001662D7"/>
    <w:rsid w:val="00166F1B"/>
    <w:rsid w:val="0016752D"/>
    <w:rsid w:val="001676CB"/>
    <w:rsid w:val="0016776B"/>
    <w:rsid w:val="00167840"/>
    <w:rsid w:val="001704FE"/>
    <w:rsid w:val="00171102"/>
    <w:rsid w:val="00171C6F"/>
    <w:rsid w:val="00171DAA"/>
    <w:rsid w:val="00172485"/>
    <w:rsid w:val="0017273D"/>
    <w:rsid w:val="001731D3"/>
    <w:rsid w:val="0017338A"/>
    <w:rsid w:val="00173B96"/>
    <w:rsid w:val="00173E69"/>
    <w:rsid w:val="00174AF0"/>
    <w:rsid w:val="00174CF8"/>
    <w:rsid w:val="00174D46"/>
    <w:rsid w:val="00174DD6"/>
    <w:rsid w:val="00174E43"/>
    <w:rsid w:val="001751AC"/>
    <w:rsid w:val="00175298"/>
    <w:rsid w:val="00175B3C"/>
    <w:rsid w:val="00176001"/>
    <w:rsid w:val="00176835"/>
    <w:rsid w:val="00176FCB"/>
    <w:rsid w:val="00177088"/>
    <w:rsid w:val="00177558"/>
    <w:rsid w:val="001777FE"/>
    <w:rsid w:val="001801D7"/>
    <w:rsid w:val="001814D2"/>
    <w:rsid w:val="001816DD"/>
    <w:rsid w:val="00181A6F"/>
    <w:rsid w:val="00182DDB"/>
    <w:rsid w:val="001830C1"/>
    <w:rsid w:val="00183DC0"/>
    <w:rsid w:val="00184367"/>
    <w:rsid w:val="0018478A"/>
    <w:rsid w:val="0018493C"/>
    <w:rsid w:val="00185C51"/>
    <w:rsid w:val="0018736E"/>
    <w:rsid w:val="00187AE3"/>
    <w:rsid w:val="001903DE"/>
    <w:rsid w:val="0019049F"/>
    <w:rsid w:val="001904F8"/>
    <w:rsid w:val="00190510"/>
    <w:rsid w:val="00190AA7"/>
    <w:rsid w:val="001912B0"/>
    <w:rsid w:val="00191DA1"/>
    <w:rsid w:val="00193576"/>
    <w:rsid w:val="00193A19"/>
    <w:rsid w:val="0019415C"/>
    <w:rsid w:val="001952C5"/>
    <w:rsid w:val="00196078"/>
    <w:rsid w:val="00196B70"/>
    <w:rsid w:val="001A0104"/>
    <w:rsid w:val="001A0794"/>
    <w:rsid w:val="001A2707"/>
    <w:rsid w:val="001A2F9F"/>
    <w:rsid w:val="001A344C"/>
    <w:rsid w:val="001A4197"/>
    <w:rsid w:val="001A5771"/>
    <w:rsid w:val="001A6407"/>
    <w:rsid w:val="001A6D7F"/>
    <w:rsid w:val="001A6D97"/>
    <w:rsid w:val="001A755B"/>
    <w:rsid w:val="001A7654"/>
    <w:rsid w:val="001A7A93"/>
    <w:rsid w:val="001A7AF1"/>
    <w:rsid w:val="001A7E57"/>
    <w:rsid w:val="001B04F9"/>
    <w:rsid w:val="001B19C0"/>
    <w:rsid w:val="001B1B6D"/>
    <w:rsid w:val="001B1EBA"/>
    <w:rsid w:val="001B211B"/>
    <w:rsid w:val="001B23C0"/>
    <w:rsid w:val="001B29BE"/>
    <w:rsid w:val="001B352A"/>
    <w:rsid w:val="001B4DF5"/>
    <w:rsid w:val="001B5730"/>
    <w:rsid w:val="001B6C24"/>
    <w:rsid w:val="001B7A50"/>
    <w:rsid w:val="001C27AE"/>
    <w:rsid w:val="001C2A89"/>
    <w:rsid w:val="001C4ABE"/>
    <w:rsid w:val="001C50A3"/>
    <w:rsid w:val="001C5179"/>
    <w:rsid w:val="001C6183"/>
    <w:rsid w:val="001C73D6"/>
    <w:rsid w:val="001C7687"/>
    <w:rsid w:val="001D0180"/>
    <w:rsid w:val="001D0CD3"/>
    <w:rsid w:val="001D1044"/>
    <w:rsid w:val="001D10EA"/>
    <w:rsid w:val="001D26F0"/>
    <w:rsid w:val="001D4059"/>
    <w:rsid w:val="001D57EB"/>
    <w:rsid w:val="001D6CF7"/>
    <w:rsid w:val="001D7403"/>
    <w:rsid w:val="001E09BE"/>
    <w:rsid w:val="001E0CFA"/>
    <w:rsid w:val="001E1A17"/>
    <w:rsid w:val="001E1A6C"/>
    <w:rsid w:val="001E1EF2"/>
    <w:rsid w:val="001E237C"/>
    <w:rsid w:val="001E3650"/>
    <w:rsid w:val="001E3899"/>
    <w:rsid w:val="001E3A6C"/>
    <w:rsid w:val="001E402A"/>
    <w:rsid w:val="001E4543"/>
    <w:rsid w:val="001E494A"/>
    <w:rsid w:val="001E5163"/>
    <w:rsid w:val="001E6044"/>
    <w:rsid w:val="001E6606"/>
    <w:rsid w:val="001E6FFC"/>
    <w:rsid w:val="001F1630"/>
    <w:rsid w:val="001F2925"/>
    <w:rsid w:val="001F3C3E"/>
    <w:rsid w:val="001F5421"/>
    <w:rsid w:val="001F6D96"/>
    <w:rsid w:val="00200A5D"/>
    <w:rsid w:val="00201807"/>
    <w:rsid w:val="00201F61"/>
    <w:rsid w:val="00202386"/>
    <w:rsid w:val="002024BD"/>
    <w:rsid w:val="002029DB"/>
    <w:rsid w:val="002035CD"/>
    <w:rsid w:val="00203776"/>
    <w:rsid w:val="00203CF2"/>
    <w:rsid w:val="0020471A"/>
    <w:rsid w:val="00204AA8"/>
    <w:rsid w:val="00205DA2"/>
    <w:rsid w:val="002064DB"/>
    <w:rsid w:val="00206563"/>
    <w:rsid w:val="00206DF2"/>
    <w:rsid w:val="002072A2"/>
    <w:rsid w:val="00210334"/>
    <w:rsid w:val="002104E0"/>
    <w:rsid w:val="0021098B"/>
    <w:rsid w:val="00212461"/>
    <w:rsid w:val="0021363F"/>
    <w:rsid w:val="00213C3C"/>
    <w:rsid w:val="00214AF3"/>
    <w:rsid w:val="00215485"/>
    <w:rsid w:val="00216DF7"/>
    <w:rsid w:val="00217CAE"/>
    <w:rsid w:val="002223ED"/>
    <w:rsid w:val="00222414"/>
    <w:rsid w:val="00222537"/>
    <w:rsid w:val="00222728"/>
    <w:rsid w:val="00224619"/>
    <w:rsid w:val="00224D9D"/>
    <w:rsid w:val="002254C9"/>
    <w:rsid w:val="00225A2F"/>
    <w:rsid w:val="00225C2D"/>
    <w:rsid w:val="002264AA"/>
    <w:rsid w:val="00226A9D"/>
    <w:rsid w:val="00226E52"/>
    <w:rsid w:val="00226FE8"/>
    <w:rsid w:val="0023083A"/>
    <w:rsid w:val="00230D24"/>
    <w:rsid w:val="00230F71"/>
    <w:rsid w:val="002310C0"/>
    <w:rsid w:val="002310C9"/>
    <w:rsid w:val="00231A41"/>
    <w:rsid w:val="00231A5C"/>
    <w:rsid w:val="0023253D"/>
    <w:rsid w:val="00232568"/>
    <w:rsid w:val="002339CA"/>
    <w:rsid w:val="00234A49"/>
    <w:rsid w:val="002353A4"/>
    <w:rsid w:val="002359C1"/>
    <w:rsid w:val="002360E4"/>
    <w:rsid w:val="002370E0"/>
    <w:rsid w:val="00240AEA"/>
    <w:rsid w:val="00240F62"/>
    <w:rsid w:val="00243990"/>
    <w:rsid w:val="002456E6"/>
    <w:rsid w:val="00245B35"/>
    <w:rsid w:val="00246DCA"/>
    <w:rsid w:val="00246F28"/>
    <w:rsid w:val="00247205"/>
    <w:rsid w:val="00247923"/>
    <w:rsid w:val="00247A40"/>
    <w:rsid w:val="00250506"/>
    <w:rsid w:val="00250515"/>
    <w:rsid w:val="0025077E"/>
    <w:rsid w:val="0025142C"/>
    <w:rsid w:val="00252DCE"/>
    <w:rsid w:val="00252FC0"/>
    <w:rsid w:val="00255478"/>
    <w:rsid w:val="002564EA"/>
    <w:rsid w:val="0025688B"/>
    <w:rsid w:val="002574B7"/>
    <w:rsid w:val="00257508"/>
    <w:rsid w:val="00257FC8"/>
    <w:rsid w:val="00262EDE"/>
    <w:rsid w:val="00262FCD"/>
    <w:rsid w:val="002654E9"/>
    <w:rsid w:val="00265734"/>
    <w:rsid w:val="00267581"/>
    <w:rsid w:val="00270E10"/>
    <w:rsid w:val="00273059"/>
    <w:rsid w:val="00273847"/>
    <w:rsid w:val="002745AC"/>
    <w:rsid w:val="00275545"/>
    <w:rsid w:val="002758CB"/>
    <w:rsid w:val="0027601C"/>
    <w:rsid w:val="0027659D"/>
    <w:rsid w:val="002768B9"/>
    <w:rsid w:val="00277D93"/>
    <w:rsid w:val="00277E2C"/>
    <w:rsid w:val="00280407"/>
    <w:rsid w:val="00280E2C"/>
    <w:rsid w:val="00281703"/>
    <w:rsid w:val="00281987"/>
    <w:rsid w:val="00281B2B"/>
    <w:rsid w:val="00283042"/>
    <w:rsid w:val="002830EA"/>
    <w:rsid w:val="00283108"/>
    <w:rsid w:val="00283AA5"/>
    <w:rsid w:val="002845B5"/>
    <w:rsid w:val="00286792"/>
    <w:rsid w:val="00286E95"/>
    <w:rsid w:val="0028773F"/>
    <w:rsid w:val="00287CC0"/>
    <w:rsid w:val="0029148C"/>
    <w:rsid w:val="00292713"/>
    <w:rsid w:val="002932CA"/>
    <w:rsid w:val="0029346B"/>
    <w:rsid w:val="00293DA3"/>
    <w:rsid w:val="00294015"/>
    <w:rsid w:val="0029496D"/>
    <w:rsid w:val="00294F1B"/>
    <w:rsid w:val="002951DF"/>
    <w:rsid w:val="00295490"/>
    <w:rsid w:val="002964D7"/>
    <w:rsid w:val="00297D86"/>
    <w:rsid w:val="002A1D24"/>
    <w:rsid w:val="002A2FB5"/>
    <w:rsid w:val="002A3300"/>
    <w:rsid w:val="002A3A1D"/>
    <w:rsid w:val="002A416A"/>
    <w:rsid w:val="002A56B6"/>
    <w:rsid w:val="002A6689"/>
    <w:rsid w:val="002A6807"/>
    <w:rsid w:val="002A7720"/>
    <w:rsid w:val="002A7D5A"/>
    <w:rsid w:val="002B007D"/>
    <w:rsid w:val="002B024E"/>
    <w:rsid w:val="002B135D"/>
    <w:rsid w:val="002B1F2F"/>
    <w:rsid w:val="002B22FF"/>
    <w:rsid w:val="002B38FB"/>
    <w:rsid w:val="002B50F3"/>
    <w:rsid w:val="002B595B"/>
    <w:rsid w:val="002B6098"/>
    <w:rsid w:val="002B616A"/>
    <w:rsid w:val="002B6BE4"/>
    <w:rsid w:val="002C0245"/>
    <w:rsid w:val="002C1AFD"/>
    <w:rsid w:val="002C208C"/>
    <w:rsid w:val="002C3921"/>
    <w:rsid w:val="002C3E03"/>
    <w:rsid w:val="002C53E6"/>
    <w:rsid w:val="002C6A34"/>
    <w:rsid w:val="002D196F"/>
    <w:rsid w:val="002D3077"/>
    <w:rsid w:val="002D3954"/>
    <w:rsid w:val="002D4A32"/>
    <w:rsid w:val="002D4A75"/>
    <w:rsid w:val="002D6274"/>
    <w:rsid w:val="002D6853"/>
    <w:rsid w:val="002D6AE7"/>
    <w:rsid w:val="002D6C88"/>
    <w:rsid w:val="002D742B"/>
    <w:rsid w:val="002E0001"/>
    <w:rsid w:val="002E008A"/>
    <w:rsid w:val="002E04C8"/>
    <w:rsid w:val="002E1202"/>
    <w:rsid w:val="002E12D0"/>
    <w:rsid w:val="002E154A"/>
    <w:rsid w:val="002E1559"/>
    <w:rsid w:val="002E1896"/>
    <w:rsid w:val="002E1C86"/>
    <w:rsid w:val="002E36FF"/>
    <w:rsid w:val="002E4D7C"/>
    <w:rsid w:val="002E596C"/>
    <w:rsid w:val="002E627C"/>
    <w:rsid w:val="002E6A6F"/>
    <w:rsid w:val="002E6FD3"/>
    <w:rsid w:val="002E71C1"/>
    <w:rsid w:val="002E7DCC"/>
    <w:rsid w:val="002E7F77"/>
    <w:rsid w:val="002F07D8"/>
    <w:rsid w:val="002F18E3"/>
    <w:rsid w:val="002F1A74"/>
    <w:rsid w:val="002F1CC8"/>
    <w:rsid w:val="002F3BDC"/>
    <w:rsid w:val="002F3F8E"/>
    <w:rsid w:val="002F411D"/>
    <w:rsid w:val="002F46BE"/>
    <w:rsid w:val="002F506E"/>
    <w:rsid w:val="002F5FA5"/>
    <w:rsid w:val="002F66D0"/>
    <w:rsid w:val="002F7082"/>
    <w:rsid w:val="002F7085"/>
    <w:rsid w:val="002F79DF"/>
    <w:rsid w:val="0030138A"/>
    <w:rsid w:val="003027E1"/>
    <w:rsid w:val="003029D4"/>
    <w:rsid w:val="00302C29"/>
    <w:rsid w:val="0030451B"/>
    <w:rsid w:val="00305120"/>
    <w:rsid w:val="003051FA"/>
    <w:rsid w:val="0030633C"/>
    <w:rsid w:val="00306C33"/>
    <w:rsid w:val="00307D62"/>
    <w:rsid w:val="00310425"/>
    <w:rsid w:val="0031174D"/>
    <w:rsid w:val="0031462D"/>
    <w:rsid w:val="00314CB3"/>
    <w:rsid w:val="00314D14"/>
    <w:rsid w:val="0031515E"/>
    <w:rsid w:val="0031517A"/>
    <w:rsid w:val="0031536E"/>
    <w:rsid w:val="003167EE"/>
    <w:rsid w:val="003168A0"/>
    <w:rsid w:val="00316BFA"/>
    <w:rsid w:val="003170DB"/>
    <w:rsid w:val="00317A26"/>
    <w:rsid w:val="00320C04"/>
    <w:rsid w:val="003210B5"/>
    <w:rsid w:val="003215C0"/>
    <w:rsid w:val="0032191D"/>
    <w:rsid w:val="003227BF"/>
    <w:rsid w:val="003243FA"/>
    <w:rsid w:val="00324942"/>
    <w:rsid w:val="0032561B"/>
    <w:rsid w:val="0032587F"/>
    <w:rsid w:val="0032662D"/>
    <w:rsid w:val="00327055"/>
    <w:rsid w:val="00327A74"/>
    <w:rsid w:val="00331A14"/>
    <w:rsid w:val="00331A2A"/>
    <w:rsid w:val="00332578"/>
    <w:rsid w:val="003342C9"/>
    <w:rsid w:val="003346A6"/>
    <w:rsid w:val="003349AE"/>
    <w:rsid w:val="00334E91"/>
    <w:rsid w:val="00335B01"/>
    <w:rsid w:val="00336A23"/>
    <w:rsid w:val="00336CC6"/>
    <w:rsid w:val="003373EB"/>
    <w:rsid w:val="00337534"/>
    <w:rsid w:val="0034072B"/>
    <w:rsid w:val="00340925"/>
    <w:rsid w:val="0034148D"/>
    <w:rsid w:val="0034213D"/>
    <w:rsid w:val="00342616"/>
    <w:rsid w:val="00343728"/>
    <w:rsid w:val="00343E38"/>
    <w:rsid w:val="003443E4"/>
    <w:rsid w:val="00345D80"/>
    <w:rsid w:val="003460EE"/>
    <w:rsid w:val="00347573"/>
    <w:rsid w:val="00347898"/>
    <w:rsid w:val="003506BF"/>
    <w:rsid w:val="003523B7"/>
    <w:rsid w:val="0035360A"/>
    <w:rsid w:val="00353894"/>
    <w:rsid w:val="00353A6B"/>
    <w:rsid w:val="00353B51"/>
    <w:rsid w:val="00353CA2"/>
    <w:rsid w:val="003558C1"/>
    <w:rsid w:val="003559B0"/>
    <w:rsid w:val="003563F8"/>
    <w:rsid w:val="00357AEB"/>
    <w:rsid w:val="00357D1C"/>
    <w:rsid w:val="00360795"/>
    <w:rsid w:val="00360B17"/>
    <w:rsid w:val="00360EE1"/>
    <w:rsid w:val="00362213"/>
    <w:rsid w:val="00362F48"/>
    <w:rsid w:val="0036365C"/>
    <w:rsid w:val="003645E1"/>
    <w:rsid w:val="00364D0B"/>
    <w:rsid w:val="003700AB"/>
    <w:rsid w:val="00370341"/>
    <w:rsid w:val="003704E4"/>
    <w:rsid w:val="003706B8"/>
    <w:rsid w:val="00370D04"/>
    <w:rsid w:val="00373969"/>
    <w:rsid w:val="00374262"/>
    <w:rsid w:val="00374397"/>
    <w:rsid w:val="003754EC"/>
    <w:rsid w:val="00375DDC"/>
    <w:rsid w:val="003774F7"/>
    <w:rsid w:val="00381F53"/>
    <w:rsid w:val="00382109"/>
    <w:rsid w:val="00383EBA"/>
    <w:rsid w:val="00384398"/>
    <w:rsid w:val="00384A11"/>
    <w:rsid w:val="00385CF2"/>
    <w:rsid w:val="0039308D"/>
    <w:rsid w:val="0039327B"/>
    <w:rsid w:val="003939AA"/>
    <w:rsid w:val="00393A1C"/>
    <w:rsid w:val="00393FDB"/>
    <w:rsid w:val="003965B9"/>
    <w:rsid w:val="00396A26"/>
    <w:rsid w:val="00396A35"/>
    <w:rsid w:val="00396EC5"/>
    <w:rsid w:val="00396FC0"/>
    <w:rsid w:val="003970AF"/>
    <w:rsid w:val="003979A9"/>
    <w:rsid w:val="003A03FC"/>
    <w:rsid w:val="003A0B74"/>
    <w:rsid w:val="003A0DAF"/>
    <w:rsid w:val="003A1094"/>
    <w:rsid w:val="003A135F"/>
    <w:rsid w:val="003A1B91"/>
    <w:rsid w:val="003A2624"/>
    <w:rsid w:val="003A272C"/>
    <w:rsid w:val="003A2B20"/>
    <w:rsid w:val="003A3BF4"/>
    <w:rsid w:val="003A3E35"/>
    <w:rsid w:val="003A4210"/>
    <w:rsid w:val="003A4A4E"/>
    <w:rsid w:val="003A4B20"/>
    <w:rsid w:val="003A5762"/>
    <w:rsid w:val="003A5EC1"/>
    <w:rsid w:val="003A6DD7"/>
    <w:rsid w:val="003B165B"/>
    <w:rsid w:val="003B2351"/>
    <w:rsid w:val="003B3025"/>
    <w:rsid w:val="003B37DB"/>
    <w:rsid w:val="003B3C6B"/>
    <w:rsid w:val="003B4BC4"/>
    <w:rsid w:val="003B4DEE"/>
    <w:rsid w:val="003B534B"/>
    <w:rsid w:val="003B5599"/>
    <w:rsid w:val="003B5C69"/>
    <w:rsid w:val="003B738A"/>
    <w:rsid w:val="003B7B03"/>
    <w:rsid w:val="003C1877"/>
    <w:rsid w:val="003C1BFC"/>
    <w:rsid w:val="003C2624"/>
    <w:rsid w:val="003C2ADC"/>
    <w:rsid w:val="003C2C2C"/>
    <w:rsid w:val="003C347C"/>
    <w:rsid w:val="003C419F"/>
    <w:rsid w:val="003C4290"/>
    <w:rsid w:val="003C5BE6"/>
    <w:rsid w:val="003C5D01"/>
    <w:rsid w:val="003C6143"/>
    <w:rsid w:val="003D00C2"/>
    <w:rsid w:val="003D07C5"/>
    <w:rsid w:val="003D0B1D"/>
    <w:rsid w:val="003D0D50"/>
    <w:rsid w:val="003D143C"/>
    <w:rsid w:val="003D1970"/>
    <w:rsid w:val="003D2498"/>
    <w:rsid w:val="003D2CF8"/>
    <w:rsid w:val="003D2D6A"/>
    <w:rsid w:val="003D355D"/>
    <w:rsid w:val="003D3C6B"/>
    <w:rsid w:val="003D5779"/>
    <w:rsid w:val="003D59D7"/>
    <w:rsid w:val="003D7946"/>
    <w:rsid w:val="003E0525"/>
    <w:rsid w:val="003E056C"/>
    <w:rsid w:val="003E13F7"/>
    <w:rsid w:val="003E1CCB"/>
    <w:rsid w:val="003E1CDE"/>
    <w:rsid w:val="003E20EC"/>
    <w:rsid w:val="003E214E"/>
    <w:rsid w:val="003E442A"/>
    <w:rsid w:val="003E462C"/>
    <w:rsid w:val="003E5567"/>
    <w:rsid w:val="003E69C7"/>
    <w:rsid w:val="003E736B"/>
    <w:rsid w:val="003E7372"/>
    <w:rsid w:val="003F06F8"/>
    <w:rsid w:val="003F0AA1"/>
    <w:rsid w:val="003F0BDE"/>
    <w:rsid w:val="003F10B6"/>
    <w:rsid w:val="003F1C6E"/>
    <w:rsid w:val="003F1C79"/>
    <w:rsid w:val="003F2E27"/>
    <w:rsid w:val="003F3729"/>
    <w:rsid w:val="003F3795"/>
    <w:rsid w:val="003F4DDD"/>
    <w:rsid w:val="003F4DF4"/>
    <w:rsid w:val="003F5D19"/>
    <w:rsid w:val="003F67E2"/>
    <w:rsid w:val="003F7156"/>
    <w:rsid w:val="003F7689"/>
    <w:rsid w:val="00400320"/>
    <w:rsid w:val="004018BC"/>
    <w:rsid w:val="00402518"/>
    <w:rsid w:val="004032E8"/>
    <w:rsid w:val="00404567"/>
    <w:rsid w:val="00404AA2"/>
    <w:rsid w:val="0040579C"/>
    <w:rsid w:val="004076C9"/>
    <w:rsid w:val="004076F3"/>
    <w:rsid w:val="00407CFD"/>
    <w:rsid w:val="00407DD7"/>
    <w:rsid w:val="004123A6"/>
    <w:rsid w:val="0041240D"/>
    <w:rsid w:val="0041565B"/>
    <w:rsid w:val="00416C37"/>
    <w:rsid w:val="00417818"/>
    <w:rsid w:val="00417A6C"/>
    <w:rsid w:val="00420675"/>
    <w:rsid w:val="00422C1A"/>
    <w:rsid w:val="004235F8"/>
    <w:rsid w:val="00423642"/>
    <w:rsid w:val="00423DB1"/>
    <w:rsid w:val="00424DEA"/>
    <w:rsid w:val="00427374"/>
    <w:rsid w:val="00430E6D"/>
    <w:rsid w:val="00431274"/>
    <w:rsid w:val="004315DB"/>
    <w:rsid w:val="004333D0"/>
    <w:rsid w:val="00433AF5"/>
    <w:rsid w:val="00433C69"/>
    <w:rsid w:val="0043409A"/>
    <w:rsid w:val="00434A71"/>
    <w:rsid w:val="00435836"/>
    <w:rsid w:val="004368A2"/>
    <w:rsid w:val="00436CDE"/>
    <w:rsid w:val="00440C9E"/>
    <w:rsid w:val="00440FCC"/>
    <w:rsid w:val="00441857"/>
    <w:rsid w:val="0044206A"/>
    <w:rsid w:val="00443235"/>
    <w:rsid w:val="00443A2E"/>
    <w:rsid w:val="00443EE7"/>
    <w:rsid w:val="0044544B"/>
    <w:rsid w:val="00445896"/>
    <w:rsid w:val="00445923"/>
    <w:rsid w:val="00446F5D"/>
    <w:rsid w:val="00447929"/>
    <w:rsid w:val="00447B69"/>
    <w:rsid w:val="00451A73"/>
    <w:rsid w:val="004529E9"/>
    <w:rsid w:val="00452A10"/>
    <w:rsid w:val="00452C26"/>
    <w:rsid w:val="00452E06"/>
    <w:rsid w:val="0045317C"/>
    <w:rsid w:val="00453FC9"/>
    <w:rsid w:val="00455487"/>
    <w:rsid w:val="0045590A"/>
    <w:rsid w:val="004560AD"/>
    <w:rsid w:val="00456F05"/>
    <w:rsid w:val="00457FB7"/>
    <w:rsid w:val="0046085C"/>
    <w:rsid w:val="0046276D"/>
    <w:rsid w:val="00462D65"/>
    <w:rsid w:val="00463121"/>
    <w:rsid w:val="004631AD"/>
    <w:rsid w:val="004631F1"/>
    <w:rsid w:val="00465752"/>
    <w:rsid w:val="00465E00"/>
    <w:rsid w:val="00466641"/>
    <w:rsid w:val="004673FD"/>
    <w:rsid w:val="00467487"/>
    <w:rsid w:val="004675DF"/>
    <w:rsid w:val="00470865"/>
    <w:rsid w:val="00470B15"/>
    <w:rsid w:val="00470BF9"/>
    <w:rsid w:val="00471813"/>
    <w:rsid w:val="0047187D"/>
    <w:rsid w:val="004718E0"/>
    <w:rsid w:val="004723CB"/>
    <w:rsid w:val="00472B97"/>
    <w:rsid w:val="00472C4B"/>
    <w:rsid w:val="004738A6"/>
    <w:rsid w:val="00473917"/>
    <w:rsid w:val="00473B9C"/>
    <w:rsid w:val="00473BAC"/>
    <w:rsid w:val="00473C90"/>
    <w:rsid w:val="00473F77"/>
    <w:rsid w:val="004746C7"/>
    <w:rsid w:val="00474B9B"/>
    <w:rsid w:val="004755AC"/>
    <w:rsid w:val="00475D25"/>
    <w:rsid w:val="0047638F"/>
    <w:rsid w:val="004766FF"/>
    <w:rsid w:val="00476AEE"/>
    <w:rsid w:val="00476CBA"/>
    <w:rsid w:val="004770F3"/>
    <w:rsid w:val="00477AE8"/>
    <w:rsid w:val="00480CC1"/>
    <w:rsid w:val="00480FAC"/>
    <w:rsid w:val="004810EC"/>
    <w:rsid w:val="004821BD"/>
    <w:rsid w:val="004827C4"/>
    <w:rsid w:val="004835BB"/>
    <w:rsid w:val="004839AD"/>
    <w:rsid w:val="0048573B"/>
    <w:rsid w:val="00486D3A"/>
    <w:rsid w:val="00486FC1"/>
    <w:rsid w:val="00490610"/>
    <w:rsid w:val="0049154B"/>
    <w:rsid w:val="00491645"/>
    <w:rsid w:val="004916F0"/>
    <w:rsid w:val="00493BBD"/>
    <w:rsid w:val="004960A7"/>
    <w:rsid w:val="00497E44"/>
    <w:rsid w:val="004A0D71"/>
    <w:rsid w:val="004A1220"/>
    <w:rsid w:val="004A1590"/>
    <w:rsid w:val="004A1FD3"/>
    <w:rsid w:val="004A30C6"/>
    <w:rsid w:val="004A31E3"/>
    <w:rsid w:val="004A4B48"/>
    <w:rsid w:val="004A6F9A"/>
    <w:rsid w:val="004A70BD"/>
    <w:rsid w:val="004A7410"/>
    <w:rsid w:val="004B146A"/>
    <w:rsid w:val="004B30A5"/>
    <w:rsid w:val="004B38DC"/>
    <w:rsid w:val="004B3A14"/>
    <w:rsid w:val="004B4361"/>
    <w:rsid w:val="004B5864"/>
    <w:rsid w:val="004B5B4B"/>
    <w:rsid w:val="004B5E7C"/>
    <w:rsid w:val="004B61FB"/>
    <w:rsid w:val="004B63B3"/>
    <w:rsid w:val="004B6B3D"/>
    <w:rsid w:val="004B6D8D"/>
    <w:rsid w:val="004B6FCA"/>
    <w:rsid w:val="004B7661"/>
    <w:rsid w:val="004B7743"/>
    <w:rsid w:val="004B798D"/>
    <w:rsid w:val="004C01E5"/>
    <w:rsid w:val="004C1DB1"/>
    <w:rsid w:val="004C53C8"/>
    <w:rsid w:val="004C673C"/>
    <w:rsid w:val="004C72FA"/>
    <w:rsid w:val="004C76E3"/>
    <w:rsid w:val="004D0CA3"/>
    <w:rsid w:val="004D1FE3"/>
    <w:rsid w:val="004D27E4"/>
    <w:rsid w:val="004D32B6"/>
    <w:rsid w:val="004D4439"/>
    <w:rsid w:val="004D5497"/>
    <w:rsid w:val="004D5838"/>
    <w:rsid w:val="004D6417"/>
    <w:rsid w:val="004D6BCF"/>
    <w:rsid w:val="004D7ACC"/>
    <w:rsid w:val="004E0434"/>
    <w:rsid w:val="004E103A"/>
    <w:rsid w:val="004E10EE"/>
    <w:rsid w:val="004E11BA"/>
    <w:rsid w:val="004E15AF"/>
    <w:rsid w:val="004E1703"/>
    <w:rsid w:val="004E26A0"/>
    <w:rsid w:val="004E39EB"/>
    <w:rsid w:val="004E40D4"/>
    <w:rsid w:val="004E46B3"/>
    <w:rsid w:val="004E490D"/>
    <w:rsid w:val="004E4A58"/>
    <w:rsid w:val="004E50AB"/>
    <w:rsid w:val="004E5EA7"/>
    <w:rsid w:val="004E69A3"/>
    <w:rsid w:val="004E6B3E"/>
    <w:rsid w:val="004F0A6A"/>
    <w:rsid w:val="004F1A0E"/>
    <w:rsid w:val="004F2BBA"/>
    <w:rsid w:val="004F2CB3"/>
    <w:rsid w:val="004F2EE9"/>
    <w:rsid w:val="004F3B1B"/>
    <w:rsid w:val="004F3F14"/>
    <w:rsid w:val="004F4E3C"/>
    <w:rsid w:val="004F5356"/>
    <w:rsid w:val="004F59A8"/>
    <w:rsid w:val="004F59E4"/>
    <w:rsid w:val="004F5FD4"/>
    <w:rsid w:val="004F6D14"/>
    <w:rsid w:val="004F71C2"/>
    <w:rsid w:val="004F7E57"/>
    <w:rsid w:val="00500C9C"/>
    <w:rsid w:val="00502443"/>
    <w:rsid w:val="00502D57"/>
    <w:rsid w:val="00503F67"/>
    <w:rsid w:val="005048BA"/>
    <w:rsid w:val="00505802"/>
    <w:rsid w:val="00505EDF"/>
    <w:rsid w:val="00506905"/>
    <w:rsid w:val="00506C36"/>
    <w:rsid w:val="00510A83"/>
    <w:rsid w:val="0051227F"/>
    <w:rsid w:val="005134F6"/>
    <w:rsid w:val="00513762"/>
    <w:rsid w:val="005141AE"/>
    <w:rsid w:val="005141BC"/>
    <w:rsid w:val="00514859"/>
    <w:rsid w:val="005179C4"/>
    <w:rsid w:val="00520123"/>
    <w:rsid w:val="0052099D"/>
    <w:rsid w:val="005215CE"/>
    <w:rsid w:val="00521668"/>
    <w:rsid w:val="00521EF3"/>
    <w:rsid w:val="0052208D"/>
    <w:rsid w:val="00523A0C"/>
    <w:rsid w:val="00523FF6"/>
    <w:rsid w:val="00525893"/>
    <w:rsid w:val="00525AA0"/>
    <w:rsid w:val="00526973"/>
    <w:rsid w:val="00526ACE"/>
    <w:rsid w:val="005276C6"/>
    <w:rsid w:val="005277D1"/>
    <w:rsid w:val="0052794D"/>
    <w:rsid w:val="0053094C"/>
    <w:rsid w:val="005309B0"/>
    <w:rsid w:val="005310A3"/>
    <w:rsid w:val="005313E1"/>
    <w:rsid w:val="00531AF0"/>
    <w:rsid w:val="00532251"/>
    <w:rsid w:val="005325E8"/>
    <w:rsid w:val="00532FEF"/>
    <w:rsid w:val="00534FF9"/>
    <w:rsid w:val="00536082"/>
    <w:rsid w:val="00536653"/>
    <w:rsid w:val="00537EC7"/>
    <w:rsid w:val="005421C6"/>
    <w:rsid w:val="00542239"/>
    <w:rsid w:val="00542B51"/>
    <w:rsid w:val="005430D1"/>
    <w:rsid w:val="00544AB2"/>
    <w:rsid w:val="00545338"/>
    <w:rsid w:val="00545838"/>
    <w:rsid w:val="00546D26"/>
    <w:rsid w:val="00550D52"/>
    <w:rsid w:val="00550FE9"/>
    <w:rsid w:val="00551EB7"/>
    <w:rsid w:val="00552113"/>
    <w:rsid w:val="005531A0"/>
    <w:rsid w:val="0055371B"/>
    <w:rsid w:val="00554109"/>
    <w:rsid w:val="00555E5A"/>
    <w:rsid w:val="005561C9"/>
    <w:rsid w:val="00556A5C"/>
    <w:rsid w:val="00557103"/>
    <w:rsid w:val="00557406"/>
    <w:rsid w:val="00557E93"/>
    <w:rsid w:val="00557E98"/>
    <w:rsid w:val="005611C7"/>
    <w:rsid w:val="00561A89"/>
    <w:rsid w:val="00562025"/>
    <w:rsid w:val="00563059"/>
    <w:rsid w:val="0056307A"/>
    <w:rsid w:val="00563271"/>
    <w:rsid w:val="00563665"/>
    <w:rsid w:val="005637BF"/>
    <w:rsid w:val="005638D4"/>
    <w:rsid w:val="00563C6E"/>
    <w:rsid w:val="00565309"/>
    <w:rsid w:val="005655FC"/>
    <w:rsid w:val="005668DA"/>
    <w:rsid w:val="00567B5C"/>
    <w:rsid w:val="00570438"/>
    <w:rsid w:val="00570961"/>
    <w:rsid w:val="005712D8"/>
    <w:rsid w:val="00571412"/>
    <w:rsid w:val="00571CDA"/>
    <w:rsid w:val="005735F6"/>
    <w:rsid w:val="00573F42"/>
    <w:rsid w:val="0057422B"/>
    <w:rsid w:val="00574BFD"/>
    <w:rsid w:val="00574C4D"/>
    <w:rsid w:val="0057567D"/>
    <w:rsid w:val="00575791"/>
    <w:rsid w:val="00575AC8"/>
    <w:rsid w:val="00575B04"/>
    <w:rsid w:val="00577427"/>
    <w:rsid w:val="00581FF8"/>
    <w:rsid w:val="00583658"/>
    <w:rsid w:val="0058387D"/>
    <w:rsid w:val="00584479"/>
    <w:rsid w:val="005849AF"/>
    <w:rsid w:val="0058551D"/>
    <w:rsid w:val="00585878"/>
    <w:rsid w:val="00586B7C"/>
    <w:rsid w:val="00587E16"/>
    <w:rsid w:val="00590524"/>
    <w:rsid w:val="0059161A"/>
    <w:rsid w:val="00591C2F"/>
    <w:rsid w:val="00593677"/>
    <w:rsid w:val="00593E38"/>
    <w:rsid w:val="005944BF"/>
    <w:rsid w:val="005948A2"/>
    <w:rsid w:val="00594DA1"/>
    <w:rsid w:val="00595146"/>
    <w:rsid w:val="00596302"/>
    <w:rsid w:val="0059734B"/>
    <w:rsid w:val="0059791B"/>
    <w:rsid w:val="00597B9F"/>
    <w:rsid w:val="005A030B"/>
    <w:rsid w:val="005A045D"/>
    <w:rsid w:val="005A3BC2"/>
    <w:rsid w:val="005A4266"/>
    <w:rsid w:val="005A4297"/>
    <w:rsid w:val="005A476D"/>
    <w:rsid w:val="005A5A64"/>
    <w:rsid w:val="005A5E07"/>
    <w:rsid w:val="005A687F"/>
    <w:rsid w:val="005B1389"/>
    <w:rsid w:val="005B2587"/>
    <w:rsid w:val="005B2B8B"/>
    <w:rsid w:val="005B4130"/>
    <w:rsid w:val="005B5780"/>
    <w:rsid w:val="005B5CD8"/>
    <w:rsid w:val="005B6EC3"/>
    <w:rsid w:val="005B75C2"/>
    <w:rsid w:val="005B78D7"/>
    <w:rsid w:val="005B7AAB"/>
    <w:rsid w:val="005B7BBF"/>
    <w:rsid w:val="005B7EF7"/>
    <w:rsid w:val="005C003F"/>
    <w:rsid w:val="005C26CB"/>
    <w:rsid w:val="005C2893"/>
    <w:rsid w:val="005C3E51"/>
    <w:rsid w:val="005C3F27"/>
    <w:rsid w:val="005C52DF"/>
    <w:rsid w:val="005C55FF"/>
    <w:rsid w:val="005C6365"/>
    <w:rsid w:val="005D0F76"/>
    <w:rsid w:val="005D18ED"/>
    <w:rsid w:val="005D1B84"/>
    <w:rsid w:val="005D1B9E"/>
    <w:rsid w:val="005D1C78"/>
    <w:rsid w:val="005D23B2"/>
    <w:rsid w:val="005D241B"/>
    <w:rsid w:val="005D36D6"/>
    <w:rsid w:val="005D3D51"/>
    <w:rsid w:val="005D5A59"/>
    <w:rsid w:val="005D68EB"/>
    <w:rsid w:val="005E0F4A"/>
    <w:rsid w:val="005E1034"/>
    <w:rsid w:val="005E1839"/>
    <w:rsid w:val="005E26CD"/>
    <w:rsid w:val="005E27DC"/>
    <w:rsid w:val="005E2823"/>
    <w:rsid w:val="005E3E55"/>
    <w:rsid w:val="005E4572"/>
    <w:rsid w:val="005E4AD8"/>
    <w:rsid w:val="005E4F86"/>
    <w:rsid w:val="005E7FD2"/>
    <w:rsid w:val="005F0009"/>
    <w:rsid w:val="005F0D16"/>
    <w:rsid w:val="005F0E3C"/>
    <w:rsid w:val="005F1591"/>
    <w:rsid w:val="005F2231"/>
    <w:rsid w:val="005F331E"/>
    <w:rsid w:val="005F3D68"/>
    <w:rsid w:val="005F3F0A"/>
    <w:rsid w:val="005F4D91"/>
    <w:rsid w:val="005F6186"/>
    <w:rsid w:val="00600A4A"/>
    <w:rsid w:val="006013E7"/>
    <w:rsid w:val="006015D6"/>
    <w:rsid w:val="00601729"/>
    <w:rsid w:val="00602AEB"/>
    <w:rsid w:val="00602BC5"/>
    <w:rsid w:val="00603AF0"/>
    <w:rsid w:val="0060446F"/>
    <w:rsid w:val="00606A70"/>
    <w:rsid w:val="00606FD6"/>
    <w:rsid w:val="00607EDD"/>
    <w:rsid w:val="00610991"/>
    <w:rsid w:val="0061124B"/>
    <w:rsid w:val="006117E3"/>
    <w:rsid w:val="00611EB9"/>
    <w:rsid w:val="00612406"/>
    <w:rsid w:val="00612C22"/>
    <w:rsid w:val="00613112"/>
    <w:rsid w:val="00614EDD"/>
    <w:rsid w:val="00616614"/>
    <w:rsid w:val="00616987"/>
    <w:rsid w:val="00616BF3"/>
    <w:rsid w:val="00617560"/>
    <w:rsid w:val="00620138"/>
    <w:rsid w:val="0062034F"/>
    <w:rsid w:val="006219A1"/>
    <w:rsid w:val="00621D0F"/>
    <w:rsid w:val="00622785"/>
    <w:rsid w:val="00622BC4"/>
    <w:rsid w:val="0062388D"/>
    <w:rsid w:val="0062435A"/>
    <w:rsid w:val="00624F24"/>
    <w:rsid w:val="0062529B"/>
    <w:rsid w:val="006259DB"/>
    <w:rsid w:val="00626A93"/>
    <w:rsid w:val="00627D7A"/>
    <w:rsid w:val="006324D9"/>
    <w:rsid w:val="006329BC"/>
    <w:rsid w:val="006338AA"/>
    <w:rsid w:val="006342E0"/>
    <w:rsid w:val="0063521F"/>
    <w:rsid w:val="006355DB"/>
    <w:rsid w:val="00636F0B"/>
    <w:rsid w:val="00637441"/>
    <w:rsid w:val="0063760F"/>
    <w:rsid w:val="00637F76"/>
    <w:rsid w:val="00637FA7"/>
    <w:rsid w:val="00640C09"/>
    <w:rsid w:val="00640D4F"/>
    <w:rsid w:val="0064193B"/>
    <w:rsid w:val="00641B14"/>
    <w:rsid w:val="006425F3"/>
    <w:rsid w:val="006454F6"/>
    <w:rsid w:val="006460EE"/>
    <w:rsid w:val="00646FB0"/>
    <w:rsid w:val="006473EF"/>
    <w:rsid w:val="0065000A"/>
    <w:rsid w:val="00651D61"/>
    <w:rsid w:val="006521F9"/>
    <w:rsid w:val="006527CD"/>
    <w:rsid w:val="00652882"/>
    <w:rsid w:val="00653FCF"/>
    <w:rsid w:val="006547AC"/>
    <w:rsid w:val="0065514C"/>
    <w:rsid w:val="00655BAA"/>
    <w:rsid w:val="00656D15"/>
    <w:rsid w:val="00657B79"/>
    <w:rsid w:val="0066036D"/>
    <w:rsid w:val="00660B2F"/>
    <w:rsid w:val="00661E0C"/>
    <w:rsid w:val="006621A8"/>
    <w:rsid w:val="00662C0F"/>
    <w:rsid w:val="006637F8"/>
    <w:rsid w:val="00663E5B"/>
    <w:rsid w:val="0066479C"/>
    <w:rsid w:val="00664CAE"/>
    <w:rsid w:val="00664D67"/>
    <w:rsid w:val="00664DB8"/>
    <w:rsid w:val="00664EA7"/>
    <w:rsid w:val="006654D8"/>
    <w:rsid w:val="00665598"/>
    <w:rsid w:val="00665813"/>
    <w:rsid w:val="00667C9B"/>
    <w:rsid w:val="00670A86"/>
    <w:rsid w:val="006726B1"/>
    <w:rsid w:val="006749F5"/>
    <w:rsid w:val="00674BF5"/>
    <w:rsid w:val="00675C49"/>
    <w:rsid w:val="00676530"/>
    <w:rsid w:val="006775EF"/>
    <w:rsid w:val="00677622"/>
    <w:rsid w:val="00677654"/>
    <w:rsid w:val="00677A90"/>
    <w:rsid w:val="00680283"/>
    <w:rsid w:val="00680FB6"/>
    <w:rsid w:val="00682736"/>
    <w:rsid w:val="0068349C"/>
    <w:rsid w:val="006844FD"/>
    <w:rsid w:val="00684601"/>
    <w:rsid w:val="006846E9"/>
    <w:rsid w:val="00684769"/>
    <w:rsid w:val="00684E9E"/>
    <w:rsid w:val="00685E74"/>
    <w:rsid w:val="006865A3"/>
    <w:rsid w:val="00686899"/>
    <w:rsid w:val="00686DEB"/>
    <w:rsid w:val="0068791B"/>
    <w:rsid w:val="00687D29"/>
    <w:rsid w:val="00687D4D"/>
    <w:rsid w:val="006903D5"/>
    <w:rsid w:val="00690BC5"/>
    <w:rsid w:val="00690D84"/>
    <w:rsid w:val="00690EB3"/>
    <w:rsid w:val="00692939"/>
    <w:rsid w:val="00693AD1"/>
    <w:rsid w:val="00693C54"/>
    <w:rsid w:val="00694041"/>
    <w:rsid w:val="00694B53"/>
    <w:rsid w:val="00694C2E"/>
    <w:rsid w:val="00695CAA"/>
    <w:rsid w:val="006965B6"/>
    <w:rsid w:val="006976F3"/>
    <w:rsid w:val="006A05EC"/>
    <w:rsid w:val="006A0BCE"/>
    <w:rsid w:val="006A1745"/>
    <w:rsid w:val="006A2B8D"/>
    <w:rsid w:val="006A2C44"/>
    <w:rsid w:val="006A30A9"/>
    <w:rsid w:val="006A3A5D"/>
    <w:rsid w:val="006A485F"/>
    <w:rsid w:val="006A4B5E"/>
    <w:rsid w:val="006A59EB"/>
    <w:rsid w:val="006A7F9B"/>
    <w:rsid w:val="006B00FF"/>
    <w:rsid w:val="006B1AB0"/>
    <w:rsid w:val="006B2087"/>
    <w:rsid w:val="006B214A"/>
    <w:rsid w:val="006B286E"/>
    <w:rsid w:val="006B2D42"/>
    <w:rsid w:val="006B419F"/>
    <w:rsid w:val="006B4ABE"/>
    <w:rsid w:val="006B58FF"/>
    <w:rsid w:val="006B62DD"/>
    <w:rsid w:val="006B63E1"/>
    <w:rsid w:val="006B6826"/>
    <w:rsid w:val="006B731B"/>
    <w:rsid w:val="006B75D1"/>
    <w:rsid w:val="006B7B41"/>
    <w:rsid w:val="006C0520"/>
    <w:rsid w:val="006C08B9"/>
    <w:rsid w:val="006C154D"/>
    <w:rsid w:val="006C2C30"/>
    <w:rsid w:val="006C309C"/>
    <w:rsid w:val="006C3B1D"/>
    <w:rsid w:val="006C3E8A"/>
    <w:rsid w:val="006C4BA7"/>
    <w:rsid w:val="006C6633"/>
    <w:rsid w:val="006D0D7E"/>
    <w:rsid w:val="006D28BF"/>
    <w:rsid w:val="006D2CA4"/>
    <w:rsid w:val="006D37B2"/>
    <w:rsid w:val="006D382F"/>
    <w:rsid w:val="006D3EA8"/>
    <w:rsid w:val="006D46EC"/>
    <w:rsid w:val="006D4D23"/>
    <w:rsid w:val="006D4DE5"/>
    <w:rsid w:val="006D5E5B"/>
    <w:rsid w:val="006D61CC"/>
    <w:rsid w:val="006D693B"/>
    <w:rsid w:val="006D74C2"/>
    <w:rsid w:val="006E09E1"/>
    <w:rsid w:val="006E1E2A"/>
    <w:rsid w:val="006E3DEC"/>
    <w:rsid w:val="006E41A7"/>
    <w:rsid w:val="006E45E3"/>
    <w:rsid w:val="006E4ABA"/>
    <w:rsid w:val="006E4EF0"/>
    <w:rsid w:val="006E500F"/>
    <w:rsid w:val="006E50B3"/>
    <w:rsid w:val="006E5787"/>
    <w:rsid w:val="006E5E2E"/>
    <w:rsid w:val="006E5F8D"/>
    <w:rsid w:val="006E646E"/>
    <w:rsid w:val="006E760A"/>
    <w:rsid w:val="006E7F67"/>
    <w:rsid w:val="006F05B8"/>
    <w:rsid w:val="006F0C85"/>
    <w:rsid w:val="006F0E0C"/>
    <w:rsid w:val="006F2CDF"/>
    <w:rsid w:val="006F2F7F"/>
    <w:rsid w:val="006F30B1"/>
    <w:rsid w:val="006F3DD2"/>
    <w:rsid w:val="006F4B85"/>
    <w:rsid w:val="006F4BF3"/>
    <w:rsid w:val="006F52A5"/>
    <w:rsid w:val="006F6576"/>
    <w:rsid w:val="006F6A8B"/>
    <w:rsid w:val="006F7686"/>
    <w:rsid w:val="006F7B71"/>
    <w:rsid w:val="00700C3D"/>
    <w:rsid w:val="00701227"/>
    <w:rsid w:val="007016DB"/>
    <w:rsid w:val="00701E1F"/>
    <w:rsid w:val="0070394D"/>
    <w:rsid w:val="00704B3C"/>
    <w:rsid w:val="00704C9D"/>
    <w:rsid w:val="0070601D"/>
    <w:rsid w:val="0070680A"/>
    <w:rsid w:val="0070699F"/>
    <w:rsid w:val="007074FD"/>
    <w:rsid w:val="007106E0"/>
    <w:rsid w:val="007123E5"/>
    <w:rsid w:val="00712974"/>
    <w:rsid w:val="00713814"/>
    <w:rsid w:val="0071488A"/>
    <w:rsid w:val="00715CD6"/>
    <w:rsid w:val="00715F67"/>
    <w:rsid w:val="00716113"/>
    <w:rsid w:val="00716840"/>
    <w:rsid w:val="007170B1"/>
    <w:rsid w:val="00717F78"/>
    <w:rsid w:val="007206A9"/>
    <w:rsid w:val="00721BAD"/>
    <w:rsid w:val="00721D31"/>
    <w:rsid w:val="00721D7A"/>
    <w:rsid w:val="0072565A"/>
    <w:rsid w:val="00725BB1"/>
    <w:rsid w:val="007313FC"/>
    <w:rsid w:val="007317B6"/>
    <w:rsid w:val="00732DF4"/>
    <w:rsid w:val="007337F3"/>
    <w:rsid w:val="007345CB"/>
    <w:rsid w:val="00735A76"/>
    <w:rsid w:val="007370BF"/>
    <w:rsid w:val="00737FB1"/>
    <w:rsid w:val="00740091"/>
    <w:rsid w:val="00740313"/>
    <w:rsid w:val="00740942"/>
    <w:rsid w:val="00740EB7"/>
    <w:rsid w:val="007425B8"/>
    <w:rsid w:val="0074334D"/>
    <w:rsid w:val="00743A26"/>
    <w:rsid w:val="00743ABA"/>
    <w:rsid w:val="007457E6"/>
    <w:rsid w:val="007459CF"/>
    <w:rsid w:val="00745E80"/>
    <w:rsid w:val="00747493"/>
    <w:rsid w:val="0074755D"/>
    <w:rsid w:val="00747817"/>
    <w:rsid w:val="00751871"/>
    <w:rsid w:val="0075198C"/>
    <w:rsid w:val="00752A0B"/>
    <w:rsid w:val="007537D7"/>
    <w:rsid w:val="00754211"/>
    <w:rsid w:val="007547B9"/>
    <w:rsid w:val="007562E5"/>
    <w:rsid w:val="00756ED1"/>
    <w:rsid w:val="0075792B"/>
    <w:rsid w:val="00757A2B"/>
    <w:rsid w:val="00757FC9"/>
    <w:rsid w:val="007604C1"/>
    <w:rsid w:val="00760AC4"/>
    <w:rsid w:val="00760E71"/>
    <w:rsid w:val="00761270"/>
    <w:rsid w:val="00761CE6"/>
    <w:rsid w:val="00761D1E"/>
    <w:rsid w:val="0076371C"/>
    <w:rsid w:val="007641C9"/>
    <w:rsid w:val="007659DD"/>
    <w:rsid w:val="00765AA9"/>
    <w:rsid w:val="00765C5D"/>
    <w:rsid w:val="007663E7"/>
    <w:rsid w:val="00766A70"/>
    <w:rsid w:val="00767AC1"/>
    <w:rsid w:val="0077127F"/>
    <w:rsid w:val="00772376"/>
    <w:rsid w:val="007726A6"/>
    <w:rsid w:val="0077292B"/>
    <w:rsid w:val="00772B3C"/>
    <w:rsid w:val="00773371"/>
    <w:rsid w:val="00773956"/>
    <w:rsid w:val="007756D2"/>
    <w:rsid w:val="0077597D"/>
    <w:rsid w:val="00775E4E"/>
    <w:rsid w:val="007766C0"/>
    <w:rsid w:val="00776A53"/>
    <w:rsid w:val="00776C5C"/>
    <w:rsid w:val="00776D69"/>
    <w:rsid w:val="00776FA4"/>
    <w:rsid w:val="00777145"/>
    <w:rsid w:val="00777CE7"/>
    <w:rsid w:val="007803A4"/>
    <w:rsid w:val="0078081E"/>
    <w:rsid w:val="007814B1"/>
    <w:rsid w:val="0078246A"/>
    <w:rsid w:val="007834ED"/>
    <w:rsid w:val="00784532"/>
    <w:rsid w:val="00784AEB"/>
    <w:rsid w:val="00785E2E"/>
    <w:rsid w:val="00786551"/>
    <w:rsid w:val="0078737C"/>
    <w:rsid w:val="00787523"/>
    <w:rsid w:val="007875AC"/>
    <w:rsid w:val="007879B6"/>
    <w:rsid w:val="007903A9"/>
    <w:rsid w:val="00791400"/>
    <w:rsid w:val="00792363"/>
    <w:rsid w:val="00792A95"/>
    <w:rsid w:val="00793078"/>
    <w:rsid w:val="00793897"/>
    <w:rsid w:val="007945A7"/>
    <w:rsid w:val="00794895"/>
    <w:rsid w:val="00794A91"/>
    <w:rsid w:val="00795690"/>
    <w:rsid w:val="00795BB5"/>
    <w:rsid w:val="00795E16"/>
    <w:rsid w:val="00796170"/>
    <w:rsid w:val="00797E52"/>
    <w:rsid w:val="007A1FB1"/>
    <w:rsid w:val="007A2CA4"/>
    <w:rsid w:val="007A4DDD"/>
    <w:rsid w:val="007A6ADD"/>
    <w:rsid w:val="007A6E64"/>
    <w:rsid w:val="007A709B"/>
    <w:rsid w:val="007B008B"/>
    <w:rsid w:val="007B1749"/>
    <w:rsid w:val="007B1C61"/>
    <w:rsid w:val="007B2004"/>
    <w:rsid w:val="007B213C"/>
    <w:rsid w:val="007B2344"/>
    <w:rsid w:val="007B2C04"/>
    <w:rsid w:val="007B4234"/>
    <w:rsid w:val="007B63A2"/>
    <w:rsid w:val="007B6C6B"/>
    <w:rsid w:val="007C01D1"/>
    <w:rsid w:val="007C1676"/>
    <w:rsid w:val="007C1FCA"/>
    <w:rsid w:val="007C2E46"/>
    <w:rsid w:val="007C4877"/>
    <w:rsid w:val="007C51C2"/>
    <w:rsid w:val="007C58C1"/>
    <w:rsid w:val="007C63A7"/>
    <w:rsid w:val="007C6BB9"/>
    <w:rsid w:val="007C73B0"/>
    <w:rsid w:val="007D09D9"/>
    <w:rsid w:val="007D2038"/>
    <w:rsid w:val="007D31AF"/>
    <w:rsid w:val="007D32F1"/>
    <w:rsid w:val="007D3EFE"/>
    <w:rsid w:val="007D4E98"/>
    <w:rsid w:val="007D5128"/>
    <w:rsid w:val="007D5599"/>
    <w:rsid w:val="007D5DFF"/>
    <w:rsid w:val="007D61F4"/>
    <w:rsid w:val="007D7689"/>
    <w:rsid w:val="007D7BA9"/>
    <w:rsid w:val="007E073E"/>
    <w:rsid w:val="007E0C1B"/>
    <w:rsid w:val="007E17DD"/>
    <w:rsid w:val="007E19AF"/>
    <w:rsid w:val="007E1C15"/>
    <w:rsid w:val="007E522D"/>
    <w:rsid w:val="007E5596"/>
    <w:rsid w:val="007E5B67"/>
    <w:rsid w:val="007E5F4B"/>
    <w:rsid w:val="007E6495"/>
    <w:rsid w:val="007E6D73"/>
    <w:rsid w:val="007E7358"/>
    <w:rsid w:val="007E7B24"/>
    <w:rsid w:val="007F1561"/>
    <w:rsid w:val="007F235A"/>
    <w:rsid w:val="007F3509"/>
    <w:rsid w:val="007F3558"/>
    <w:rsid w:val="007F4402"/>
    <w:rsid w:val="007F5173"/>
    <w:rsid w:val="007F7A8F"/>
    <w:rsid w:val="0080047D"/>
    <w:rsid w:val="00800945"/>
    <w:rsid w:val="008010DD"/>
    <w:rsid w:val="0080161A"/>
    <w:rsid w:val="00803431"/>
    <w:rsid w:val="00804A33"/>
    <w:rsid w:val="008061BD"/>
    <w:rsid w:val="0080712C"/>
    <w:rsid w:val="00810084"/>
    <w:rsid w:val="00810C0E"/>
    <w:rsid w:val="00810F0E"/>
    <w:rsid w:val="0081109F"/>
    <w:rsid w:val="00811C2E"/>
    <w:rsid w:val="00811D9F"/>
    <w:rsid w:val="008126B6"/>
    <w:rsid w:val="00813318"/>
    <w:rsid w:val="00813A64"/>
    <w:rsid w:val="00814251"/>
    <w:rsid w:val="00814522"/>
    <w:rsid w:val="00815AD6"/>
    <w:rsid w:val="00816F1D"/>
    <w:rsid w:val="008176DE"/>
    <w:rsid w:val="008178C0"/>
    <w:rsid w:val="00817957"/>
    <w:rsid w:val="00820435"/>
    <w:rsid w:val="008206FB"/>
    <w:rsid w:val="008207B0"/>
    <w:rsid w:val="00820BB0"/>
    <w:rsid w:val="00820CA3"/>
    <w:rsid w:val="00822968"/>
    <w:rsid w:val="00822D12"/>
    <w:rsid w:val="00822FE0"/>
    <w:rsid w:val="00823281"/>
    <w:rsid w:val="00823459"/>
    <w:rsid w:val="008256F9"/>
    <w:rsid w:val="00825A9B"/>
    <w:rsid w:val="00826327"/>
    <w:rsid w:val="008268B1"/>
    <w:rsid w:val="00826B83"/>
    <w:rsid w:val="00832060"/>
    <w:rsid w:val="00832CD0"/>
    <w:rsid w:val="00833846"/>
    <w:rsid w:val="00833BBA"/>
    <w:rsid w:val="008344E5"/>
    <w:rsid w:val="00835214"/>
    <w:rsid w:val="00835F75"/>
    <w:rsid w:val="00836D56"/>
    <w:rsid w:val="00836E31"/>
    <w:rsid w:val="00837436"/>
    <w:rsid w:val="008379D9"/>
    <w:rsid w:val="00840283"/>
    <w:rsid w:val="00840A9A"/>
    <w:rsid w:val="008418DA"/>
    <w:rsid w:val="0084196E"/>
    <w:rsid w:val="00842DD2"/>
    <w:rsid w:val="00844268"/>
    <w:rsid w:val="0084485F"/>
    <w:rsid w:val="00844AA9"/>
    <w:rsid w:val="00845C2C"/>
    <w:rsid w:val="0085054F"/>
    <w:rsid w:val="008508B9"/>
    <w:rsid w:val="008508CF"/>
    <w:rsid w:val="008515F0"/>
    <w:rsid w:val="00851D16"/>
    <w:rsid w:val="008520E6"/>
    <w:rsid w:val="0085276E"/>
    <w:rsid w:val="00852E85"/>
    <w:rsid w:val="00853CC1"/>
    <w:rsid w:val="00853DDE"/>
    <w:rsid w:val="00854035"/>
    <w:rsid w:val="00856341"/>
    <w:rsid w:val="0085653F"/>
    <w:rsid w:val="00856D32"/>
    <w:rsid w:val="00856D61"/>
    <w:rsid w:val="00860004"/>
    <w:rsid w:val="00860996"/>
    <w:rsid w:val="00860D9E"/>
    <w:rsid w:val="0086221C"/>
    <w:rsid w:val="00862697"/>
    <w:rsid w:val="0086309A"/>
    <w:rsid w:val="00863488"/>
    <w:rsid w:val="008638DA"/>
    <w:rsid w:val="00863A70"/>
    <w:rsid w:val="00863E82"/>
    <w:rsid w:val="00864BBE"/>
    <w:rsid w:val="00864C71"/>
    <w:rsid w:val="00865360"/>
    <w:rsid w:val="008656CB"/>
    <w:rsid w:val="00866525"/>
    <w:rsid w:val="00866DA3"/>
    <w:rsid w:val="00866E72"/>
    <w:rsid w:val="00867516"/>
    <w:rsid w:val="0087076E"/>
    <w:rsid w:val="00872281"/>
    <w:rsid w:val="00874479"/>
    <w:rsid w:val="00874B6D"/>
    <w:rsid w:val="008753F7"/>
    <w:rsid w:val="0087603A"/>
    <w:rsid w:val="00876800"/>
    <w:rsid w:val="0087705A"/>
    <w:rsid w:val="008773D5"/>
    <w:rsid w:val="00877409"/>
    <w:rsid w:val="00877E57"/>
    <w:rsid w:val="008802B4"/>
    <w:rsid w:val="00882A73"/>
    <w:rsid w:val="00882ED9"/>
    <w:rsid w:val="0088317C"/>
    <w:rsid w:val="00883F2A"/>
    <w:rsid w:val="00883FAC"/>
    <w:rsid w:val="00884AD8"/>
    <w:rsid w:val="00884F7E"/>
    <w:rsid w:val="008867C3"/>
    <w:rsid w:val="008877CD"/>
    <w:rsid w:val="00890119"/>
    <w:rsid w:val="00890747"/>
    <w:rsid w:val="008910BE"/>
    <w:rsid w:val="008911C0"/>
    <w:rsid w:val="008913BF"/>
    <w:rsid w:val="008924A3"/>
    <w:rsid w:val="008926D4"/>
    <w:rsid w:val="00892D63"/>
    <w:rsid w:val="00892FAB"/>
    <w:rsid w:val="008932B2"/>
    <w:rsid w:val="00894B80"/>
    <w:rsid w:val="00895392"/>
    <w:rsid w:val="00895887"/>
    <w:rsid w:val="008969AB"/>
    <w:rsid w:val="00896C5A"/>
    <w:rsid w:val="00897CDB"/>
    <w:rsid w:val="008A0C6E"/>
    <w:rsid w:val="008A0EF9"/>
    <w:rsid w:val="008A0F6D"/>
    <w:rsid w:val="008A159A"/>
    <w:rsid w:val="008A2ACA"/>
    <w:rsid w:val="008A2C27"/>
    <w:rsid w:val="008A2E2A"/>
    <w:rsid w:val="008A33CF"/>
    <w:rsid w:val="008A341B"/>
    <w:rsid w:val="008A3767"/>
    <w:rsid w:val="008A43F8"/>
    <w:rsid w:val="008A5647"/>
    <w:rsid w:val="008A56F0"/>
    <w:rsid w:val="008A5712"/>
    <w:rsid w:val="008A5B33"/>
    <w:rsid w:val="008A5B6C"/>
    <w:rsid w:val="008A5F61"/>
    <w:rsid w:val="008A6F27"/>
    <w:rsid w:val="008A7172"/>
    <w:rsid w:val="008A7BF4"/>
    <w:rsid w:val="008B1992"/>
    <w:rsid w:val="008B255C"/>
    <w:rsid w:val="008B3359"/>
    <w:rsid w:val="008B3D21"/>
    <w:rsid w:val="008B4542"/>
    <w:rsid w:val="008B4ECC"/>
    <w:rsid w:val="008B754C"/>
    <w:rsid w:val="008C3086"/>
    <w:rsid w:val="008C48F1"/>
    <w:rsid w:val="008C51F4"/>
    <w:rsid w:val="008C5DA4"/>
    <w:rsid w:val="008C789C"/>
    <w:rsid w:val="008C7F84"/>
    <w:rsid w:val="008D15C2"/>
    <w:rsid w:val="008D1BCA"/>
    <w:rsid w:val="008D1C68"/>
    <w:rsid w:val="008D21B3"/>
    <w:rsid w:val="008D3361"/>
    <w:rsid w:val="008D4085"/>
    <w:rsid w:val="008D416C"/>
    <w:rsid w:val="008D45EC"/>
    <w:rsid w:val="008D4703"/>
    <w:rsid w:val="008D6541"/>
    <w:rsid w:val="008D74D9"/>
    <w:rsid w:val="008E002F"/>
    <w:rsid w:val="008E133C"/>
    <w:rsid w:val="008E18F1"/>
    <w:rsid w:val="008E1CF9"/>
    <w:rsid w:val="008E2089"/>
    <w:rsid w:val="008E22FB"/>
    <w:rsid w:val="008E23A5"/>
    <w:rsid w:val="008E34B9"/>
    <w:rsid w:val="008E3BEA"/>
    <w:rsid w:val="008E63CF"/>
    <w:rsid w:val="008F149D"/>
    <w:rsid w:val="008F28AF"/>
    <w:rsid w:val="008F3D80"/>
    <w:rsid w:val="008F424A"/>
    <w:rsid w:val="008F48C2"/>
    <w:rsid w:val="008F4E8C"/>
    <w:rsid w:val="00901625"/>
    <w:rsid w:val="00901AC4"/>
    <w:rsid w:val="00901AF7"/>
    <w:rsid w:val="009027BC"/>
    <w:rsid w:val="009034D6"/>
    <w:rsid w:val="0090370F"/>
    <w:rsid w:val="00903FB8"/>
    <w:rsid w:val="00904E70"/>
    <w:rsid w:val="00905E72"/>
    <w:rsid w:val="00907FC2"/>
    <w:rsid w:val="00910023"/>
    <w:rsid w:val="009114CB"/>
    <w:rsid w:val="00913688"/>
    <w:rsid w:val="009137FD"/>
    <w:rsid w:val="009143E6"/>
    <w:rsid w:val="00915318"/>
    <w:rsid w:val="0091550F"/>
    <w:rsid w:val="0091581B"/>
    <w:rsid w:val="0091595D"/>
    <w:rsid w:val="009159E3"/>
    <w:rsid w:val="00915EE0"/>
    <w:rsid w:val="00916FF9"/>
    <w:rsid w:val="00917787"/>
    <w:rsid w:val="009178AC"/>
    <w:rsid w:val="00921151"/>
    <w:rsid w:val="00922F21"/>
    <w:rsid w:val="00923375"/>
    <w:rsid w:val="00923C56"/>
    <w:rsid w:val="00923CB1"/>
    <w:rsid w:val="009242BB"/>
    <w:rsid w:val="009256AF"/>
    <w:rsid w:val="00927D2C"/>
    <w:rsid w:val="00927F55"/>
    <w:rsid w:val="009302BA"/>
    <w:rsid w:val="00930F02"/>
    <w:rsid w:val="009324B4"/>
    <w:rsid w:val="009330B9"/>
    <w:rsid w:val="009338F0"/>
    <w:rsid w:val="00934021"/>
    <w:rsid w:val="0093538B"/>
    <w:rsid w:val="00937CEC"/>
    <w:rsid w:val="0094010F"/>
    <w:rsid w:val="00941EEA"/>
    <w:rsid w:val="009437B8"/>
    <w:rsid w:val="00943E73"/>
    <w:rsid w:val="00944259"/>
    <w:rsid w:val="009449A7"/>
    <w:rsid w:val="009453A8"/>
    <w:rsid w:val="0095120E"/>
    <w:rsid w:val="0095286A"/>
    <w:rsid w:val="009531D9"/>
    <w:rsid w:val="009539D4"/>
    <w:rsid w:val="00954E27"/>
    <w:rsid w:val="00955001"/>
    <w:rsid w:val="0095523D"/>
    <w:rsid w:val="009553A3"/>
    <w:rsid w:val="00955D69"/>
    <w:rsid w:val="009564DC"/>
    <w:rsid w:val="00957514"/>
    <w:rsid w:val="00957641"/>
    <w:rsid w:val="00960078"/>
    <w:rsid w:val="0096040D"/>
    <w:rsid w:val="00960959"/>
    <w:rsid w:val="009613C1"/>
    <w:rsid w:val="009614A2"/>
    <w:rsid w:val="00961846"/>
    <w:rsid w:val="00962853"/>
    <w:rsid w:val="00963483"/>
    <w:rsid w:val="00963BDD"/>
    <w:rsid w:val="00963DD6"/>
    <w:rsid w:val="00963EA7"/>
    <w:rsid w:val="00964CCC"/>
    <w:rsid w:val="00964DE8"/>
    <w:rsid w:val="00965E91"/>
    <w:rsid w:val="00965FBE"/>
    <w:rsid w:val="00966E62"/>
    <w:rsid w:val="0096716F"/>
    <w:rsid w:val="00970718"/>
    <w:rsid w:val="009707F8"/>
    <w:rsid w:val="009708B2"/>
    <w:rsid w:val="00970B71"/>
    <w:rsid w:val="0097142B"/>
    <w:rsid w:val="00971EEE"/>
    <w:rsid w:val="009731C6"/>
    <w:rsid w:val="009734AD"/>
    <w:rsid w:val="00974183"/>
    <w:rsid w:val="0097467C"/>
    <w:rsid w:val="00975D45"/>
    <w:rsid w:val="0097632D"/>
    <w:rsid w:val="0097702C"/>
    <w:rsid w:val="009776E6"/>
    <w:rsid w:val="00977CCF"/>
    <w:rsid w:val="00980C29"/>
    <w:rsid w:val="009814E0"/>
    <w:rsid w:val="0098373D"/>
    <w:rsid w:val="00983F2C"/>
    <w:rsid w:val="00985DC8"/>
    <w:rsid w:val="009864CA"/>
    <w:rsid w:val="00986B0C"/>
    <w:rsid w:val="00987278"/>
    <w:rsid w:val="009878B0"/>
    <w:rsid w:val="0099175C"/>
    <w:rsid w:val="0099204F"/>
    <w:rsid w:val="00992141"/>
    <w:rsid w:val="0099246C"/>
    <w:rsid w:val="00992C39"/>
    <w:rsid w:val="009959D0"/>
    <w:rsid w:val="0099618A"/>
    <w:rsid w:val="009965DD"/>
    <w:rsid w:val="00996EBF"/>
    <w:rsid w:val="00997848"/>
    <w:rsid w:val="009A008D"/>
    <w:rsid w:val="009A3887"/>
    <w:rsid w:val="009A3A59"/>
    <w:rsid w:val="009B0BC1"/>
    <w:rsid w:val="009B2607"/>
    <w:rsid w:val="009B289F"/>
    <w:rsid w:val="009B2FAB"/>
    <w:rsid w:val="009B58E3"/>
    <w:rsid w:val="009B620B"/>
    <w:rsid w:val="009B6DC8"/>
    <w:rsid w:val="009B7C5A"/>
    <w:rsid w:val="009B7D8B"/>
    <w:rsid w:val="009B7DB6"/>
    <w:rsid w:val="009C0067"/>
    <w:rsid w:val="009C3F8C"/>
    <w:rsid w:val="009C4C1D"/>
    <w:rsid w:val="009C5FF3"/>
    <w:rsid w:val="009C62C3"/>
    <w:rsid w:val="009C6570"/>
    <w:rsid w:val="009C65E5"/>
    <w:rsid w:val="009C7F4D"/>
    <w:rsid w:val="009D0D0E"/>
    <w:rsid w:val="009D15E3"/>
    <w:rsid w:val="009D5427"/>
    <w:rsid w:val="009D5C1A"/>
    <w:rsid w:val="009D6239"/>
    <w:rsid w:val="009D62A1"/>
    <w:rsid w:val="009D68B6"/>
    <w:rsid w:val="009D700D"/>
    <w:rsid w:val="009E030E"/>
    <w:rsid w:val="009E09DD"/>
    <w:rsid w:val="009E20E2"/>
    <w:rsid w:val="009E2C85"/>
    <w:rsid w:val="009E3C3B"/>
    <w:rsid w:val="009E4BEC"/>
    <w:rsid w:val="009E5273"/>
    <w:rsid w:val="009E7F66"/>
    <w:rsid w:val="009F0DDF"/>
    <w:rsid w:val="009F13C2"/>
    <w:rsid w:val="009F17DC"/>
    <w:rsid w:val="009F196C"/>
    <w:rsid w:val="009F23E9"/>
    <w:rsid w:val="009F29D9"/>
    <w:rsid w:val="009F2DB6"/>
    <w:rsid w:val="009F3BC6"/>
    <w:rsid w:val="009F3C10"/>
    <w:rsid w:val="009F3F21"/>
    <w:rsid w:val="009F4623"/>
    <w:rsid w:val="009F4800"/>
    <w:rsid w:val="009F5910"/>
    <w:rsid w:val="009F594E"/>
    <w:rsid w:val="009F5ECA"/>
    <w:rsid w:val="009F66C3"/>
    <w:rsid w:val="009F691E"/>
    <w:rsid w:val="009F7235"/>
    <w:rsid w:val="009F7896"/>
    <w:rsid w:val="00A0026C"/>
    <w:rsid w:val="00A00700"/>
    <w:rsid w:val="00A00C51"/>
    <w:rsid w:val="00A017E5"/>
    <w:rsid w:val="00A01C78"/>
    <w:rsid w:val="00A021A6"/>
    <w:rsid w:val="00A025B2"/>
    <w:rsid w:val="00A0407F"/>
    <w:rsid w:val="00A04A5A"/>
    <w:rsid w:val="00A06525"/>
    <w:rsid w:val="00A06626"/>
    <w:rsid w:val="00A06A57"/>
    <w:rsid w:val="00A1323F"/>
    <w:rsid w:val="00A13E09"/>
    <w:rsid w:val="00A14AC0"/>
    <w:rsid w:val="00A15701"/>
    <w:rsid w:val="00A1734B"/>
    <w:rsid w:val="00A215B6"/>
    <w:rsid w:val="00A22074"/>
    <w:rsid w:val="00A2258D"/>
    <w:rsid w:val="00A23034"/>
    <w:rsid w:val="00A235B0"/>
    <w:rsid w:val="00A254DB"/>
    <w:rsid w:val="00A25E15"/>
    <w:rsid w:val="00A2664D"/>
    <w:rsid w:val="00A27127"/>
    <w:rsid w:val="00A27CD0"/>
    <w:rsid w:val="00A306E5"/>
    <w:rsid w:val="00A30868"/>
    <w:rsid w:val="00A310B5"/>
    <w:rsid w:val="00A31517"/>
    <w:rsid w:val="00A319B7"/>
    <w:rsid w:val="00A321A2"/>
    <w:rsid w:val="00A32B78"/>
    <w:rsid w:val="00A339FA"/>
    <w:rsid w:val="00A3583B"/>
    <w:rsid w:val="00A35A9B"/>
    <w:rsid w:val="00A36084"/>
    <w:rsid w:val="00A36A6B"/>
    <w:rsid w:val="00A37851"/>
    <w:rsid w:val="00A412CF"/>
    <w:rsid w:val="00A41565"/>
    <w:rsid w:val="00A41F44"/>
    <w:rsid w:val="00A42650"/>
    <w:rsid w:val="00A42F1D"/>
    <w:rsid w:val="00A430E0"/>
    <w:rsid w:val="00A4410A"/>
    <w:rsid w:val="00A45BA6"/>
    <w:rsid w:val="00A46AFA"/>
    <w:rsid w:val="00A474AF"/>
    <w:rsid w:val="00A478C2"/>
    <w:rsid w:val="00A479DF"/>
    <w:rsid w:val="00A479E9"/>
    <w:rsid w:val="00A47E17"/>
    <w:rsid w:val="00A50B3B"/>
    <w:rsid w:val="00A5417D"/>
    <w:rsid w:val="00A544F6"/>
    <w:rsid w:val="00A5457C"/>
    <w:rsid w:val="00A54EB3"/>
    <w:rsid w:val="00A555FB"/>
    <w:rsid w:val="00A5688B"/>
    <w:rsid w:val="00A57287"/>
    <w:rsid w:val="00A57AF6"/>
    <w:rsid w:val="00A57C72"/>
    <w:rsid w:val="00A61C23"/>
    <w:rsid w:val="00A620C7"/>
    <w:rsid w:val="00A628E5"/>
    <w:rsid w:val="00A62955"/>
    <w:rsid w:val="00A62B71"/>
    <w:rsid w:val="00A62DCF"/>
    <w:rsid w:val="00A6332F"/>
    <w:rsid w:val="00A6363A"/>
    <w:rsid w:val="00A641FA"/>
    <w:rsid w:val="00A6717A"/>
    <w:rsid w:val="00A70375"/>
    <w:rsid w:val="00A704BC"/>
    <w:rsid w:val="00A70A5F"/>
    <w:rsid w:val="00A72AC3"/>
    <w:rsid w:val="00A730B0"/>
    <w:rsid w:val="00A73230"/>
    <w:rsid w:val="00A736EC"/>
    <w:rsid w:val="00A73910"/>
    <w:rsid w:val="00A73AA1"/>
    <w:rsid w:val="00A7445A"/>
    <w:rsid w:val="00A74C53"/>
    <w:rsid w:val="00A753CA"/>
    <w:rsid w:val="00A7568C"/>
    <w:rsid w:val="00A76504"/>
    <w:rsid w:val="00A76ACA"/>
    <w:rsid w:val="00A77A12"/>
    <w:rsid w:val="00A807B1"/>
    <w:rsid w:val="00A8180E"/>
    <w:rsid w:val="00A8261C"/>
    <w:rsid w:val="00A82847"/>
    <w:rsid w:val="00A8384E"/>
    <w:rsid w:val="00A83C13"/>
    <w:rsid w:val="00A848E6"/>
    <w:rsid w:val="00A8589F"/>
    <w:rsid w:val="00A86DD3"/>
    <w:rsid w:val="00A87498"/>
    <w:rsid w:val="00A910E3"/>
    <w:rsid w:val="00A913B4"/>
    <w:rsid w:val="00A92F65"/>
    <w:rsid w:val="00A9356D"/>
    <w:rsid w:val="00A947BE"/>
    <w:rsid w:val="00A94954"/>
    <w:rsid w:val="00A95C71"/>
    <w:rsid w:val="00A97570"/>
    <w:rsid w:val="00A97825"/>
    <w:rsid w:val="00A97F8D"/>
    <w:rsid w:val="00AA09D6"/>
    <w:rsid w:val="00AA1281"/>
    <w:rsid w:val="00AA1781"/>
    <w:rsid w:val="00AA2451"/>
    <w:rsid w:val="00AA317A"/>
    <w:rsid w:val="00AA3A13"/>
    <w:rsid w:val="00AA5C0F"/>
    <w:rsid w:val="00AA6716"/>
    <w:rsid w:val="00AA6770"/>
    <w:rsid w:val="00AA6854"/>
    <w:rsid w:val="00AA7190"/>
    <w:rsid w:val="00AA7D13"/>
    <w:rsid w:val="00AB0436"/>
    <w:rsid w:val="00AB311E"/>
    <w:rsid w:val="00AB3EC2"/>
    <w:rsid w:val="00AB699A"/>
    <w:rsid w:val="00AB70CA"/>
    <w:rsid w:val="00AC087D"/>
    <w:rsid w:val="00AC336C"/>
    <w:rsid w:val="00AC3962"/>
    <w:rsid w:val="00AC3C3C"/>
    <w:rsid w:val="00AC4091"/>
    <w:rsid w:val="00AC5682"/>
    <w:rsid w:val="00AC5ACC"/>
    <w:rsid w:val="00AC5E41"/>
    <w:rsid w:val="00AC692A"/>
    <w:rsid w:val="00AC6C32"/>
    <w:rsid w:val="00AC78F3"/>
    <w:rsid w:val="00AD0143"/>
    <w:rsid w:val="00AD0DB8"/>
    <w:rsid w:val="00AD0E1C"/>
    <w:rsid w:val="00AD2CE4"/>
    <w:rsid w:val="00AD3F12"/>
    <w:rsid w:val="00AD4175"/>
    <w:rsid w:val="00AD545B"/>
    <w:rsid w:val="00AD6511"/>
    <w:rsid w:val="00AD667C"/>
    <w:rsid w:val="00AD7098"/>
    <w:rsid w:val="00AE0FCA"/>
    <w:rsid w:val="00AE1261"/>
    <w:rsid w:val="00AE2D32"/>
    <w:rsid w:val="00AE3539"/>
    <w:rsid w:val="00AE3EC6"/>
    <w:rsid w:val="00AE3F4D"/>
    <w:rsid w:val="00AE4481"/>
    <w:rsid w:val="00AE5434"/>
    <w:rsid w:val="00AE5CE6"/>
    <w:rsid w:val="00AF0262"/>
    <w:rsid w:val="00AF2E34"/>
    <w:rsid w:val="00AF3DA6"/>
    <w:rsid w:val="00AF41DC"/>
    <w:rsid w:val="00AF4F77"/>
    <w:rsid w:val="00AF6EA7"/>
    <w:rsid w:val="00AF7B36"/>
    <w:rsid w:val="00AF7B48"/>
    <w:rsid w:val="00AF7F61"/>
    <w:rsid w:val="00B004B4"/>
    <w:rsid w:val="00B00A7A"/>
    <w:rsid w:val="00B022D4"/>
    <w:rsid w:val="00B0399C"/>
    <w:rsid w:val="00B04D04"/>
    <w:rsid w:val="00B0527D"/>
    <w:rsid w:val="00B069C3"/>
    <w:rsid w:val="00B06A1B"/>
    <w:rsid w:val="00B06EC7"/>
    <w:rsid w:val="00B109B6"/>
    <w:rsid w:val="00B112B5"/>
    <w:rsid w:val="00B11812"/>
    <w:rsid w:val="00B12BD2"/>
    <w:rsid w:val="00B1352D"/>
    <w:rsid w:val="00B1366D"/>
    <w:rsid w:val="00B13C1C"/>
    <w:rsid w:val="00B1459D"/>
    <w:rsid w:val="00B156F8"/>
    <w:rsid w:val="00B15B8F"/>
    <w:rsid w:val="00B177E5"/>
    <w:rsid w:val="00B178F5"/>
    <w:rsid w:val="00B17B38"/>
    <w:rsid w:val="00B17E4D"/>
    <w:rsid w:val="00B200A6"/>
    <w:rsid w:val="00B206F7"/>
    <w:rsid w:val="00B20E46"/>
    <w:rsid w:val="00B211CC"/>
    <w:rsid w:val="00B23CFD"/>
    <w:rsid w:val="00B246DA"/>
    <w:rsid w:val="00B248BB"/>
    <w:rsid w:val="00B24D81"/>
    <w:rsid w:val="00B256E8"/>
    <w:rsid w:val="00B2595F"/>
    <w:rsid w:val="00B266AF"/>
    <w:rsid w:val="00B30982"/>
    <w:rsid w:val="00B31274"/>
    <w:rsid w:val="00B3201E"/>
    <w:rsid w:val="00B321A3"/>
    <w:rsid w:val="00B32253"/>
    <w:rsid w:val="00B32B10"/>
    <w:rsid w:val="00B33200"/>
    <w:rsid w:val="00B337B8"/>
    <w:rsid w:val="00B34323"/>
    <w:rsid w:val="00B345B1"/>
    <w:rsid w:val="00B34FC7"/>
    <w:rsid w:val="00B354E8"/>
    <w:rsid w:val="00B355C4"/>
    <w:rsid w:val="00B36665"/>
    <w:rsid w:val="00B369E5"/>
    <w:rsid w:val="00B3726E"/>
    <w:rsid w:val="00B40D81"/>
    <w:rsid w:val="00B41221"/>
    <w:rsid w:val="00B4168B"/>
    <w:rsid w:val="00B42144"/>
    <w:rsid w:val="00B464E2"/>
    <w:rsid w:val="00B465C6"/>
    <w:rsid w:val="00B46B39"/>
    <w:rsid w:val="00B501B2"/>
    <w:rsid w:val="00B51E8E"/>
    <w:rsid w:val="00B51F95"/>
    <w:rsid w:val="00B542FE"/>
    <w:rsid w:val="00B54D27"/>
    <w:rsid w:val="00B55B3A"/>
    <w:rsid w:val="00B55EEA"/>
    <w:rsid w:val="00B564CC"/>
    <w:rsid w:val="00B566A2"/>
    <w:rsid w:val="00B567A2"/>
    <w:rsid w:val="00B56AA6"/>
    <w:rsid w:val="00B57543"/>
    <w:rsid w:val="00B5791C"/>
    <w:rsid w:val="00B57AF6"/>
    <w:rsid w:val="00B6148F"/>
    <w:rsid w:val="00B61AE9"/>
    <w:rsid w:val="00B62A1A"/>
    <w:rsid w:val="00B62CE0"/>
    <w:rsid w:val="00B631D9"/>
    <w:rsid w:val="00B65030"/>
    <w:rsid w:val="00B65222"/>
    <w:rsid w:val="00B6645C"/>
    <w:rsid w:val="00B67022"/>
    <w:rsid w:val="00B70216"/>
    <w:rsid w:val="00B70960"/>
    <w:rsid w:val="00B712CE"/>
    <w:rsid w:val="00B71366"/>
    <w:rsid w:val="00B71759"/>
    <w:rsid w:val="00B721CB"/>
    <w:rsid w:val="00B7273B"/>
    <w:rsid w:val="00B728DF"/>
    <w:rsid w:val="00B74216"/>
    <w:rsid w:val="00B74AF6"/>
    <w:rsid w:val="00B751E1"/>
    <w:rsid w:val="00B7598D"/>
    <w:rsid w:val="00B75B84"/>
    <w:rsid w:val="00B75FFF"/>
    <w:rsid w:val="00B77AD2"/>
    <w:rsid w:val="00B77D7E"/>
    <w:rsid w:val="00B80301"/>
    <w:rsid w:val="00B80938"/>
    <w:rsid w:val="00B81030"/>
    <w:rsid w:val="00B8111B"/>
    <w:rsid w:val="00B82413"/>
    <w:rsid w:val="00B82CD9"/>
    <w:rsid w:val="00B83923"/>
    <w:rsid w:val="00B84792"/>
    <w:rsid w:val="00B85286"/>
    <w:rsid w:val="00B85A86"/>
    <w:rsid w:val="00B8759F"/>
    <w:rsid w:val="00B87BB7"/>
    <w:rsid w:val="00B902AA"/>
    <w:rsid w:val="00B902E9"/>
    <w:rsid w:val="00B9086C"/>
    <w:rsid w:val="00B90F39"/>
    <w:rsid w:val="00B911DB"/>
    <w:rsid w:val="00B9283E"/>
    <w:rsid w:val="00B92C86"/>
    <w:rsid w:val="00B932E6"/>
    <w:rsid w:val="00B94159"/>
    <w:rsid w:val="00B96165"/>
    <w:rsid w:val="00B96445"/>
    <w:rsid w:val="00BA060F"/>
    <w:rsid w:val="00BA0FAA"/>
    <w:rsid w:val="00BA111A"/>
    <w:rsid w:val="00BA1419"/>
    <w:rsid w:val="00BA19B4"/>
    <w:rsid w:val="00BA1AB6"/>
    <w:rsid w:val="00BA1F48"/>
    <w:rsid w:val="00BA2423"/>
    <w:rsid w:val="00BA28E6"/>
    <w:rsid w:val="00BA2E2A"/>
    <w:rsid w:val="00BA335A"/>
    <w:rsid w:val="00BA3D02"/>
    <w:rsid w:val="00BA3DF0"/>
    <w:rsid w:val="00BA4898"/>
    <w:rsid w:val="00BB47B8"/>
    <w:rsid w:val="00BB4FDE"/>
    <w:rsid w:val="00BB58D6"/>
    <w:rsid w:val="00BB5E76"/>
    <w:rsid w:val="00BC0C22"/>
    <w:rsid w:val="00BC142D"/>
    <w:rsid w:val="00BC15B6"/>
    <w:rsid w:val="00BC15CD"/>
    <w:rsid w:val="00BC16B2"/>
    <w:rsid w:val="00BC34B9"/>
    <w:rsid w:val="00BC4001"/>
    <w:rsid w:val="00BC44E1"/>
    <w:rsid w:val="00BC47C6"/>
    <w:rsid w:val="00BC4BA3"/>
    <w:rsid w:val="00BC544B"/>
    <w:rsid w:val="00BC628A"/>
    <w:rsid w:val="00BC62CE"/>
    <w:rsid w:val="00BC6CCC"/>
    <w:rsid w:val="00BC6FA8"/>
    <w:rsid w:val="00BC7BBF"/>
    <w:rsid w:val="00BC7E79"/>
    <w:rsid w:val="00BC7FE3"/>
    <w:rsid w:val="00BD00A2"/>
    <w:rsid w:val="00BD122C"/>
    <w:rsid w:val="00BD2597"/>
    <w:rsid w:val="00BD4DEE"/>
    <w:rsid w:val="00BD6307"/>
    <w:rsid w:val="00BD67BA"/>
    <w:rsid w:val="00BD6EC7"/>
    <w:rsid w:val="00BD7DE5"/>
    <w:rsid w:val="00BE16F0"/>
    <w:rsid w:val="00BE1DBC"/>
    <w:rsid w:val="00BE1DC0"/>
    <w:rsid w:val="00BE1E6F"/>
    <w:rsid w:val="00BE27FA"/>
    <w:rsid w:val="00BE37BE"/>
    <w:rsid w:val="00BE5346"/>
    <w:rsid w:val="00BE7823"/>
    <w:rsid w:val="00BE7931"/>
    <w:rsid w:val="00BE7B2D"/>
    <w:rsid w:val="00BF04DE"/>
    <w:rsid w:val="00BF062F"/>
    <w:rsid w:val="00BF08AC"/>
    <w:rsid w:val="00BF08F2"/>
    <w:rsid w:val="00BF10BE"/>
    <w:rsid w:val="00BF1117"/>
    <w:rsid w:val="00BF2DA9"/>
    <w:rsid w:val="00BF31BA"/>
    <w:rsid w:val="00BF35D4"/>
    <w:rsid w:val="00BF3EF8"/>
    <w:rsid w:val="00BF4B87"/>
    <w:rsid w:val="00BF52CA"/>
    <w:rsid w:val="00BF5EC3"/>
    <w:rsid w:val="00BF74A7"/>
    <w:rsid w:val="00BF789D"/>
    <w:rsid w:val="00BF7F2E"/>
    <w:rsid w:val="00C00B59"/>
    <w:rsid w:val="00C010B6"/>
    <w:rsid w:val="00C018E7"/>
    <w:rsid w:val="00C02CCB"/>
    <w:rsid w:val="00C0309A"/>
    <w:rsid w:val="00C0330B"/>
    <w:rsid w:val="00C03426"/>
    <w:rsid w:val="00C03677"/>
    <w:rsid w:val="00C053B0"/>
    <w:rsid w:val="00C054FB"/>
    <w:rsid w:val="00C10C30"/>
    <w:rsid w:val="00C1179A"/>
    <w:rsid w:val="00C11A75"/>
    <w:rsid w:val="00C1346F"/>
    <w:rsid w:val="00C1365B"/>
    <w:rsid w:val="00C14162"/>
    <w:rsid w:val="00C14A0C"/>
    <w:rsid w:val="00C163B7"/>
    <w:rsid w:val="00C169AD"/>
    <w:rsid w:val="00C16B78"/>
    <w:rsid w:val="00C16B84"/>
    <w:rsid w:val="00C1740C"/>
    <w:rsid w:val="00C177BF"/>
    <w:rsid w:val="00C17DA2"/>
    <w:rsid w:val="00C21F2D"/>
    <w:rsid w:val="00C2244A"/>
    <w:rsid w:val="00C2339A"/>
    <w:rsid w:val="00C23AB2"/>
    <w:rsid w:val="00C23B6F"/>
    <w:rsid w:val="00C24663"/>
    <w:rsid w:val="00C24767"/>
    <w:rsid w:val="00C2488D"/>
    <w:rsid w:val="00C24897"/>
    <w:rsid w:val="00C24AB4"/>
    <w:rsid w:val="00C255A4"/>
    <w:rsid w:val="00C260A6"/>
    <w:rsid w:val="00C26F0A"/>
    <w:rsid w:val="00C27A10"/>
    <w:rsid w:val="00C27D84"/>
    <w:rsid w:val="00C300D4"/>
    <w:rsid w:val="00C31304"/>
    <w:rsid w:val="00C315D4"/>
    <w:rsid w:val="00C32910"/>
    <w:rsid w:val="00C33057"/>
    <w:rsid w:val="00C33259"/>
    <w:rsid w:val="00C33943"/>
    <w:rsid w:val="00C33FC0"/>
    <w:rsid w:val="00C36047"/>
    <w:rsid w:val="00C36B73"/>
    <w:rsid w:val="00C36F45"/>
    <w:rsid w:val="00C371D6"/>
    <w:rsid w:val="00C374E2"/>
    <w:rsid w:val="00C4159C"/>
    <w:rsid w:val="00C4523F"/>
    <w:rsid w:val="00C45413"/>
    <w:rsid w:val="00C458D0"/>
    <w:rsid w:val="00C468AD"/>
    <w:rsid w:val="00C46CD9"/>
    <w:rsid w:val="00C470A0"/>
    <w:rsid w:val="00C47276"/>
    <w:rsid w:val="00C537FB"/>
    <w:rsid w:val="00C54B3C"/>
    <w:rsid w:val="00C54BD8"/>
    <w:rsid w:val="00C54F39"/>
    <w:rsid w:val="00C55372"/>
    <w:rsid w:val="00C5589A"/>
    <w:rsid w:val="00C5646B"/>
    <w:rsid w:val="00C56E04"/>
    <w:rsid w:val="00C62722"/>
    <w:rsid w:val="00C62753"/>
    <w:rsid w:val="00C62793"/>
    <w:rsid w:val="00C62D53"/>
    <w:rsid w:val="00C639D9"/>
    <w:rsid w:val="00C6403C"/>
    <w:rsid w:val="00C66F5C"/>
    <w:rsid w:val="00C67106"/>
    <w:rsid w:val="00C67731"/>
    <w:rsid w:val="00C67DEC"/>
    <w:rsid w:val="00C70F83"/>
    <w:rsid w:val="00C71DB1"/>
    <w:rsid w:val="00C72B8E"/>
    <w:rsid w:val="00C736E8"/>
    <w:rsid w:val="00C73762"/>
    <w:rsid w:val="00C7475F"/>
    <w:rsid w:val="00C76CE3"/>
    <w:rsid w:val="00C76CF4"/>
    <w:rsid w:val="00C76FB5"/>
    <w:rsid w:val="00C77783"/>
    <w:rsid w:val="00C77A85"/>
    <w:rsid w:val="00C81767"/>
    <w:rsid w:val="00C81D52"/>
    <w:rsid w:val="00C826A4"/>
    <w:rsid w:val="00C828E0"/>
    <w:rsid w:val="00C82A30"/>
    <w:rsid w:val="00C8419A"/>
    <w:rsid w:val="00C8537B"/>
    <w:rsid w:val="00C85462"/>
    <w:rsid w:val="00C85806"/>
    <w:rsid w:val="00C86D96"/>
    <w:rsid w:val="00C874C2"/>
    <w:rsid w:val="00C90D00"/>
    <w:rsid w:val="00C91F71"/>
    <w:rsid w:val="00C920EC"/>
    <w:rsid w:val="00C924F7"/>
    <w:rsid w:val="00C93E61"/>
    <w:rsid w:val="00C9427A"/>
    <w:rsid w:val="00C95297"/>
    <w:rsid w:val="00C95D89"/>
    <w:rsid w:val="00C96C70"/>
    <w:rsid w:val="00C97013"/>
    <w:rsid w:val="00C97261"/>
    <w:rsid w:val="00C9762B"/>
    <w:rsid w:val="00C979E2"/>
    <w:rsid w:val="00CA342C"/>
    <w:rsid w:val="00CA3F7A"/>
    <w:rsid w:val="00CA4CE6"/>
    <w:rsid w:val="00CA5886"/>
    <w:rsid w:val="00CA5C2B"/>
    <w:rsid w:val="00CA7F11"/>
    <w:rsid w:val="00CB1120"/>
    <w:rsid w:val="00CB17C0"/>
    <w:rsid w:val="00CB1E26"/>
    <w:rsid w:val="00CB20D6"/>
    <w:rsid w:val="00CB29C8"/>
    <w:rsid w:val="00CB33A7"/>
    <w:rsid w:val="00CB352D"/>
    <w:rsid w:val="00CB47B2"/>
    <w:rsid w:val="00CB4A68"/>
    <w:rsid w:val="00CB5487"/>
    <w:rsid w:val="00CB5F3B"/>
    <w:rsid w:val="00CB73EA"/>
    <w:rsid w:val="00CB7608"/>
    <w:rsid w:val="00CB78CD"/>
    <w:rsid w:val="00CB7EA4"/>
    <w:rsid w:val="00CC02BB"/>
    <w:rsid w:val="00CC1A0D"/>
    <w:rsid w:val="00CC1EC0"/>
    <w:rsid w:val="00CC2930"/>
    <w:rsid w:val="00CC37E7"/>
    <w:rsid w:val="00CC3F35"/>
    <w:rsid w:val="00CC4B59"/>
    <w:rsid w:val="00CC5DF0"/>
    <w:rsid w:val="00CC6EC8"/>
    <w:rsid w:val="00CC753F"/>
    <w:rsid w:val="00CC79A1"/>
    <w:rsid w:val="00CD1104"/>
    <w:rsid w:val="00CD2239"/>
    <w:rsid w:val="00CD2C26"/>
    <w:rsid w:val="00CD3224"/>
    <w:rsid w:val="00CD33C9"/>
    <w:rsid w:val="00CD3AAB"/>
    <w:rsid w:val="00CD46B6"/>
    <w:rsid w:val="00CD5777"/>
    <w:rsid w:val="00CD6D55"/>
    <w:rsid w:val="00CD7B41"/>
    <w:rsid w:val="00CD7F80"/>
    <w:rsid w:val="00CE13BA"/>
    <w:rsid w:val="00CE1705"/>
    <w:rsid w:val="00CE2062"/>
    <w:rsid w:val="00CE3F27"/>
    <w:rsid w:val="00CE53D0"/>
    <w:rsid w:val="00CE5A01"/>
    <w:rsid w:val="00CE6391"/>
    <w:rsid w:val="00CE7448"/>
    <w:rsid w:val="00CF0D1D"/>
    <w:rsid w:val="00CF1A99"/>
    <w:rsid w:val="00CF2A04"/>
    <w:rsid w:val="00CF3C3F"/>
    <w:rsid w:val="00CF4DCB"/>
    <w:rsid w:val="00CF559E"/>
    <w:rsid w:val="00CF6DEE"/>
    <w:rsid w:val="00D00F7B"/>
    <w:rsid w:val="00D01557"/>
    <w:rsid w:val="00D033D0"/>
    <w:rsid w:val="00D04D3F"/>
    <w:rsid w:val="00D053A4"/>
    <w:rsid w:val="00D05683"/>
    <w:rsid w:val="00D05BCD"/>
    <w:rsid w:val="00D0659D"/>
    <w:rsid w:val="00D06EB0"/>
    <w:rsid w:val="00D07F29"/>
    <w:rsid w:val="00D10267"/>
    <w:rsid w:val="00D11293"/>
    <w:rsid w:val="00D11724"/>
    <w:rsid w:val="00D11727"/>
    <w:rsid w:val="00D135DF"/>
    <w:rsid w:val="00D14670"/>
    <w:rsid w:val="00D162D2"/>
    <w:rsid w:val="00D17CF1"/>
    <w:rsid w:val="00D216F3"/>
    <w:rsid w:val="00D21F71"/>
    <w:rsid w:val="00D2223C"/>
    <w:rsid w:val="00D22D61"/>
    <w:rsid w:val="00D22EEB"/>
    <w:rsid w:val="00D2448C"/>
    <w:rsid w:val="00D24658"/>
    <w:rsid w:val="00D24A53"/>
    <w:rsid w:val="00D24DD4"/>
    <w:rsid w:val="00D25F7D"/>
    <w:rsid w:val="00D25F93"/>
    <w:rsid w:val="00D26FB9"/>
    <w:rsid w:val="00D273F1"/>
    <w:rsid w:val="00D30B95"/>
    <w:rsid w:val="00D31553"/>
    <w:rsid w:val="00D319E9"/>
    <w:rsid w:val="00D31B0F"/>
    <w:rsid w:val="00D31BA0"/>
    <w:rsid w:val="00D32C81"/>
    <w:rsid w:val="00D33A3A"/>
    <w:rsid w:val="00D33B10"/>
    <w:rsid w:val="00D343D9"/>
    <w:rsid w:val="00D34D1D"/>
    <w:rsid w:val="00D352F9"/>
    <w:rsid w:val="00D3598C"/>
    <w:rsid w:val="00D35A35"/>
    <w:rsid w:val="00D3685C"/>
    <w:rsid w:val="00D36B9B"/>
    <w:rsid w:val="00D36BDA"/>
    <w:rsid w:val="00D37B7C"/>
    <w:rsid w:val="00D40566"/>
    <w:rsid w:val="00D40D1B"/>
    <w:rsid w:val="00D41C40"/>
    <w:rsid w:val="00D420FB"/>
    <w:rsid w:val="00D42D11"/>
    <w:rsid w:val="00D433DF"/>
    <w:rsid w:val="00D434DD"/>
    <w:rsid w:val="00D441C6"/>
    <w:rsid w:val="00D44657"/>
    <w:rsid w:val="00D44B17"/>
    <w:rsid w:val="00D45B38"/>
    <w:rsid w:val="00D46250"/>
    <w:rsid w:val="00D46410"/>
    <w:rsid w:val="00D46E03"/>
    <w:rsid w:val="00D47384"/>
    <w:rsid w:val="00D50C1E"/>
    <w:rsid w:val="00D51F70"/>
    <w:rsid w:val="00D52664"/>
    <w:rsid w:val="00D52DA1"/>
    <w:rsid w:val="00D533BB"/>
    <w:rsid w:val="00D53C15"/>
    <w:rsid w:val="00D54178"/>
    <w:rsid w:val="00D54489"/>
    <w:rsid w:val="00D54F62"/>
    <w:rsid w:val="00D55359"/>
    <w:rsid w:val="00D55593"/>
    <w:rsid w:val="00D57662"/>
    <w:rsid w:val="00D619E0"/>
    <w:rsid w:val="00D6245D"/>
    <w:rsid w:val="00D62585"/>
    <w:rsid w:val="00D632D5"/>
    <w:rsid w:val="00D6488A"/>
    <w:rsid w:val="00D64F3D"/>
    <w:rsid w:val="00D65CB1"/>
    <w:rsid w:val="00D65EC6"/>
    <w:rsid w:val="00D66A52"/>
    <w:rsid w:val="00D66BB2"/>
    <w:rsid w:val="00D66C2E"/>
    <w:rsid w:val="00D66F31"/>
    <w:rsid w:val="00D67A50"/>
    <w:rsid w:val="00D70F08"/>
    <w:rsid w:val="00D7181D"/>
    <w:rsid w:val="00D7202A"/>
    <w:rsid w:val="00D72A0F"/>
    <w:rsid w:val="00D72A12"/>
    <w:rsid w:val="00D730EB"/>
    <w:rsid w:val="00D732C1"/>
    <w:rsid w:val="00D733D1"/>
    <w:rsid w:val="00D73B8B"/>
    <w:rsid w:val="00D75BD0"/>
    <w:rsid w:val="00D7648B"/>
    <w:rsid w:val="00D765BB"/>
    <w:rsid w:val="00D77D5B"/>
    <w:rsid w:val="00D80617"/>
    <w:rsid w:val="00D809F6"/>
    <w:rsid w:val="00D80E45"/>
    <w:rsid w:val="00D81B68"/>
    <w:rsid w:val="00D83717"/>
    <w:rsid w:val="00D866FB"/>
    <w:rsid w:val="00D86CD6"/>
    <w:rsid w:val="00D904CA"/>
    <w:rsid w:val="00D90ADD"/>
    <w:rsid w:val="00D90B8A"/>
    <w:rsid w:val="00D9120A"/>
    <w:rsid w:val="00D91A73"/>
    <w:rsid w:val="00D9298B"/>
    <w:rsid w:val="00D92B43"/>
    <w:rsid w:val="00D93C36"/>
    <w:rsid w:val="00D93DE6"/>
    <w:rsid w:val="00D93FBF"/>
    <w:rsid w:val="00D94D34"/>
    <w:rsid w:val="00D96A29"/>
    <w:rsid w:val="00D96E6A"/>
    <w:rsid w:val="00D97213"/>
    <w:rsid w:val="00D97A31"/>
    <w:rsid w:val="00D97C5A"/>
    <w:rsid w:val="00DA062B"/>
    <w:rsid w:val="00DA065C"/>
    <w:rsid w:val="00DA0EB4"/>
    <w:rsid w:val="00DA1B7B"/>
    <w:rsid w:val="00DA1C90"/>
    <w:rsid w:val="00DA2A20"/>
    <w:rsid w:val="00DA3E29"/>
    <w:rsid w:val="00DA7B56"/>
    <w:rsid w:val="00DB1D7F"/>
    <w:rsid w:val="00DB5E27"/>
    <w:rsid w:val="00DB6834"/>
    <w:rsid w:val="00DB76B5"/>
    <w:rsid w:val="00DC066B"/>
    <w:rsid w:val="00DC186C"/>
    <w:rsid w:val="00DC27A3"/>
    <w:rsid w:val="00DC2A6D"/>
    <w:rsid w:val="00DC3195"/>
    <w:rsid w:val="00DC36D5"/>
    <w:rsid w:val="00DC4499"/>
    <w:rsid w:val="00DC4DA8"/>
    <w:rsid w:val="00DC52AC"/>
    <w:rsid w:val="00DC5C01"/>
    <w:rsid w:val="00DD00F3"/>
    <w:rsid w:val="00DD0DF0"/>
    <w:rsid w:val="00DD0EC4"/>
    <w:rsid w:val="00DD2E40"/>
    <w:rsid w:val="00DD4048"/>
    <w:rsid w:val="00DD4211"/>
    <w:rsid w:val="00DD4349"/>
    <w:rsid w:val="00DD45D3"/>
    <w:rsid w:val="00DD4E71"/>
    <w:rsid w:val="00DD515D"/>
    <w:rsid w:val="00DD555F"/>
    <w:rsid w:val="00DD5765"/>
    <w:rsid w:val="00DD5CB8"/>
    <w:rsid w:val="00DE0482"/>
    <w:rsid w:val="00DE0BFC"/>
    <w:rsid w:val="00DE1463"/>
    <w:rsid w:val="00DE1C8C"/>
    <w:rsid w:val="00DE31B8"/>
    <w:rsid w:val="00DE39F0"/>
    <w:rsid w:val="00DE3FC0"/>
    <w:rsid w:val="00DE42A8"/>
    <w:rsid w:val="00DE4618"/>
    <w:rsid w:val="00DE4D0F"/>
    <w:rsid w:val="00DE7744"/>
    <w:rsid w:val="00DF011A"/>
    <w:rsid w:val="00DF01B8"/>
    <w:rsid w:val="00DF0E1A"/>
    <w:rsid w:val="00DF16B1"/>
    <w:rsid w:val="00DF192F"/>
    <w:rsid w:val="00DF1EC1"/>
    <w:rsid w:val="00DF2D06"/>
    <w:rsid w:val="00DF2F51"/>
    <w:rsid w:val="00DF3982"/>
    <w:rsid w:val="00DF4A97"/>
    <w:rsid w:val="00DF5142"/>
    <w:rsid w:val="00DF5E00"/>
    <w:rsid w:val="00DF5F63"/>
    <w:rsid w:val="00DF618B"/>
    <w:rsid w:val="00DF6748"/>
    <w:rsid w:val="00E00C9C"/>
    <w:rsid w:val="00E01398"/>
    <w:rsid w:val="00E013A4"/>
    <w:rsid w:val="00E036A4"/>
    <w:rsid w:val="00E03D56"/>
    <w:rsid w:val="00E04263"/>
    <w:rsid w:val="00E070EB"/>
    <w:rsid w:val="00E103D5"/>
    <w:rsid w:val="00E108E5"/>
    <w:rsid w:val="00E131D2"/>
    <w:rsid w:val="00E151F5"/>
    <w:rsid w:val="00E1548A"/>
    <w:rsid w:val="00E1552C"/>
    <w:rsid w:val="00E16320"/>
    <w:rsid w:val="00E16633"/>
    <w:rsid w:val="00E1685E"/>
    <w:rsid w:val="00E16962"/>
    <w:rsid w:val="00E1725B"/>
    <w:rsid w:val="00E17272"/>
    <w:rsid w:val="00E177BD"/>
    <w:rsid w:val="00E2008C"/>
    <w:rsid w:val="00E21A87"/>
    <w:rsid w:val="00E21B69"/>
    <w:rsid w:val="00E22B9D"/>
    <w:rsid w:val="00E239E2"/>
    <w:rsid w:val="00E23E2A"/>
    <w:rsid w:val="00E24BFF"/>
    <w:rsid w:val="00E2559E"/>
    <w:rsid w:val="00E276B0"/>
    <w:rsid w:val="00E27927"/>
    <w:rsid w:val="00E30ED5"/>
    <w:rsid w:val="00E30FD3"/>
    <w:rsid w:val="00E316DD"/>
    <w:rsid w:val="00E31840"/>
    <w:rsid w:val="00E31C3E"/>
    <w:rsid w:val="00E32521"/>
    <w:rsid w:val="00E32D9A"/>
    <w:rsid w:val="00E32F4D"/>
    <w:rsid w:val="00E32FC6"/>
    <w:rsid w:val="00E33157"/>
    <w:rsid w:val="00E34228"/>
    <w:rsid w:val="00E351BD"/>
    <w:rsid w:val="00E3692A"/>
    <w:rsid w:val="00E37695"/>
    <w:rsid w:val="00E40788"/>
    <w:rsid w:val="00E40CA4"/>
    <w:rsid w:val="00E4279F"/>
    <w:rsid w:val="00E4318E"/>
    <w:rsid w:val="00E43997"/>
    <w:rsid w:val="00E4431A"/>
    <w:rsid w:val="00E44585"/>
    <w:rsid w:val="00E44B5E"/>
    <w:rsid w:val="00E4727C"/>
    <w:rsid w:val="00E476DA"/>
    <w:rsid w:val="00E4771D"/>
    <w:rsid w:val="00E505AE"/>
    <w:rsid w:val="00E515ED"/>
    <w:rsid w:val="00E521EC"/>
    <w:rsid w:val="00E52685"/>
    <w:rsid w:val="00E52744"/>
    <w:rsid w:val="00E52A40"/>
    <w:rsid w:val="00E53D52"/>
    <w:rsid w:val="00E54A29"/>
    <w:rsid w:val="00E555F3"/>
    <w:rsid w:val="00E56507"/>
    <w:rsid w:val="00E57D70"/>
    <w:rsid w:val="00E60ECD"/>
    <w:rsid w:val="00E61E97"/>
    <w:rsid w:val="00E620D0"/>
    <w:rsid w:val="00E62286"/>
    <w:rsid w:val="00E6243F"/>
    <w:rsid w:val="00E65309"/>
    <w:rsid w:val="00E65F50"/>
    <w:rsid w:val="00E6702F"/>
    <w:rsid w:val="00E6755F"/>
    <w:rsid w:val="00E70BF9"/>
    <w:rsid w:val="00E716F6"/>
    <w:rsid w:val="00E72299"/>
    <w:rsid w:val="00E7278D"/>
    <w:rsid w:val="00E72D66"/>
    <w:rsid w:val="00E73AC1"/>
    <w:rsid w:val="00E75098"/>
    <w:rsid w:val="00E753F2"/>
    <w:rsid w:val="00E76D6A"/>
    <w:rsid w:val="00E800C8"/>
    <w:rsid w:val="00E801A6"/>
    <w:rsid w:val="00E80E86"/>
    <w:rsid w:val="00E81165"/>
    <w:rsid w:val="00E81993"/>
    <w:rsid w:val="00E82AB7"/>
    <w:rsid w:val="00E82BCA"/>
    <w:rsid w:val="00E82DEB"/>
    <w:rsid w:val="00E83DCE"/>
    <w:rsid w:val="00E83E03"/>
    <w:rsid w:val="00E85FF7"/>
    <w:rsid w:val="00E861A0"/>
    <w:rsid w:val="00E8647F"/>
    <w:rsid w:val="00E86E58"/>
    <w:rsid w:val="00E87CAC"/>
    <w:rsid w:val="00E9029B"/>
    <w:rsid w:val="00E90518"/>
    <w:rsid w:val="00E91221"/>
    <w:rsid w:val="00E91E4B"/>
    <w:rsid w:val="00E936C3"/>
    <w:rsid w:val="00E93DD3"/>
    <w:rsid w:val="00E949DA"/>
    <w:rsid w:val="00E956F5"/>
    <w:rsid w:val="00E96154"/>
    <w:rsid w:val="00E96B01"/>
    <w:rsid w:val="00E97438"/>
    <w:rsid w:val="00E97BB5"/>
    <w:rsid w:val="00EA2AE7"/>
    <w:rsid w:val="00EA3162"/>
    <w:rsid w:val="00EA35AE"/>
    <w:rsid w:val="00EA35FB"/>
    <w:rsid w:val="00EA46C5"/>
    <w:rsid w:val="00EA76C3"/>
    <w:rsid w:val="00EA7D26"/>
    <w:rsid w:val="00EB0139"/>
    <w:rsid w:val="00EB01D6"/>
    <w:rsid w:val="00EB10B0"/>
    <w:rsid w:val="00EB217C"/>
    <w:rsid w:val="00EB24EE"/>
    <w:rsid w:val="00EB26D5"/>
    <w:rsid w:val="00EB348C"/>
    <w:rsid w:val="00EB3546"/>
    <w:rsid w:val="00EB3B85"/>
    <w:rsid w:val="00EB3B9C"/>
    <w:rsid w:val="00EB6C54"/>
    <w:rsid w:val="00EB7B1F"/>
    <w:rsid w:val="00EC07D5"/>
    <w:rsid w:val="00EC37ED"/>
    <w:rsid w:val="00EC3867"/>
    <w:rsid w:val="00EC3F12"/>
    <w:rsid w:val="00EC4429"/>
    <w:rsid w:val="00EC4706"/>
    <w:rsid w:val="00EC4A53"/>
    <w:rsid w:val="00EC55CF"/>
    <w:rsid w:val="00EC5851"/>
    <w:rsid w:val="00EC5B04"/>
    <w:rsid w:val="00EC6D80"/>
    <w:rsid w:val="00ED0829"/>
    <w:rsid w:val="00ED082B"/>
    <w:rsid w:val="00ED1042"/>
    <w:rsid w:val="00ED1333"/>
    <w:rsid w:val="00ED2AB6"/>
    <w:rsid w:val="00ED4801"/>
    <w:rsid w:val="00ED5991"/>
    <w:rsid w:val="00ED5D00"/>
    <w:rsid w:val="00ED611F"/>
    <w:rsid w:val="00ED67A1"/>
    <w:rsid w:val="00ED6F8F"/>
    <w:rsid w:val="00ED79CB"/>
    <w:rsid w:val="00EE02AB"/>
    <w:rsid w:val="00EE1011"/>
    <w:rsid w:val="00EE247E"/>
    <w:rsid w:val="00EE391A"/>
    <w:rsid w:val="00EE3F8A"/>
    <w:rsid w:val="00EE56DA"/>
    <w:rsid w:val="00EE690E"/>
    <w:rsid w:val="00EE6AE1"/>
    <w:rsid w:val="00EE7677"/>
    <w:rsid w:val="00EE7C39"/>
    <w:rsid w:val="00EF05B9"/>
    <w:rsid w:val="00EF0749"/>
    <w:rsid w:val="00EF074F"/>
    <w:rsid w:val="00EF1470"/>
    <w:rsid w:val="00EF188F"/>
    <w:rsid w:val="00EF1BCD"/>
    <w:rsid w:val="00EF2AA6"/>
    <w:rsid w:val="00EF2AB0"/>
    <w:rsid w:val="00EF2C28"/>
    <w:rsid w:val="00EF322B"/>
    <w:rsid w:val="00EF3EF5"/>
    <w:rsid w:val="00EF44BB"/>
    <w:rsid w:val="00EF48B3"/>
    <w:rsid w:val="00EF4DB1"/>
    <w:rsid w:val="00EF65C2"/>
    <w:rsid w:val="00EF7617"/>
    <w:rsid w:val="00EF7F00"/>
    <w:rsid w:val="00F01153"/>
    <w:rsid w:val="00F02C18"/>
    <w:rsid w:val="00F02F55"/>
    <w:rsid w:val="00F03061"/>
    <w:rsid w:val="00F043D1"/>
    <w:rsid w:val="00F05DCF"/>
    <w:rsid w:val="00F06F40"/>
    <w:rsid w:val="00F07F74"/>
    <w:rsid w:val="00F1054D"/>
    <w:rsid w:val="00F110A1"/>
    <w:rsid w:val="00F11900"/>
    <w:rsid w:val="00F121CC"/>
    <w:rsid w:val="00F12629"/>
    <w:rsid w:val="00F12DC1"/>
    <w:rsid w:val="00F130C4"/>
    <w:rsid w:val="00F144CE"/>
    <w:rsid w:val="00F1508C"/>
    <w:rsid w:val="00F2020E"/>
    <w:rsid w:val="00F20CC8"/>
    <w:rsid w:val="00F21059"/>
    <w:rsid w:val="00F21076"/>
    <w:rsid w:val="00F2183E"/>
    <w:rsid w:val="00F21940"/>
    <w:rsid w:val="00F21E3C"/>
    <w:rsid w:val="00F2309D"/>
    <w:rsid w:val="00F23EFE"/>
    <w:rsid w:val="00F2440E"/>
    <w:rsid w:val="00F24C1A"/>
    <w:rsid w:val="00F254E5"/>
    <w:rsid w:val="00F25825"/>
    <w:rsid w:val="00F25DFE"/>
    <w:rsid w:val="00F25FD8"/>
    <w:rsid w:val="00F264B3"/>
    <w:rsid w:val="00F26693"/>
    <w:rsid w:val="00F2683D"/>
    <w:rsid w:val="00F26882"/>
    <w:rsid w:val="00F270B1"/>
    <w:rsid w:val="00F272CA"/>
    <w:rsid w:val="00F27327"/>
    <w:rsid w:val="00F3137E"/>
    <w:rsid w:val="00F31B77"/>
    <w:rsid w:val="00F31D6C"/>
    <w:rsid w:val="00F322D8"/>
    <w:rsid w:val="00F32744"/>
    <w:rsid w:val="00F32883"/>
    <w:rsid w:val="00F32D99"/>
    <w:rsid w:val="00F3433C"/>
    <w:rsid w:val="00F355D6"/>
    <w:rsid w:val="00F36D40"/>
    <w:rsid w:val="00F37472"/>
    <w:rsid w:val="00F37935"/>
    <w:rsid w:val="00F40EAC"/>
    <w:rsid w:val="00F43551"/>
    <w:rsid w:val="00F442CD"/>
    <w:rsid w:val="00F44501"/>
    <w:rsid w:val="00F4486E"/>
    <w:rsid w:val="00F459BF"/>
    <w:rsid w:val="00F45C35"/>
    <w:rsid w:val="00F467C0"/>
    <w:rsid w:val="00F46DEA"/>
    <w:rsid w:val="00F47002"/>
    <w:rsid w:val="00F47A2B"/>
    <w:rsid w:val="00F50783"/>
    <w:rsid w:val="00F507AE"/>
    <w:rsid w:val="00F51825"/>
    <w:rsid w:val="00F519F6"/>
    <w:rsid w:val="00F51BE9"/>
    <w:rsid w:val="00F51F0D"/>
    <w:rsid w:val="00F54170"/>
    <w:rsid w:val="00F55338"/>
    <w:rsid w:val="00F555F8"/>
    <w:rsid w:val="00F55A07"/>
    <w:rsid w:val="00F5640F"/>
    <w:rsid w:val="00F565A4"/>
    <w:rsid w:val="00F57AD5"/>
    <w:rsid w:val="00F60370"/>
    <w:rsid w:val="00F60933"/>
    <w:rsid w:val="00F6131F"/>
    <w:rsid w:val="00F61F37"/>
    <w:rsid w:val="00F629F3"/>
    <w:rsid w:val="00F62F51"/>
    <w:rsid w:val="00F6346F"/>
    <w:rsid w:val="00F636A7"/>
    <w:rsid w:val="00F63D43"/>
    <w:rsid w:val="00F65525"/>
    <w:rsid w:val="00F65C25"/>
    <w:rsid w:val="00F6666D"/>
    <w:rsid w:val="00F67268"/>
    <w:rsid w:val="00F704A3"/>
    <w:rsid w:val="00F72E36"/>
    <w:rsid w:val="00F72F7E"/>
    <w:rsid w:val="00F73B1A"/>
    <w:rsid w:val="00F73D2B"/>
    <w:rsid w:val="00F750EA"/>
    <w:rsid w:val="00F75644"/>
    <w:rsid w:val="00F75C2A"/>
    <w:rsid w:val="00F764C8"/>
    <w:rsid w:val="00F766A3"/>
    <w:rsid w:val="00F80AE8"/>
    <w:rsid w:val="00F821BF"/>
    <w:rsid w:val="00F823BB"/>
    <w:rsid w:val="00F828B2"/>
    <w:rsid w:val="00F82CE9"/>
    <w:rsid w:val="00F83221"/>
    <w:rsid w:val="00F83413"/>
    <w:rsid w:val="00F84364"/>
    <w:rsid w:val="00F851CB"/>
    <w:rsid w:val="00F85962"/>
    <w:rsid w:val="00F85AE5"/>
    <w:rsid w:val="00F864F6"/>
    <w:rsid w:val="00F867AB"/>
    <w:rsid w:val="00F87018"/>
    <w:rsid w:val="00F875DC"/>
    <w:rsid w:val="00F87923"/>
    <w:rsid w:val="00F87B4A"/>
    <w:rsid w:val="00F90BB6"/>
    <w:rsid w:val="00F911AB"/>
    <w:rsid w:val="00F93664"/>
    <w:rsid w:val="00F953B9"/>
    <w:rsid w:val="00F95544"/>
    <w:rsid w:val="00F958B5"/>
    <w:rsid w:val="00F96519"/>
    <w:rsid w:val="00F9712E"/>
    <w:rsid w:val="00FA08EB"/>
    <w:rsid w:val="00FA0C30"/>
    <w:rsid w:val="00FA3508"/>
    <w:rsid w:val="00FA3670"/>
    <w:rsid w:val="00FA4E7E"/>
    <w:rsid w:val="00FA568B"/>
    <w:rsid w:val="00FA5CAB"/>
    <w:rsid w:val="00FA5D79"/>
    <w:rsid w:val="00FA6526"/>
    <w:rsid w:val="00FB0646"/>
    <w:rsid w:val="00FB11CF"/>
    <w:rsid w:val="00FB18E4"/>
    <w:rsid w:val="00FB191A"/>
    <w:rsid w:val="00FB19A9"/>
    <w:rsid w:val="00FB48CB"/>
    <w:rsid w:val="00FB55B6"/>
    <w:rsid w:val="00FB7B39"/>
    <w:rsid w:val="00FC0B03"/>
    <w:rsid w:val="00FC2364"/>
    <w:rsid w:val="00FC3372"/>
    <w:rsid w:val="00FC38C6"/>
    <w:rsid w:val="00FC711C"/>
    <w:rsid w:val="00FD021E"/>
    <w:rsid w:val="00FD2281"/>
    <w:rsid w:val="00FD2389"/>
    <w:rsid w:val="00FD26F5"/>
    <w:rsid w:val="00FD2A7E"/>
    <w:rsid w:val="00FD3EC1"/>
    <w:rsid w:val="00FD5DB3"/>
    <w:rsid w:val="00FD67E4"/>
    <w:rsid w:val="00FD6A09"/>
    <w:rsid w:val="00FD7556"/>
    <w:rsid w:val="00FD7ABC"/>
    <w:rsid w:val="00FD7EC4"/>
    <w:rsid w:val="00FE04CB"/>
    <w:rsid w:val="00FE0554"/>
    <w:rsid w:val="00FE0F23"/>
    <w:rsid w:val="00FE13DE"/>
    <w:rsid w:val="00FE208A"/>
    <w:rsid w:val="00FE53B6"/>
    <w:rsid w:val="00FE6394"/>
    <w:rsid w:val="00FE6CC2"/>
    <w:rsid w:val="00FE74E3"/>
    <w:rsid w:val="00FE7813"/>
    <w:rsid w:val="00FF0DE4"/>
    <w:rsid w:val="00FF1B02"/>
    <w:rsid w:val="00FF1C91"/>
    <w:rsid w:val="00FF26DA"/>
    <w:rsid w:val="00FF31F5"/>
    <w:rsid w:val="00FF3642"/>
    <w:rsid w:val="00FF369D"/>
    <w:rsid w:val="00FF375F"/>
    <w:rsid w:val="00FF4762"/>
    <w:rsid w:val="00FF4CE4"/>
    <w:rsid w:val="00FF568B"/>
    <w:rsid w:val="00FF5CFB"/>
    <w:rsid w:val="00FF6787"/>
    <w:rsid w:val="00FF6942"/>
    <w:rsid w:val="00FF6DB0"/>
    <w:rsid w:val="00FF73EE"/>
    <w:rsid w:val="00FF793A"/>
    <w:rsid w:val="00FF7AB0"/>
    <w:rsid w:val="00FF7C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B6D3"/>
  <w15:docId w15:val="{E2387F18-772E-4D35-B654-32589A91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916FF9"/>
  </w:style>
  <w:style w:type="paragraph" w:styleId="1">
    <w:name w:val="heading 1"/>
    <w:aliases w:val="Заголовок 1-го уровня (HSE - Заголовок 1)"/>
    <w:basedOn w:val="1-HSE"/>
    <w:next w:val="HSE0"/>
    <w:link w:val="10"/>
    <w:uiPriority w:val="9"/>
    <w:qFormat/>
    <w:rsid w:val="00486D3A"/>
  </w:style>
  <w:style w:type="paragraph" w:styleId="2">
    <w:name w:val="heading 2"/>
    <w:aliases w:val="Приложение (HSE - Заголовок 2)"/>
    <w:basedOn w:val="HSE"/>
    <w:next w:val="HSE0"/>
    <w:link w:val="20"/>
    <w:uiPriority w:val="9"/>
    <w:unhideWhenUsed/>
    <w:qFormat/>
    <w:rsid w:val="00882A73"/>
    <w:pPr>
      <w:outlineLvl w:val="1"/>
    </w:pPr>
  </w:style>
  <w:style w:type="paragraph" w:styleId="3">
    <w:name w:val="heading 3"/>
    <w:basedOn w:val="a"/>
    <w:next w:val="a"/>
    <w:link w:val="30"/>
    <w:uiPriority w:val="9"/>
    <w:semiHidden/>
    <w:unhideWhenUsed/>
    <w:rsid w:val="00486D3A"/>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86D3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86D3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86D3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86D3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86D3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86D3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598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598D"/>
  </w:style>
  <w:style w:type="paragraph" w:styleId="a5">
    <w:name w:val="footer"/>
    <w:basedOn w:val="a"/>
    <w:link w:val="a6"/>
    <w:uiPriority w:val="99"/>
    <w:unhideWhenUsed/>
    <w:rsid w:val="00B759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598D"/>
  </w:style>
  <w:style w:type="paragraph" w:customStyle="1" w:styleId="HSE0">
    <w:name w:val="Основной текст (HSE)"/>
    <w:basedOn w:val="a"/>
    <w:link w:val="HSE1"/>
    <w:qFormat/>
    <w:rsid w:val="00B7598D"/>
    <w:pPr>
      <w:spacing w:after="0" w:line="360" w:lineRule="auto"/>
      <w:ind w:firstLine="709"/>
      <w:jc w:val="both"/>
    </w:pPr>
    <w:rPr>
      <w:rFonts w:ascii="Times New Roman" w:hAnsi="Times New Roman" w:cs="Times New Roman"/>
      <w:sz w:val="26"/>
      <w:szCs w:val="26"/>
    </w:rPr>
  </w:style>
  <w:style w:type="paragraph" w:customStyle="1" w:styleId="1-HSE">
    <w:name w:val="Заголовок 1-го уровня (HSE)"/>
    <w:basedOn w:val="HSE0"/>
    <w:next w:val="HSE0"/>
    <w:link w:val="1-HSE1"/>
    <w:qFormat/>
    <w:rsid w:val="00602AEB"/>
    <w:pPr>
      <w:keepNext/>
      <w:pageBreakBefore/>
      <w:numPr>
        <w:numId w:val="1"/>
      </w:numPr>
      <w:spacing w:after="240"/>
      <w:jc w:val="center"/>
      <w:outlineLvl w:val="0"/>
    </w:pPr>
    <w:rPr>
      <w:b/>
      <w:sz w:val="32"/>
      <w:szCs w:val="32"/>
    </w:rPr>
  </w:style>
  <w:style w:type="character" w:customStyle="1" w:styleId="HSE1">
    <w:name w:val="Основной текст (HSE) Знак"/>
    <w:basedOn w:val="a0"/>
    <w:link w:val="HSE0"/>
    <w:rsid w:val="00B7598D"/>
    <w:rPr>
      <w:rFonts w:ascii="Times New Roman" w:hAnsi="Times New Roman" w:cs="Times New Roman"/>
      <w:sz w:val="26"/>
      <w:szCs w:val="26"/>
    </w:rPr>
  </w:style>
  <w:style w:type="paragraph" w:customStyle="1" w:styleId="2-HSE">
    <w:name w:val="Заголовок 2-го уровня (HSE)"/>
    <w:basedOn w:val="HSE0"/>
    <w:next w:val="HSE0"/>
    <w:link w:val="2-HSE1"/>
    <w:qFormat/>
    <w:rsid w:val="00602AEB"/>
    <w:pPr>
      <w:keepNext/>
      <w:numPr>
        <w:ilvl w:val="1"/>
        <w:numId w:val="1"/>
      </w:numPr>
      <w:spacing w:before="240" w:after="120"/>
      <w:jc w:val="center"/>
      <w:outlineLvl w:val="1"/>
    </w:pPr>
    <w:rPr>
      <w:b/>
      <w:sz w:val="28"/>
      <w:szCs w:val="28"/>
    </w:rPr>
  </w:style>
  <w:style w:type="character" w:customStyle="1" w:styleId="1-HSE1">
    <w:name w:val="Заголовок 1-го уровня (HSE) Знак"/>
    <w:basedOn w:val="HSE1"/>
    <w:link w:val="1-HSE"/>
    <w:rsid w:val="00CD3224"/>
    <w:rPr>
      <w:rFonts w:ascii="Times New Roman" w:hAnsi="Times New Roman" w:cs="Times New Roman"/>
      <w:b/>
      <w:sz w:val="32"/>
      <w:szCs w:val="32"/>
    </w:rPr>
  </w:style>
  <w:style w:type="paragraph" w:customStyle="1" w:styleId="3-HSE">
    <w:name w:val="Заголовок 3-го уровня (HSE)"/>
    <w:basedOn w:val="HSE0"/>
    <w:next w:val="HSE0"/>
    <w:link w:val="3-HSE1"/>
    <w:qFormat/>
    <w:rsid w:val="00602AEB"/>
    <w:pPr>
      <w:keepNext/>
      <w:numPr>
        <w:ilvl w:val="2"/>
        <w:numId w:val="1"/>
      </w:numPr>
      <w:spacing w:before="160" w:after="80"/>
      <w:jc w:val="center"/>
      <w:outlineLvl w:val="2"/>
    </w:pPr>
    <w:rPr>
      <w:b/>
    </w:rPr>
  </w:style>
  <w:style w:type="character" w:customStyle="1" w:styleId="2-HSE1">
    <w:name w:val="Заголовок 2-го уровня (HSE) Знак"/>
    <w:basedOn w:val="HSE1"/>
    <w:link w:val="2-HSE"/>
    <w:rsid w:val="00602AEB"/>
    <w:rPr>
      <w:rFonts w:ascii="Times New Roman" w:hAnsi="Times New Roman" w:cs="Times New Roman"/>
      <w:b/>
      <w:sz w:val="28"/>
      <w:szCs w:val="28"/>
    </w:rPr>
  </w:style>
  <w:style w:type="paragraph" w:customStyle="1" w:styleId="4-HSE">
    <w:name w:val="Заголовок 4-го уровня (HSE)"/>
    <w:basedOn w:val="HSE0"/>
    <w:next w:val="HSE0"/>
    <w:link w:val="4-HSE0"/>
    <w:qFormat/>
    <w:rsid w:val="002D6853"/>
    <w:pPr>
      <w:keepNext/>
      <w:numPr>
        <w:ilvl w:val="3"/>
        <w:numId w:val="1"/>
      </w:numPr>
      <w:spacing w:before="160" w:after="80"/>
      <w:jc w:val="center"/>
      <w:outlineLvl w:val="3"/>
    </w:pPr>
    <w:rPr>
      <w:b/>
    </w:rPr>
  </w:style>
  <w:style w:type="character" w:customStyle="1" w:styleId="3-HSE1">
    <w:name w:val="Заголовок 3-го уровня (HSE) Знак"/>
    <w:basedOn w:val="HSE1"/>
    <w:link w:val="3-HSE"/>
    <w:rsid w:val="00602AEB"/>
    <w:rPr>
      <w:rFonts w:ascii="Times New Roman" w:hAnsi="Times New Roman" w:cs="Times New Roman"/>
      <w:b/>
      <w:sz w:val="26"/>
      <w:szCs w:val="26"/>
    </w:rPr>
  </w:style>
  <w:style w:type="paragraph" w:customStyle="1" w:styleId="5-HSE">
    <w:name w:val="Заголовок 5-го уровня (HSE)"/>
    <w:basedOn w:val="HSE0"/>
    <w:next w:val="HSE0"/>
    <w:link w:val="5-HSE0"/>
    <w:qFormat/>
    <w:rsid w:val="002D6853"/>
    <w:pPr>
      <w:keepNext/>
      <w:numPr>
        <w:ilvl w:val="4"/>
        <w:numId w:val="1"/>
      </w:numPr>
      <w:spacing w:before="160" w:after="80"/>
      <w:jc w:val="center"/>
      <w:outlineLvl w:val="4"/>
    </w:pPr>
    <w:rPr>
      <w:b/>
    </w:rPr>
  </w:style>
  <w:style w:type="character" w:customStyle="1" w:styleId="4-HSE0">
    <w:name w:val="Заголовок 4-го уровня (HSE) Знак"/>
    <w:basedOn w:val="HSE1"/>
    <w:link w:val="4-HSE"/>
    <w:rsid w:val="002D6853"/>
    <w:rPr>
      <w:rFonts w:ascii="Times New Roman" w:hAnsi="Times New Roman" w:cs="Times New Roman"/>
      <w:b/>
      <w:sz w:val="26"/>
      <w:szCs w:val="26"/>
    </w:rPr>
  </w:style>
  <w:style w:type="character" w:customStyle="1" w:styleId="5-HSE0">
    <w:name w:val="Заголовок 5-го уровня (HSE) Знак"/>
    <w:basedOn w:val="HSE1"/>
    <w:link w:val="5-HSE"/>
    <w:rsid w:val="002D6853"/>
    <w:rPr>
      <w:rFonts w:ascii="Times New Roman" w:hAnsi="Times New Roman" w:cs="Times New Roman"/>
      <w:b/>
      <w:sz w:val="26"/>
      <w:szCs w:val="26"/>
    </w:rPr>
  </w:style>
  <w:style w:type="paragraph" w:styleId="a7">
    <w:name w:val="No Spacing"/>
    <w:uiPriority w:val="1"/>
    <w:rsid w:val="00012AE8"/>
    <w:pPr>
      <w:spacing w:after="0" w:line="240" w:lineRule="auto"/>
    </w:pPr>
  </w:style>
  <w:style w:type="character" w:customStyle="1" w:styleId="20">
    <w:name w:val="Заголовок 2 Знак"/>
    <w:aliases w:val="Приложение (HSE - Заголовок 2) Знак"/>
    <w:basedOn w:val="a0"/>
    <w:link w:val="2"/>
    <w:uiPriority w:val="9"/>
    <w:rsid w:val="00882A73"/>
    <w:rPr>
      <w:rFonts w:ascii="Times New Roman" w:hAnsi="Times New Roman" w:cs="Times New Roman"/>
      <w:b/>
      <w:sz w:val="32"/>
      <w:szCs w:val="32"/>
    </w:rPr>
  </w:style>
  <w:style w:type="character" w:styleId="a8">
    <w:name w:val="Book Title"/>
    <w:basedOn w:val="a0"/>
    <w:uiPriority w:val="33"/>
    <w:rsid w:val="00012AE8"/>
    <w:rPr>
      <w:b/>
      <w:bCs/>
      <w:i/>
      <w:iCs/>
      <w:spacing w:val="5"/>
    </w:rPr>
  </w:style>
  <w:style w:type="table" w:styleId="a9">
    <w:name w:val="Table Grid"/>
    <w:basedOn w:val="a1"/>
    <w:uiPriority w:val="39"/>
    <w:rsid w:val="008F4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rsid w:val="008F424A"/>
    <w:pPr>
      <w:spacing w:after="200" w:line="240" w:lineRule="auto"/>
    </w:pPr>
    <w:rPr>
      <w:i/>
      <w:iCs/>
      <w:color w:val="44546A" w:themeColor="text2"/>
      <w:sz w:val="18"/>
      <w:szCs w:val="18"/>
    </w:rPr>
  </w:style>
  <w:style w:type="character" w:customStyle="1" w:styleId="10">
    <w:name w:val="Заголовок 1 Знак"/>
    <w:aliases w:val="Заголовок 1-го уровня (HSE - Заголовок 1) Знак"/>
    <w:basedOn w:val="a0"/>
    <w:link w:val="1"/>
    <w:uiPriority w:val="9"/>
    <w:rsid w:val="00486D3A"/>
    <w:rPr>
      <w:rFonts w:ascii="Times New Roman" w:hAnsi="Times New Roman" w:cs="Times New Roman"/>
      <w:b/>
      <w:sz w:val="32"/>
      <w:szCs w:val="32"/>
    </w:rPr>
  </w:style>
  <w:style w:type="paragraph" w:customStyle="1" w:styleId="HSE">
    <w:name w:val="Приложение (HSE)"/>
    <w:basedOn w:val="1-HSE"/>
    <w:next w:val="HSE0"/>
    <w:link w:val="HSE2"/>
    <w:qFormat/>
    <w:rsid w:val="0039327B"/>
    <w:pPr>
      <w:numPr>
        <w:numId w:val="4"/>
      </w:numPr>
      <w:jc w:val="right"/>
    </w:pPr>
  </w:style>
  <w:style w:type="paragraph" w:customStyle="1" w:styleId="1-HSE0">
    <w:name w:val="ТЗ 1-го уровня (HSE)"/>
    <w:basedOn w:val="1-HSE"/>
    <w:next w:val="HSE0"/>
    <w:link w:val="1-HSE2"/>
    <w:qFormat/>
    <w:rsid w:val="00DE4618"/>
    <w:pPr>
      <w:pageBreakBefore w:val="0"/>
      <w:numPr>
        <w:numId w:val="5"/>
      </w:numPr>
      <w:spacing w:before="120"/>
      <w:outlineLvl w:val="9"/>
    </w:pPr>
  </w:style>
  <w:style w:type="character" w:customStyle="1" w:styleId="HSE2">
    <w:name w:val="Приложение (HSE) Знак"/>
    <w:basedOn w:val="1-HSE1"/>
    <w:link w:val="HSE"/>
    <w:rsid w:val="0039327B"/>
    <w:rPr>
      <w:rFonts w:ascii="Times New Roman" w:hAnsi="Times New Roman" w:cs="Times New Roman"/>
      <w:b/>
      <w:sz w:val="32"/>
      <w:szCs w:val="32"/>
    </w:rPr>
  </w:style>
  <w:style w:type="character" w:customStyle="1" w:styleId="1-HSE2">
    <w:name w:val="ТЗ 1-го уровня (HSE) Знак"/>
    <w:basedOn w:val="HSE2"/>
    <w:link w:val="1-HSE0"/>
    <w:rsid w:val="00DE4618"/>
    <w:rPr>
      <w:rFonts w:ascii="Times New Roman" w:hAnsi="Times New Roman" w:cs="Times New Roman"/>
      <w:b/>
      <w:sz w:val="32"/>
      <w:szCs w:val="32"/>
    </w:rPr>
  </w:style>
  <w:style w:type="paragraph" w:customStyle="1" w:styleId="2-HSE0">
    <w:name w:val="ТЗ 2-го уровня (HSE)"/>
    <w:basedOn w:val="2-HSE"/>
    <w:next w:val="HSE0"/>
    <w:link w:val="2-HSE2"/>
    <w:qFormat/>
    <w:rsid w:val="0044544B"/>
    <w:pPr>
      <w:numPr>
        <w:numId w:val="5"/>
      </w:numPr>
      <w:outlineLvl w:val="9"/>
    </w:pPr>
    <w:rPr>
      <w:lang w:val="en-US"/>
    </w:rPr>
  </w:style>
  <w:style w:type="paragraph" w:customStyle="1" w:styleId="3-HSE0">
    <w:name w:val="ТЗ 3-го уровня (HSE)"/>
    <w:basedOn w:val="3-HSE"/>
    <w:next w:val="HSE0"/>
    <w:link w:val="3-HSE2"/>
    <w:qFormat/>
    <w:rsid w:val="0044544B"/>
    <w:pPr>
      <w:numPr>
        <w:numId w:val="5"/>
      </w:numPr>
      <w:outlineLvl w:val="9"/>
    </w:pPr>
  </w:style>
  <w:style w:type="character" w:customStyle="1" w:styleId="2-HSE2">
    <w:name w:val="ТЗ 2-го уровня (HSE) Знак"/>
    <w:basedOn w:val="2-HSE1"/>
    <w:link w:val="2-HSE0"/>
    <w:rsid w:val="0044544B"/>
    <w:rPr>
      <w:rFonts w:ascii="Times New Roman" w:hAnsi="Times New Roman" w:cs="Times New Roman"/>
      <w:b/>
      <w:sz w:val="28"/>
      <w:szCs w:val="28"/>
      <w:lang w:val="en-US"/>
    </w:rPr>
  </w:style>
  <w:style w:type="character" w:customStyle="1" w:styleId="3-HSE2">
    <w:name w:val="ТЗ 3-го уровня (HSE) Знак"/>
    <w:basedOn w:val="3-HSE1"/>
    <w:link w:val="3-HSE0"/>
    <w:rsid w:val="0044544B"/>
    <w:rPr>
      <w:rFonts w:ascii="Times New Roman" w:hAnsi="Times New Roman" w:cs="Times New Roman"/>
      <w:b/>
      <w:sz w:val="26"/>
      <w:szCs w:val="26"/>
    </w:rPr>
  </w:style>
  <w:style w:type="paragraph" w:customStyle="1" w:styleId="HSE3">
    <w:name w:val="Обычный заголовок (HSE)"/>
    <w:basedOn w:val="1-HSE"/>
    <w:next w:val="HSE0"/>
    <w:link w:val="HSE4"/>
    <w:qFormat/>
    <w:rsid w:val="000F5F3B"/>
    <w:pPr>
      <w:numPr>
        <w:numId w:val="0"/>
      </w:numPr>
    </w:pPr>
  </w:style>
  <w:style w:type="character" w:customStyle="1" w:styleId="HSE4">
    <w:name w:val="Обычный заголовок (HSE) Знак"/>
    <w:basedOn w:val="1-HSE1"/>
    <w:link w:val="HSE3"/>
    <w:rsid w:val="000F5F3B"/>
    <w:rPr>
      <w:rFonts w:ascii="Times New Roman" w:hAnsi="Times New Roman" w:cs="Times New Roman"/>
      <w:b/>
      <w:sz w:val="32"/>
      <w:szCs w:val="32"/>
    </w:rPr>
  </w:style>
  <w:style w:type="character" w:styleId="ab">
    <w:name w:val="Hyperlink"/>
    <w:basedOn w:val="a0"/>
    <w:uiPriority w:val="99"/>
    <w:unhideWhenUsed/>
    <w:rsid w:val="00747817"/>
    <w:rPr>
      <w:color w:val="0563C1" w:themeColor="hyperlink"/>
      <w:u w:val="single"/>
    </w:rPr>
  </w:style>
  <w:style w:type="character" w:customStyle="1" w:styleId="fontstyle01">
    <w:name w:val="fontstyle01"/>
    <w:basedOn w:val="a0"/>
    <w:rsid w:val="00B004B4"/>
    <w:rPr>
      <w:rFonts w:ascii="QxjccvAdvTTb8864ccf.B" w:hAnsi="QxjccvAdvTTb8864ccf.B" w:hint="default"/>
      <w:b w:val="0"/>
      <w:bCs w:val="0"/>
      <w:i w:val="0"/>
      <w:iCs w:val="0"/>
      <w:color w:val="131413"/>
      <w:sz w:val="20"/>
      <w:szCs w:val="20"/>
    </w:rPr>
  </w:style>
  <w:style w:type="character" w:customStyle="1" w:styleId="fontstyle11">
    <w:name w:val="fontstyle11"/>
    <w:basedOn w:val="a0"/>
    <w:rsid w:val="00B004B4"/>
    <w:rPr>
      <w:rFonts w:ascii="QxjccvAdvTTb8864ccf.B" w:hAnsi="QxjccvAdvTTb8864ccf.B" w:hint="default"/>
      <w:b w:val="0"/>
      <w:bCs w:val="0"/>
      <w:i w:val="0"/>
      <w:iCs w:val="0"/>
      <w:color w:val="131413"/>
      <w:sz w:val="26"/>
      <w:szCs w:val="26"/>
    </w:rPr>
  </w:style>
  <w:style w:type="character" w:styleId="ac">
    <w:name w:val="Strong"/>
    <w:basedOn w:val="a0"/>
    <w:uiPriority w:val="22"/>
    <w:rsid w:val="00171DAA"/>
    <w:rPr>
      <w:b/>
      <w:bCs/>
    </w:rPr>
  </w:style>
  <w:style w:type="character" w:customStyle="1" w:styleId="fontstyle21">
    <w:name w:val="fontstyle21"/>
    <w:basedOn w:val="a0"/>
    <w:rsid w:val="008B4542"/>
    <w:rPr>
      <w:rFonts w:ascii="Arnhem-NormalItalic" w:hAnsi="Arnhem-NormalItalic" w:hint="default"/>
      <w:b w:val="0"/>
      <w:bCs w:val="0"/>
      <w:i/>
      <w:iCs/>
      <w:color w:val="231F20"/>
      <w:sz w:val="24"/>
      <w:szCs w:val="24"/>
    </w:rPr>
  </w:style>
  <w:style w:type="character" w:styleId="ad">
    <w:name w:val="annotation reference"/>
    <w:basedOn w:val="a0"/>
    <w:uiPriority w:val="99"/>
    <w:semiHidden/>
    <w:unhideWhenUsed/>
    <w:rsid w:val="00884F7E"/>
    <w:rPr>
      <w:sz w:val="16"/>
      <w:szCs w:val="16"/>
    </w:rPr>
  </w:style>
  <w:style w:type="paragraph" w:styleId="ae">
    <w:name w:val="annotation text"/>
    <w:basedOn w:val="a"/>
    <w:link w:val="af"/>
    <w:uiPriority w:val="99"/>
    <w:semiHidden/>
    <w:unhideWhenUsed/>
    <w:rsid w:val="00884F7E"/>
    <w:pPr>
      <w:spacing w:line="240" w:lineRule="auto"/>
    </w:pPr>
    <w:rPr>
      <w:sz w:val="20"/>
      <w:szCs w:val="20"/>
    </w:rPr>
  </w:style>
  <w:style w:type="character" w:customStyle="1" w:styleId="af">
    <w:name w:val="Текст примечания Знак"/>
    <w:basedOn w:val="a0"/>
    <w:link w:val="ae"/>
    <w:uiPriority w:val="99"/>
    <w:semiHidden/>
    <w:rsid w:val="00884F7E"/>
    <w:rPr>
      <w:sz w:val="20"/>
      <w:szCs w:val="20"/>
    </w:rPr>
  </w:style>
  <w:style w:type="paragraph" w:styleId="af0">
    <w:name w:val="annotation subject"/>
    <w:basedOn w:val="ae"/>
    <w:next w:val="ae"/>
    <w:link w:val="af1"/>
    <w:uiPriority w:val="99"/>
    <w:semiHidden/>
    <w:unhideWhenUsed/>
    <w:rsid w:val="00884F7E"/>
    <w:rPr>
      <w:b/>
      <w:bCs/>
    </w:rPr>
  </w:style>
  <w:style w:type="character" w:customStyle="1" w:styleId="af1">
    <w:name w:val="Тема примечания Знак"/>
    <w:basedOn w:val="af"/>
    <w:link w:val="af0"/>
    <w:uiPriority w:val="99"/>
    <w:semiHidden/>
    <w:rsid w:val="00884F7E"/>
    <w:rPr>
      <w:b/>
      <w:bCs/>
      <w:sz w:val="20"/>
      <w:szCs w:val="20"/>
    </w:rPr>
  </w:style>
  <w:style w:type="paragraph" w:styleId="af2">
    <w:name w:val="Balloon Text"/>
    <w:basedOn w:val="a"/>
    <w:link w:val="af3"/>
    <w:uiPriority w:val="99"/>
    <w:semiHidden/>
    <w:unhideWhenUsed/>
    <w:rsid w:val="00884F7E"/>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884F7E"/>
    <w:rPr>
      <w:rFonts w:ascii="Segoe UI" w:hAnsi="Segoe UI" w:cs="Segoe UI"/>
      <w:sz w:val="18"/>
      <w:szCs w:val="18"/>
    </w:rPr>
  </w:style>
  <w:style w:type="paragraph" w:styleId="af4">
    <w:name w:val="Revision"/>
    <w:hidden/>
    <w:uiPriority w:val="99"/>
    <w:semiHidden/>
    <w:rsid w:val="004E103A"/>
    <w:pPr>
      <w:spacing w:after="0" w:line="240" w:lineRule="auto"/>
    </w:pPr>
  </w:style>
  <w:style w:type="paragraph" w:customStyle="1" w:styleId="HSE5">
    <w:name w:val="Обычный заголовок без уровня (HSE)"/>
    <w:basedOn w:val="a"/>
    <w:next w:val="HSE0"/>
    <w:link w:val="HSE6"/>
    <w:qFormat/>
    <w:rsid w:val="003C347C"/>
    <w:pPr>
      <w:keepNext/>
      <w:pageBreakBefore/>
      <w:spacing w:after="240" w:line="360" w:lineRule="auto"/>
      <w:jc w:val="center"/>
    </w:pPr>
    <w:rPr>
      <w:rFonts w:ascii="Times New Roman" w:hAnsi="Times New Roman" w:cs="Times New Roman"/>
      <w:b/>
      <w:sz w:val="32"/>
      <w:szCs w:val="32"/>
    </w:rPr>
  </w:style>
  <w:style w:type="paragraph" w:styleId="11">
    <w:name w:val="toc 1"/>
    <w:basedOn w:val="a"/>
    <w:next w:val="a"/>
    <w:autoRedefine/>
    <w:uiPriority w:val="39"/>
    <w:unhideWhenUsed/>
    <w:rsid w:val="003C347C"/>
    <w:pPr>
      <w:spacing w:after="0" w:line="360" w:lineRule="auto"/>
    </w:pPr>
    <w:rPr>
      <w:rFonts w:ascii="Times New Roman" w:hAnsi="Times New Roman"/>
      <w:sz w:val="26"/>
    </w:rPr>
  </w:style>
  <w:style w:type="character" w:customStyle="1" w:styleId="HSE6">
    <w:name w:val="Обычный заголовок без уровня (HSE) Знак"/>
    <w:basedOn w:val="a0"/>
    <w:link w:val="HSE5"/>
    <w:rsid w:val="003C347C"/>
    <w:rPr>
      <w:rFonts w:ascii="Times New Roman" w:hAnsi="Times New Roman" w:cs="Times New Roman"/>
      <w:b/>
      <w:sz w:val="32"/>
      <w:szCs w:val="32"/>
    </w:rPr>
  </w:style>
  <w:style w:type="paragraph" w:styleId="21">
    <w:name w:val="toc 2"/>
    <w:basedOn w:val="a"/>
    <w:next w:val="a"/>
    <w:autoRedefine/>
    <w:uiPriority w:val="39"/>
    <w:unhideWhenUsed/>
    <w:rsid w:val="003C347C"/>
    <w:pPr>
      <w:spacing w:after="0" w:line="360" w:lineRule="auto"/>
      <w:ind w:left="284"/>
    </w:pPr>
    <w:rPr>
      <w:rFonts w:ascii="Times New Roman" w:hAnsi="Times New Roman"/>
      <w:sz w:val="26"/>
    </w:rPr>
  </w:style>
  <w:style w:type="paragraph" w:styleId="31">
    <w:name w:val="toc 3"/>
    <w:basedOn w:val="a"/>
    <w:next w:val="a"/>
    <w:autoRedefine/>
    <w:uiPriority w:val="39"/>
    <w:unhideWhenUsed/>
    <w:rsid w:val="003C347C"/>
    <w:pPr>
      <w:spacing w:after="0" w:line="360" w:lineRule="auto"/>
      <w:ind w:left="567"/>
    </w:pPr>
    <w:rPr>
      <w:rFonts w:ascii="Times New Roman" w:hAnsi="Times New Roman"/>
      <w:sz w:val="26"/>
    </w:rPr>
  </w:style>
  <w:style w:type="paragraph" w:styleId="41">
    <w:name w:val="toc 4"/>
    <w:basedOn w:val="a"/>
    <w:next w:val="a"/>
    <w:autoRedefine/>
    <w:uiPriority w:val="39"/>
    <w:unhideWhenUsed/>
    <w:rsid w:val="003C347C"/>
    <w:pPr>
      <w:spacing w:after="0" w:line="360" w:lineRule="auto"/>
      <w:ind w:left="851"/>
    </w:pPr>
    <w:rPr>
      <w:rFonts w:ascii="Times New Roman" w:hAnsi="Times New Roman"/>
      <w:sz w:val="26"/>
    </w:rPr>
  </w:style>
  <w:style w:type="paragraph" w:styleId="51">
    <w:name w:val="toc 5"/>
    <w:basedOn w:val="a"/>
    <w:next w:val="a"/>
    <w:autoRedefine/>
    <w:uiPriority w:val="39"/>
    <w:unhideWhenUsed/>
    <w:rsid w:val="003C347C"/>
    <w:pPr>
      <w:spacing w:after="100"/>
      <w:ind w:left="880"/>
    </w:pPr>
  </w:style>
  <w:style w:type="character" w:customStyle="1" w:styleId="12">
    <w:name w:val="Неразрешенное упоминание1"/>
    <w:basedOn w:val="a0"/>
    <w:uiPriority w:val="99"/>
    <w:semiHidden/>
    <w:unhideWhenUsed/>
    <w:rsid w:val="003F7156"/>
    <w:rPr>
      <w:color w:val="808080"/>
      <w:shd w:val="clear" w:color="auto" w:fill="E6E6E6"/>
    </w:rPr>
  </w:style>
  <w:style w:type="character" w:styleId="af5">
    <w:name w:val="Placeholder Text"/>
    <w:basedOn w:val="a0"/>
    <w:uiPriority w:val="99"/>
    <w:semiHidden/>
    <w:rsid w:val="00317A26"/>
    <w:rPr>
      <w:color w:val="808080"/>
    </w:rPr>
  </w:style>
  <w:style w:type="paragraph" w:styleId="af6">
    <w:name w:val="Bibliography"/>
    <w:basedOn w:val="a"/>
    <w:next w:val="a"/>
    <w:uiPriority w:val="37"/>
    <w:unhideWhenUsed/>
    <w:rsid w:val="001222DB"/>
  </w:style>
  <w:style w:type="paragraph" w:customStyle="1" w:styleId="1-HSE3">
    <w:name w:val="Обычный заголовок 1-го уровня (HSE)"/>
    <w:basedOn w:val="a"/>
    <w:next w:val="HSE0"/>
    <w:link w:val="1-HSE4"/>
    <w:qFormat/>
    <w:rsid w:val="001222DB"/>
    <w:pPr>
      <w:keepNext/>
      <w:pageBreakBefore/>
      <w:spacing w:after="240" w:line="360" w:lineRule="auto"/>
      <w:jc w:val="center"/>
      <w:outlineLvl w:val="0"/>
    </w:pPr>
    <w:rPr>
      <w:rFonts w:ascii="Times New Roman" w:hAnsi="Times New Roman" w:cs="Times New Roman"/>
      <w:b/>
      <w:sz w:val="32"/>
      <w:szCs w:val="32"/>
    </w:rPr>
  </w:style>
  <w:style w:type="character" w:customStyle="1" w:styleId="1-HSE4">
    <w:name w:val="Обычный заголовок 1-го уровня (HSE) Знак"/>
    <w:basedOn w:val="a0"/>
    <w:link w:val="1-HSE3"/>
    <w:rsid w:val="001222DB"/>
    <w:rPr>
      <w:rFonts w:ascii="Times New Roman" w:hAnsi="Times New Roman" w:cs="Times New Roman"/>
      <w:b/>
      <w:sz w:val="32"/>
      <w:szCs w:val="32"/>
    </w:rPr>
  </w:style>
  <w:style w:type="character" w:customStyle="1" w:styleId="30">
    <w:name w:val="Заголовок 3 Знак"/>
    <w:basedOn w:val="a0"/>
    <w:link w:val="3"/>
    <w:uiPriority w:val="9"/>
    <w:semiHidden/>
    <w:rsid w:val="00486D3A"/>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86D3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86D3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86D3A"/>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86D3A"/>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86D3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86D3A"/>
    <w:rPr>
      <w:rFonts w:asciiTheme="majorHAnsi" w:eastAsiaTheme="majorEastAsia" w:hAnsiTheme="majorHAnsi" w:cstheme="majorBidi"/>
      <w:i/>
      <w:iCs/>
      <w:color w:val="272727" w:themeColor="text1" w:themeTint="D8"/>
      <w:sz w:val="21"/>
      <w:szCs w:val="21"/>
    </w:rPr>
  </w:style>
  <w:style w:type="paragraph" w:styleId="af7">
    <w:name w:val="Normal (Web)"/>
    <w:basedOn w:val="a"/>
    <w:uiPriority w:val="99"/>
    <w:unhideWhenUsed/>
    <w:rsid w:val="00BE1D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8">
    <w:name w:val="List Paragraph"/>
    <w:basedOn w:val="a"/>
    <w:uiPriority w:val="34"/>
    <w:rsid w:val="009338F0"/>
    <w:pPr>
      <w:ind w:left="720"/>
      <w:contextualSpacing/>
    </w:pPr>
  </w:style>
  <w:style w:type="paragraph" w:customStyle="1" w:styleId="HSE7">
    <w:name w:val="ТЗ Обычный заголовок (HSE)"/>
    <w:basedOn w:val="1-HSE0"/>
    <w:link w:val="HSE8"/>
    <w:qFormat/>
    <w:rsid w:val="00C468AD"/>
    <w:pPr>
      <w:numPr>
        <w:numId w:val="0"/>
      </w:numPr>
    </w:pPr>
  </w:style>
  <w:style w:type="character" w:customStyle="1" w:styleId="HSE8">
    <w:name w:val="ТЗ Обычный заголовок (HSE) Знак"/>
    <w:basedOn w:val="1-HSE2"/>
    <w:link w:val="HSE7"/>
    <w:rsid w:val="00C468AD"/>
    <w:rPr>
      <w:rFonts w:ascii="Times New Roman" w:hAnsi="Times New Roman" w:cs="Times New Roman"/>
      <w:b/>
      <w:sz w:val="32"/>
      <w:szCs w:val="32"/>
    </w:rPr>
  </w:style>
  <w:style w:type="paragraph" w:customStyle="1" w:styleId="phconfirmlist">
    <w:name w:val="ph_confirmlist"/>
    <w:basedOn w:val="a"/>
    <w:rsid w:val="002A6807"/>
    <w:pPr>
      <w:spacing w:before="20" w:after="120" w:line="360" w:lineRule="auto"/>
      <w:jc w:val="center"/>
    </w:pPr>
    <w:rPr>
      <w:rFonts w:ascii="Arial" w:eastAsia="Times New Roman" w:hAnsi="Arial" w:cs="Times New Roman"/>
      <w:b/>
      <w:caps/>
      <w:sz w:val="28"/>
      <w:szCs w:val="28"/>
      <w:lang w:eastAsia="ru-RU"/>
    </w:rPr>
  </w:style>
  <w:style w:type="paragraph" w:customStyle="1" w:styleId="phconfirmstampstamp">
    <w:name w:val="ph_confirmstamp_stamp"/>
    <w:basedOn w:val="a"/>
    <w:rsid w:val="002A6807"/>
    <w:pPr>
      <w:spacing w:before="20" w:after="120" w:line="240" w:lineRule="auto"/>
    </w:pPr>
    <w:rPr>
      <w:rFonts w:ascii="Arial" w:eastAsia="Times New Roman" w:hAnsi="Arial" w:cs="Times New Roman"/>
      <w:sz w:val="24"/>
      <w:szCs w:val="20"/>
      <w:lang w:eastAsia="ru-RU"/>
    </w:rPr>
  </w:style>
  <w:style w:type="paragraph" w:customStyle="1" w:styleId="phconfirmstamptitle">
    <w:name w:val="ph_confirmstamp_title"/>
    <w:basedOn w:val="a"/>
    <w:next w:val="phconfirmstampstamp"/>
    <w:rsid w:val="002A6807"/>
    <w:pPr>
      <w:spacing w:before="20" w:after="120" w:line="240" w:lineRule="auto"/>
    </w:pPr>
    <w:rPr>
      <w:rFonts w:ascii="Arial" w:eastAsia="Times New Roman" w:hAnsi="Arial" w:cs="Times New Roman"/>
      <w:caps/>
      <w:sz w:val="24"/>
      <w:szCs w:val="24"/>
      <w:lang w:eastAsia="ru-RU"/>
    </w:rPr>
  </w:style>
  <w:style w:type="paragraph" w:customStyle="1" w:styleId="phtitlepageconfirmstamp">
    <w:name w:val="ph_titlepage_confirmstamp"/>
    <w:basedOn w:val="a"/>
    <w:autoRedefine/>
    <w:rsid w:val="002A6807"/>
    <w:pPr>
      <w:suppressAutoHyphens/>
      <w:spacing w:before="60" w:after="60" w:line="360" w:lineRule="auto"/>
      <w:jc w:val="both"/>
    </w:pPr>
    <w:rPr>
      <w:rFonts w:ascii="Arial" w:eastAsia="Times New Roman" w:hAnsi="Arial" w:cs="Times New Roman"/>
      <w:color w:val="000000"/>
      <w:sz w:val="24"/>
      <w:szCs w:val="24"/>
      <w:lang w:eastAsia="ru-RU"/>
    </w:rPr>
  </w:style>
  <w:style w:type="paragraph" w:customStyle="1" w:styleId="phtitlepagecustomer">
    <w:name w:val="ph_titlepage_customer"/>
    <w:basedOn w:val="a"/>
    <w:next w:val="phtitlepageconfirmstamp"/>
    <w:rsid w:val="002A6807"/>
    <w:pPr>
      <w:spacing w:before="240" w:after="120" w:line="360" w:lineRule="auto"/>
      <w:jc w:val="center"/>
    </w:pPr>
    <w:rPr>
      <w:rFonts w:ascii="Arial" w:eastAsia="Times New Roman" w:hAnsi="Arial" w:cs="Arial"/>
      <w:b/>
      <w:sz w:val="26"/>
      <w:szCs w:val="28"/>
    </w:rPr>
  </w:style>
  <w:style w:type="paragraph" w:customStyle="1" w:styleId="phtitlepagedocument">
    <w:name w:val="ph_titlepage_document"/>
    <w:basedOn w:val="a"/>
    <w:autoRedefine/>
    <w:rsid w:val="002A6807"/>
    <w:pPr>
      <w:spacing w:before="240" w:after="120" w:line="360" w:lineRule="auto"/>
      <w:jc w:val="center"/>
    </w:pPr>
    <w:rPr>
      <w:rFonts w:ascii="Times New Roman" w:eastAsia="Times New Roman" w:hAnsi="Times New Roman" w:cs="Times New Roman"/>
      <w:b/>
      <w:sz w:val="28"/>
      <w:szCs w:val="28"/>
    </w:rPr>
  </w:style>
  <w:style w:type="paragraph" w:customStyle="1" w:styleId="phtitlepageother">
    <w:name w:val="ph_titlepage_other"/>
    <w:basedOn w:val="a"/>
    <w:rsid w:val="002A6807"/>
    <w:pPr>
      <w:spacing w:after="120" w:line="360" w:lineRule="auto"/>
      <w:jc w:val="center"/>
    </w:pPr>
    <w:rPr>
      <w:rFonts w:ascii="Arial" w:eastAsia="Times New Roman" w:hAnsi="Arial" w:cs="Arial"/>
      <w:sz w:val="24"/>
      <w:szCs w:val="28"/>
    </w:rPr>
  </w:style>
  <w:style w:type="paragraph" w:customStyle="1" w:styleId="phtitlepagesystemshort">
    <w:name w:val="ph_titlepage_system_short"/>
    <w:basedOn w:val="a"/>
    <w:next w:val="phtitlepageother"/>
    <w:rsid w:val="002A6807"/>
    <w:pPr>
      <w:spacing w:after="120" w:line="360" w:lineRule="auto"/>
      <w:jc w:val="center"/>
    </w:pPr>
    <w:rPr>
      <w:rFonts w:ascii="Arial" w:eastAsia="Times New Roman" w:hAnsi="Arial" w:cs="Arial"/>
      <w:b/>
      <w:sz w:val="32"/>
      <w:szCs w:val="28"/>
    </w:rPr>
  </w:style>
  <w:style w:type="character" w:styleId="af9">
    <w:name w:val="Unresolved Mention"/>
    <w:basedOn w:val="a0"/>
    <w:uiPriority w:val="99"/>
    <w:semiHidden/>
    <w:unhideWhenUsed/>
    <w:rsid w:val="004F5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666">
      <w:bodyDiv w:val="1"/>
      <w:marLeft w:val="0"/>
      <w:marRight w:val="0"/>
      <w:marTop w:val="0"/>
      <w:marBottom w:val="0"/>
      <w:divBdr>
        <w:top w:val="none" w:sz="0" w:space="0" w:color="auto"/>
        <w:left w:val="none" w:sz="0" w:space="0" w:color="auto"/>
        <w:bottom w:val="none" w:sz="0" w:space="0" w:color="auto"/>
        <w:right w:val="none" w:sz="0" w:space="0" w:color="auto"/>
      </w:divBdr>
    </w:div>
    <w:div w:id="4523268">
      <w:bodyDiv w:val="1"/>
      <w:marLeft w:val="0"/>
      <w:marRight w:val="0"/>
      <w:marTop w:val="0"/>
      <w:marBottom w:val="0"/>
      <w:divBdr>
        <w:top w:val="none" w:sz="0" w:space="0" w:color="auto"/>
        <w:left w:val="none" w:sz="0" w:space="0" w:color="auto"/>
        <w:bottom w:val="none" w:sz="0" w:space="0" w:color="auto"/>
        <w:right w:val="none" w:sz="0" w:space="0" w:color="auto"/>
      </w:divBdr>
    </w:div>
    <w:div w:id="10765093">
      <w:bodyDiv w:val="1"/>
      <w:marLeft w:val="0"/>
      <w:marRight w:val="0"/>
      <w:marTop w:val="0"/>
      <w:marBottom w:val="0"/>
      <w:divBdr>
        <w:top w:val="none" w:sz="0" w:space="0" w:color="auto"/>
        <w:left w:val="none" w:sz="0" w:space="0" w:color="auto"/>
        <w:bottom w:val="none" w:sz="0" w:space="0" w:color="auto"/>
        <w:right w:val="none" w:sz="0" w:space="0" w:color="auto"/>
      </w:divBdr>
    </w:div>
    <w:div w:id="18313728">
      <w:bodyDiv w:val="1"/>
      <w:marLeft w:val="0"/>
      <w:marRight w:val="0"/>
      <w:marTop w:val="0"/>
      <w:marBottom w:val="0"/>
      <w:divBdr>
        <w:top w:val="none" w:sz="0" w:space="0" w:color="auto"/>
        <w:left w:val="none" w:sz="0" w:space="0" w:color="auto"/>
        <w:bottom w:val="none" w:sz="0" w:space="0" w:color="auto"/>
        <w:right w:val="none" w:sz="0" w:space="0" w:color="auto"/>
      </w:divBdr>
    </w:div>
    <w:div w:id="22682363">
      <w:bodyDiv w:val="1"/>
      <w:marLeft w:val="0"/>
      <w:marRight w:val="0"/>
      <w:marTop w:val="0"/>
      <w:marBottom w:val="0"/>
      <w:divBdr>
        <w:top w:val="none" w:sz="0" w:space="0" w:color="auto"/>
        <w:left w:val="none" w:sz="0" w:space="0" w:color="auto"/>
        <w:bottom w:val="none" w:sz="0" w:space="0" w:color="auto"/>
        <w:right w:val="none" w:sz="0" w:space="0" w:color="auto"/>
      </w:divBdr>
    </w:div>
    <w:div w:id="30808802">
      <w:bodyDiv w:val="1"/>
      <w:marLeft w:val="0"/>
      <w:marRight w:val="0"/>
      <w:marTop w:val="0"/>
      <w:marBottom w:val="0"/>
      <w:divBdr>
        <w:top w:val="none" w:sz="0" w:space="0" w:color="auto"/>
        <w:left w:val="none" w:sz="0" w:space="0" w:color="auto"/>
        <w:bottom w:val="none" w:sz="0" w:space="0" w:color="auto"/>
        <w:right w:val="none" w:sz="0" w:space="0" w:color="auto"/>
      </w:divBdr>
    </w:div>
    <w:div w:id="35853573">
      <w:bodyDiv w:val="1"/>
      <w:marLeft w:val="0"/>
      <w:marRight w:val="0"/>
      <w:marTop w:val="0"/>
      <w:marBottom w:val="0"/>
      <w:divBdr>
        <w:top w:val="none" w:sz="0" w:space="0" w:color="auto"/>
        <w:left w:val="none" w:sz="0" w:space="0" w:color="auto"/>
        <w:bottom w:val="none" w:sz="0" w:space="0" w:color="auto"/>
        <w:right w:val="none" w:sz="0" w:space="0" w:color="auto"/>
      </w:divBdr>
    </w:div>
    <w:div w:id="36903303">
      <w:bodyDiv w:val="1"/>
      <w:marLeft w:val="0"/>
      <w:marRight w:val="0"/>
      <w:marTop w:val="0"/>
      <w:marBottom w:val="0"/>
      <w:divBdr>
        <w:top w:val="none" w:sz="0" w:space="0" w:color="auto"/>
        <w:left w:val="none" w:sz="0" w:space="0" w:color="auto"/>
        <w:bottom w:val="none" w:sz="0" w:space="0" w:color="auto"/>
        <w:right w:val="none" w:sz="0" w:space="0" w:color="auto"/>
      </w:divBdr>
    </w:div>
    <w:div w:id="37972063">
      <w:bodyDiv w:val="1"/>
      <w:marLeft w:val="0"/>
      <w:marRight w:val="0"/>
      <w:marTop w:val="0"/>
      <w:marBottom w:val="0"/>
      <w:divBdr>
        <w:top w:val="none" w:sz="0" w:space="0" w:color="auto"/>
        <w:left w:val="none" w:sz="0" w:space="0" w:color="auto"/>
        <w:bottom w:val="none" w:sz="0" w:space="0" w:color="auto"/>
        <w:right w:val="none" w:sz="0" w:space="0" w:color="auto"/>
      </w:divBdr>
    </w:div>
    <w:div w:id="41097523">
      <w:bodyDiv w:val="1"/>
      <w:marLeft w:val="0"/>
      <w:marRight w:val="0"/>
      <w:marTop w:val="0"/>
      <w:marBottom w:val="0"/>
      <w:divBdr>
        <w:top w:val="none" w:sz="0" w:space="0" w:color="auto"/>
        <w:left w:val="none" w:sz="0" w:space="0" w:color="auto"/>
        <w:bottom w:val="none" w:sz="0" w:space="0" w:color="auto"/>
        <w:right w:val="none" w:sz="0" w:space="0" w:color="auto"/>
      </w:divBdr>
    </w:div>
    <w:div w:id="42096113">
      <w:bodyDiv w:val="1"/>
      <w:marLeft w:val="0"/>
      <w:marRight w:val="0"/>
      <w:marTop w:val="0"/>
      <w:marBottom w:val="0"/>
      <w:divBdr>
        <w:top w:val="none" w:sz="0" w:space="0" w:color="auto"/>
        <w:left w:val="none" w:sz="0" w:space="0" w:color="auto"/>
        <w:bottom w:val="none" w:sz="0" w:space="0" w:color="auto"/>
        <w:right w:val="none" w:sz="0" w:space="0" w:color="auto"/>
      </w:divBdr>
    </w:div>
    <w:div w:id="52168121">
      <w:bodyDiv w:val="1"/>
      <w:marLeft w:val="0"/>
      <w:marRight w:val="0"/>
      <w:marTop w:val="0"/>
      <w:marBottom w:val="0"/>
      <w:divBdr>
        <w:top w:val="none" w:sz="0" w:space="0" w:color="auto"/>
        <w:left w:val="none" w:sz="0" w:space="0" w:color="auto"/>
        <w:bottom w:val="none" w:sz="0" w:space="0" w:color="auto"/>
        <w:right w:val="none" w:sz="0" w:space="0" w:color="auto"/>
      </w:divBdr>
    </w:div>
    <w:div w:id="53281930">
      <w:bodyDiv w:val="1"/>
      <w:marLeft w:val="0"/>
      <w:marRight w:val="0"/>
      <w:marTop w:val="0"/>
      <w:marBottom w:val="0"/>
      <w:divBdr>
        <w:top w:val="none" w:sz="0" w:space="0" w:color="auto"/>
        <w:left w:val="none" w:sz="0" w:space="0" w:color="auto"/>
        <w:bottom w:val="none" w:sz="0" w:space="0" w:color="auto"/>
        <w:right w:val="none" w:sz="0" w:space="0" w:color="auto"/>
      </w:divBdr>
    </w:div>
    <w:div w:id="57944619">
      <w:bodyDiv w:val="1"/>
      <w:marLeft w:val="0"/>
      <w:marRight w:val="0"/>
      <w:marTop w:val="0"/>
      <w:marBottom w:val="0"/>
      <w:divBdr>
        <w:top w:val="none" w:sz="0" w:space="0" w:color="auto"/>
        <w:left w:val="none" w:sz="0" w:space="0" w:color="auto"/>
        <w:bottom w:val="none" w:sz="0" w:space="0" w:color="auto"/>
        <w:right w:val="none" w:sz="0" w:space="0" w:color="auto"/>
      </w:divBdr>
    </w:div>
    <w:div w:id="70205227">
      <w:bodyDiv w:val="1"/>
      <w:marLeft w:val="0"/>
      <w:marRight w:val="0"/>
      <w:marTop w:val="0"/>
      <w:marBottom w:val="0"/>
      <w:divBdr>
        <w:top w:val="none" w:sz="0" w:space="0" w:color="auto"/>
        <w:left w:val="none" w:sz="0" w:space="0" w:color="auto"/>
        <w:bottom w:val="none" w:sz="0" w:space="0" w:color="auto"/>
        <w:right w:val="none" w:sz="0" w:space="0" w:color="auto"/>
      </w:divBdr>
    </w:div>
    <w:div w:id="70741729">
      <w:bodyDiv w:val="1"/>
      <w:marLeft w:val="0"/>
      <w:marRight w:val="0"/>
      <w:marTop w:val="0"/>
      <w:marBottom w:val="0"/>
      <w:divBdr>
        <w:top w:val="none" w:sz="0" w:space="0" w:color="auto"/>
        <w:left w:val="none" w:sz="0" w:space="0" w:color="auto"/>
        <w:bottom w:val="none" w:sz="0" w:space="0" w:color="auto"/>
        <w:right w:val="none" w:sz="0" w:space="0" w:color="auto"/>
      </w:divBdr>
    </w:div>
    <w:div w:id="74397085">
      <w:bodyDiv w:val="1"/>
      <w:marLeft w:val="0"/>
      <w:marRight w:val="0"/>
      <w:marTop w:val="0"/>
      <w:marBottom w:val="0"/>
      <w:divBdr>
        <w:top w:val="none" w:sz="0" w:space="0" w:color="auto"/>
        <w:left w:val="none" w:sz="0" w:space="0" w:color="auto"/>
        <w:bottom w:val="none" w:sz="0" w:space="0" w:color="auto"/>
        <w:right w:val="none" w:sz="0" w:space="0" w:color="auto"/>
      </w:divBdr>
    </w:div>
    <w:div w:id="74981476">
      <w:bodyDiv w:val="1"/>
      <w:marLeft w:val="0"/>
      <w:marRight w:val="0"/>
      <w:marTop w:val="0"/>
      <w:marBottom w:val="0"/>
      <w:divBdr>
        <w:top w:val="none" w:sz="0" w:space="0" w:color="auto"/>
        <w:left w:val="none" w:sz="0" w:space="0" w:color="auto"/>
        <w:bottom w:val="none" w:sz="0" w:space="0" w:color="auto"/>
        <w:right w:val="none" w:sz="0" w:space="0" w:color="auto"/>
      </w:divBdr>
    </w:div>
    <w:div w:id="76362763">
      <w:bodyDiv w:val="1"/>
      <w:marLeft w:val="0"/>
      <w:marRight w:val="0"/>
      <w:marTop w:val="0"/>
      <w:marBottom w:val="0"/>
      <w:divBdr>
        <w:top w:val="none" w:sz="0" w:space="0" w:color="auto"/>
        <w:left w:val="none" w:sz="0" w:space="0" w:color="auto"/>
        <w:bottom w:val="none" w:sz="0" w:space="0" w:color="auto"/>
        <w:right w:val="none" w:sz="0" w:space="0" w:color="auto"/>
      </w:divBdr>
    </w:div>
    <w:div w:id="83958756">
      <w:bodyDiv w:val="1"/>
      <w:marLeft w:val="0"/>
      <w:marRight w:val="0"/>
      <w:marTop w:val="0"/>
      <w:marBottom w:val="0"/>
      <w:divBdr>
        <w:top w:val="none" w:sz="0" w:space="0" w:color="auto"/>
        <w:left w:val="none" w:sz="0" w:space="0" w:color="auto"/>
        <w:bottom w:val="none" w:sz="0" w:space="0" w:color="auto"/>
        <w:right w:val="none" w:sz="0" w:space="0" w:color="auto"/>
      </w:divBdr>
    </w:div>
    <w:div w:id="91516846">
      <w:bodyDiv w:val="1"/>
      <w:marLeft w:val="0"/>
      <w:marRight w:val="0"/>
      <w:marTop w:val="0"/>
      <w:marBottom w:val="0"/>
      <w:divBdr>
        <w:top w:val="none" w:sz="0" w:space="0" w:color="auto"/>
        <w:left w:val="none" w:sz="0" w:space="0" w:color="auto"/>
        <w:bottom w:val="none" w:sz="0" w:space="0" w:color="auto"/>
        <w:right w:val="none" w:sz="0" w:space="0" w:color="auto"/>
      </w:divBdr>
    </w:div>
    <w:div w:id="97604357">
      <w:bodyDiv w:val="1"/>
      <w:marLeft w:val="0"/>
      <w:marRight w:val="0"/>
      <w:marTop w:val="0"/>
      <w:marBottom w:val="0"/>
      <w:divBdr>
        <w:top w:val="none" w:sz="0" w:space="0" w:color="auto"/>
        <w:left w:val="none" w:sz="0" w:space="0" w:color="auto"/>
        <w:bottom w:val="none" w:sz="0" w:space="0" w:color="auto"/>
        <w:right w:val="none" w:sz="0" w:space="0" w:color="auto"/>
      </w:divBdr>
    </w:div>
    <w:div w:id="98722567">
      <w:bodyDiv w:val="1"/>
      <w:marLeft w:val="0"/>
      <w:marRight w:val="0"/>
      <w:marTop w:val="0"/>
      <w:marBottom w:val="0"/>
      <w:divBdr>
        <w:top w:val="none" w:sz="0" w:space="0" w:color="auto"/>
        <w:left w:val="none" w:sz="0" w:space="0" w:color="auto"/>
        <w:bottom w:val="none" w:sz="0" w:space="0" w:color="auto"/>
        <w:right w:val="none" w:sz="0" w:space="0" w:color="auto"/>
      </w:divBdr>
    </w:div>
    <w:div w:id="103038000">
      <w:bodyDiv w:val="1"/>
      <w:marLeft w:val="0"/>
      <w:marRight w:val="0"/>
      <w:marTop w:val="0"/>
      <w:marBottom w:val="0"/>
      <w:divBdr>
        <w:top w:val="none" w:sz="0" w:space="0" w:color="auto"/>
        <w:left w:val="none" w:sz="0" w:space="0" w:color="auto"/>
        <w:bottom w:val="none" w:sz="0" w:space="0" w:color="auto"/>
        <w:right w:val="none" w:sz="0" w:space="0" w:color="auto"/>
      </w:divBdr>
    </w:div>
    <w:div w:id="104814545">
      <w:bodyDiv w:val="1"/>
      <w:marLeft w:val="0"/>
      <w:marRight w:val="0"/>
      <w:marTop w:val="0"/>
      <w:marBottom w:val="0"/>
      <w:divBdr>
        <w:top w:val="none" w:sz="0" w:space="0" w:color="auto"/>
        <w:left w:val="none" w:sz="0" w:space="0" w:color="auto"/>
        <w:bottom w:val="none" w:sz="0" w:space="0" w:color="auto"/>
        <w:right w:val="none" w:sz="0" w:space="0" w:color="auto"/>
      </w:divBdr>
    </w:div>
    <w:div w:id="107746453">
      <w:bodyDiv w:val="1"/>
      <w:marLeft w:val="0"/>
      <w:marRight w:val="0"/>
      <w:marTop w:val="0"/>
      <w:marBottom w:val="0"/>
      <w:divBdr>
        <w:top w:val="none" w:sz="0" w:space="0" w:color="auto"/>
        <w:left w:val="none" w:sz="0" w:space="0" w:color="auto"/>
        <w:bottom w:val="none" w:sz="0" w:space="0" w:color="auto"/>
        <w:right w:val="none" w:sz="0" w:space="0" w:color="auto"/>
      </w:divBdr>
    </w:div>
    <w:div w:id="108665878">
      <w:bodyDiv w:val="1"/>
      <w:marLeft w:val="0"/>
      <w:marRight w:val="0"/>
      <w:marTop w:val="0"/>
      <w:marBottom w:val="0"/>
      <w:divBdr>
        <w:top w:val="none" w:sz="0" w:space="0" w:color="auto"/>
        <w:left w:val="none" w:sz="0" w:space="0" w:color="auto"/>
        <w:bottom w:val="none" w:sz="0" w:space="0" w:color="auto"/>
        <w:right w:val="none" w:sz="0" w:space="0" w:color="auto"/>
      </w:divBdr>
    </w:div>
    <w:div w:id="117573020">
      <w:bodyDiv w:val="1"/>
      <w:marLeft w:val="0"/>
      <w:marRight w:val="0"/>
      <w:marTop w:val="0"/>
      <w:marBottom w:val="0"/>
      <w:divBdr>
        <w:top w:val="none" w:sz="0" w:space="0" w:color="auto"/>
        <w:left w:val="none" w:sz="0" w:space="0" w:color="auto"/>
        <w:bottom w:val="none" w:sz="0" w:space="0" w:color="auto"/>
        <w:right w:val="none" w:sz="0" w:space="0" w:color="auto"/>
      </w:divBdr>
    </w:div>
    <w:div w:id="118962878">
      <w:bodyDiv w:val="1"/>
      <w:marLeft w:val="0"/>
      <w:marRight w:val="0"/>
      <w:marTop w:val="0"/>
      <w:marBottom w:val="0"/>
      <w:divBdr>
        <w:top w:val="none" w:sz="0" w:space="0" w:color="auto"/>
        <w:left w:val="none" w:sz="0" w:space="0" w:color="auto"/>
        <w:bottom w:val="none" w:sz="0" w:space="0" w:color="auto"/>
        <w:right w:val="none" w:sz="0" w:space="0" w:color="auto"/>
      </w:divBdr>
    </w:div>
    <w:div w:id="121582827">
      <w:bodyDiv w:val="1"/>
      <w:marLeft w:val="0"/>
      <w:marRight w:val="0"/>
      <w:marTop w:val="0"/>
      <w:marBottom w:val="0"/>
      <w:divBdr>
        <w:top w:val="none" w:sz="0" w:space="0" w:color="auto"/>
        <w:left w:val="none" w:sz="0" w:space="0" w:color="auto"/>
        <w:bottom w:val="none" w:sz="0" w:space="0" w:color="auto"/>
        <w:right w:val="none" w:sz="0" w:space="0" w:color="auto"/>
      </w:divBdr>
    </w:div>
    <w:div w:id="124087854">
      <w:bodyDiv w:val="1"/>
      <w:marLeft w:val="0"/>
      <w:marRight w:val="0"/>
      <w:marTop w:val="0"/>
      <w:marBottom w:val="0"/>
      <w:divBdr>
        <w:top w:val="none" w:sz="0" w:space="0" w:color="auto"/>
        <w:left w:val="none" w:sz="0" w:space="0" w:color="auto"/>
        <w:bottom w:val="none" w:sz="0" w:space="0" w:color="auto"/>
        <w:right w:val="none" w:sz="0" w:space="0" w:color="auto"/>
      </w:divBdr>
    </w:div>
    <w:div w:id="128713044">
      <w:bodyDiv w:val="1"/>
      <w:marLeft w:val="0"/>
      <w:marRight w:val="0"/>
      <w:marTop w:val="0"/>
      <w:marBottom w:val="0"/>
      <w:divBdr>
        <w:top w:val="none" w:sz="0" w:space="0" w:color="auto"/>
        <w:left w:val="none" w:sz="0" w:space="0" w:color="auto"/>
        <w:bottom w:val="none" w:sz="0" w:space="0" w:color="auto"/>
        <w:right w:val="none" w:sz="0" w:space="0" w:color="auto"/>
      </w:divBdr>
    </w:div>
    <w:div w:id="136537479">
      <w:bodyDiv w:val="1"/>
      <w:marLeft w:val="0"/>
      <w:marRight w:val="0"/>
      <w:marTop w:val="0"/>
      <w:marBottom w:val="0"/>
      <w:divBdr>
        <w:top w:val="none" w:sz="0" w:space="0" w:color="auto"/>
        <w:left w:val="none" w:sz="0" w:space="0" w:color="auto"/>
        <w:bottom w:val="none" w:sz="0" w:space="0" w:color="auto"/>
        <w:right w:val="none" w:sz="0" w:space="0" w:color="auto"/>
      </w:divBdr>
    </w:div>
    <w:div w:id="137185384">
      <w:bodyDiv w:val="1"/>
      <w:marLeft w:val="0"/>
      <w:marRight w:val="0"/>
      <w:marTop w:val="0"/>
      <w:marBottom w:val="0"/>
      <w:divBdr>
        <w:top w:val="none" w:sz="0" w:space="0" w:color="auto"/>
        <w:left w:val="none" w:sz="0" w:space="0" w:color="auto"/>
        <w:bottom w:val="none" w:sz="0" w:space="0" w:color="auto"/>
        <w:right w:val="none" w:sz="0" w:space="0" w:color="auto"/>
      </w:divBdr>
    </w:div>
    <w:div w:id="138504440">
      <w:bodyDiv w:val="1"/>
      <w:marLeft w:val="0"/>
      <w:marRight w:val="0"/>
      <w:marTop w:val="0"/>
      <w:marBottom w:val="0"/>
      <w:divBdr>
        <w:top w:val="none" w:sz="0" w:space="0" w:color="auto"/>
        <w:left w:val="none" w:sz="0" w:space="0" w:color="auto"/>
        <w:bottom w:val="none" w:sz="0" w:space="0" w:color="auto"/>
        <w:right w:val="none" w:sz="0" w:space="0" w:color="auto"/>
      </w:divBdr>
    </w:div>
    <w:div w:id="139544281">
      <w:bodyDiv w:val="1"/>
      <w:marLeft w:val="0"/>
      <w:marRight w:val="0"/>
      <w:marTop w:val="0"/>
      <w:marBottom w:val="0"/>
      <w:divBdr>
        <w:top w:val="none" w:sz="0" w:space="0" w:color="auto"/>
        <w:left w:val="none" w:sz="0" w:space="0" w:color="auto"/>
        <w:bottom w:val="none" w:sz="0" w:space="0" w:color="auto"/>
        <w:right w:val="none" w:sz="0" w:space="0" w:color="auto"/>
      </w:divBdr>
    </w:div>
    <w:div w:id="146829537">
      <w:bodyDiv w:val="1"/>
      <w:marLeft w:val="0"/>
      <w:marRight w:val="0"/>
      <w:marTop w:val="0"/>
      <w:marBottom w:val="0"/>
      <w:divBdr>
        <w:top w:val="none" w:sz="0" w:space="0" w:color="auto"/>
        <w:left w:val="none" w:sz="0" w:space="0" w:color="auto"/>
        <w:bottom w:val="none" w:sz="0" w:space="0" w:color="auto"/>
        <w:right w:val="none" w:sz="0" w:space="0" w:color="auto"/>
      </w:divBdr>
    </w:div>
    <w:div w:id="149100905">
      <w:bodyDiv w:val="1"/>
      <w:marLeft w:val="0"/>
      <w:marRight w:val="0"/>
      <w:marTop w:val="0"/>
      <w:marBottom w:val="0"/>
      <w:divBdr>
        <w:top w:val="none" w:sz="0" w:space="0" w:color="auto"/>
        <w:left w:val="none" w:sz="0" w:space="0" w:color="auto"/>
        <w:bottom w:val="none" w:sz="0" w:space="0" w:color="auto"/>
        <w:right w:val="none" w:sz="0" w:space="0" w:color="auto"/>
      </w:divBdr>
    </w:div>
    <w:div w:id="149568649">
      <w:bodyDiv w:val="1"/>
      <w:marLeft w:val="0"/>
      <w:marRight w:val="0"/>
      <w:marTop w:val="0"/>
      <w:marBottom w:val="0"/>
      <w:divBdr>
        <w:top w:val="none" w:sz="0" w:space="0" w:color="auto"/>
        <w:left w:val="none" w:sz="0" w:space="0" w:color="auto"/>
        <w:bottom w:val="none" w:sz="0" w:space="0" w:color="auto"/>
        <w:right w:val="none" w:sz="0" w:space="0" w:color="auto"/>
      </w:divBdr>
    </w:div>
    <w:div w:id="150173695">
      <w:bodyDiv w:val="1"/>
      <w:marLeft w:val="0"/>
      <w:marRight w:val="0"/>
      <w:marTop w:val="0"/>
      <w:marBottom w:val="0"/>
      <w:divBdr>
        <w:top w:val="none" w:sz="0" w:space="0" w:color="auto"/>
        <w:left w:val="none" w:sz="0" w:space="0" w:color="auto"/>
        <w:bottom w:val="none" w:sz="0" w:space="0" w:color="auto"/>
        <w:right w:val="none" w:sz="0" w:space="0" w:color="auto"/>
      </w:divBdr>
    </w:div>
    <w:div w:id="156726568">
      <w:bodyDiv w:val="1"/>
      <w:marLeft w:val="0"/>
      <w:marRight w:val="0"/>
      <w:marTop w:val="0"/>
      <w:marBottom w:val="0"/>
      <w:divBdr>
        <w:top w:val="none" w:sz="0" w:space="0" w:color="auto"/>
        <w:left w:val="none" w:sz="0" w:space="0" w:color="auto"/>
        <w:bottom w:val="none" w:sz="0" w:space="0" w:color="auto"/>
        <w:right w:val="none" w:sz="0" w:space="0" w:color="auto"/>
      </w:divBdr>
    </w:div>
    <w:div w:id="159741184">
      <w:bodyDiv w:val="1"/>
      <w:marLeft w:val="0"/>
      <w:marRight w:val="0"/>
      <w:marTop w:val="0"/>
      <w:marBottom w:val="0"/>
      <w:divBdr>
        <w:top w:val="none" w:sz="0" w:space="0" w:color="auto"/>
        <w:left w:val="none" w:sz="0" w:space="0" w:color="auto"/>
        <w:bottom w:val="none" w:sz="0" w:space="0" w:color="auto"/>
        <w:right w:val="none" w:sz="0" w:space="0" w:color="auto"/>
      </w:divBdr>
    </w:div>
    <w:div w:id="160588766">
      <w:bodyDiv w:val="1"/>
      <w:marLeft w:val="0"/>
      <w:marRight w:val="0"/>
      <w:marTop w:val="0"/>
      <w:marBottom w:val="0"/>
      <w:divBdr>
        <w:top w:val="none" w:sz="0" w:space="0" w:color="auto"/>
        <w:left w:val="none" w:sz="0" w:space="0" w:color="auto"/>
        <w:bottom w:val="none" w:sz="0" w:space="0" w:color="auto"/>
        <w:right w:val="none" w:sz="0" w:space="0" w:color="auto"/>
      </w:divBdr>
    </w:div>
    <w:div w:id="163665421">
      <w:bodyDiv w:val="1"/>
      <w:marLeft w:val="0"/>
      <w:marRight w:val="0"/>
      <w:marTop w:val="0"/>
      <w:marBottom w:val="0"/>
      <w:divBdr>
        <w:top w:val="none" w:sz="0" w:space="0" w:color="auto"/>
        <w:left w:val="none" w:sz="0" w:space="0" w:color="auto"/>
        <w:bottom w:val="none" w:sz="0" w:space="0" w:color="auto"/>
        <w:right w:val="none" w:sz="0" w:space="0" w:color="auto"/>
      </w:divBdr>
    </w:div>
    <w:div w:id="168712726">
      <w:bodyDiv w:val="1"/>
      <w:marLeft w:val="0"/>
      <w:marRight w:val="0"/>
      <w:marTop w:val="0"/>
      <w:marBottom w:val="0"/>
      <w:divBdr>
        <w:top w:val="none" w:sz="0" w:space="0" w:color="auto"/>
        <w:left w:val="none" w:sz="0" w:space="0" w:color="auto"/>
        <w:bottom w:val="none" w:sz="0" w:space="0" w:color="auto"/>
        <w:right w:val="none" w:sz="0" w:space="0" w:color="auto"/>
      </w:divBdr>
    </w:div>
    <w:div w:id="171801584">
      <w:bodyDiv w:val="1"/>
      <w:marLeft w:val="0"/>
      <w:marRight w:val="0"/>
      <w:marTop w:val="0"/>
      <w:marBottom w:val="0"/>
      <w:divBdr>
        <w:top w:val="none" w:sz="0" w:space="0" w:color="auto"/>
        <w:left w:val="none" w:sz="0" w:space="0" w:color="auto"/>
        <w:bottom w:val="none" w:sz="0" w:space="0" w:color="auto"/>
        <w:right w:val="none" w:sz="0" w:space="0" w:color="auto"/>
      </w:divBdr>
    </w:div>
    <w:div w:id="172035159">
      <w:bodyDiv w:val="1"/>
      <w:marLeft w:val="0"/>
      <w:marRight w:val="0"/>
      <w:marTop w:val="0"/>
      <w:marBottom w:val="0"/>
      <w:divBdr>
        <w:top w:val="none" w:sz="0" w:space="0" w:color="auto"/>
        <w:left w:val="none" w:sz="0" w:space="0" w:color="auto"/>
        <w:bottom w:val="none" w:sz="0" w:space="0" w:color="auto"/>
        <w:right w:val="none" w:sz="0" w:space="0" w:color="auto"/>
      </w:divBdr>
    </w:div>
    <w:div w:id="173811179">
      <w:bodyDiv w:val="1"/>
      <w:marLeft w:val="0"/>
      <w:marRight w:val="0"/>
      <w:marTop w:val="0"/>
      <w:marBottom w:val="0"/>
      <w:divBdr>
        <w:top w:val="none" w:sz="0" w:space="0" w:color="auto"/>
        <w:left w:val="none" w:sz="0" w:space="0" w:color="auto"/>
        <w:bottom w:val="none" w:sz="0" w:space="0" w:color="auto"/>
        <w:right w:val="none" w:sz="0" w:space="0" w:color="auto"/>
      </w:divBdr>
    </w:div>
    <w:div w:id="176694000">
      <w:bodyDiv w:val="1"/>
      <w:marLeft w:val="0"/>
      <w:marRight w:val="0"/>
      <w:marTop w:val="0"/>
      <w:marBottom w:val="0"/>
      <w:divBdr>
        <w:top w:val="none" w:sz="0" w:space="0" w:color="auto"/>
        <w:left w:val="none" w:sz="0" w:space="0" w:color="auto"/>
        <w:bottom w:val="none" w:sz="0" w:space="0" w:color="auto"/>
        <w:right w:val="none" w:sz="0" w:space="0" w:color="auto"/>
      </w:divBdr>
    </w:div>
    <w:div w:id="176699026">
      <w:bodyDiv w:val="1"/>
      <w:marLeft w:val="0"/>
      <w:marRight w:val="0"/>
      <w:marTop w:val="0"/>
      <w:marBottom w:val="0"/>
      <w:divBdr>
        <w:top w:val="none" w:sz="0" w:space="0" w:color="auto"/>
        <w:left w:val="none" w:sz="0" w:space="0" w:color="auto"/>
        <w:bottom w:val="none" w:sz="0" w:space="0" w:color="auto"/>
        <w:right w:val="none" w:sz="0" w:space="0" w:color="auto"/>
      </w:divBdr>
    </w:div>
    <w:div w:id="185995046">
      <w:bodyDiv w:val="1"/>
      <w:marLeft w:val="0"/>
      <w:marRight w:val="0"/>
      <w:marTop w:val="0"/>
      <w:marBottom w:val="0"/>
      <w:divBdr>
        <w:top w:val="none" w:sz="0" w:space="0" w:color="auto"/>
        <w:left w:val="none" w:sz="0" w:space="0" w:color="auto"/>
        <w:bottom w:val="none" w:sz="0" w:space="0" w:color="auto"/>
        <w:right w:val="none" w:sz="0" w:space="0" w:color="auto"/>
      </w:divBdr>
    </w:div>
    <w:div w:id="188418908">
      <w:bodyDiv w:val="1"/>
      <w:marLeft w:val="0"/>
      <w:marRight w:val="0"/>
      <w:marTop w:val="0"/>
      <w:marBottom w:val="0"/>
      <w:divBdr>
        <w:top w:val="none" w:sz="0" w:space="0" w:color="auto"/>
        <w:left w:val="none" w:sz="0" w:space="0" w:color="auto"/>
        <w:bottom w:val="none" w:sz="0" w:space="0" w:color="auto"/>
        <w:right w:val="none" w:sz="0" w:space="0" w:color="auto"/>
      </w:divBdr>
    </w:div>
    <w:div w:id="193270370">
      <w:bodyDiv w:val="1"/>
      <w:marLeft w:val="0"/>
      <w:marRight w:val="0"/>
      <w:marTop w:val="0"/>
      <w:marBottom w:val="0"/>
      <w:divBdr>
        <w:top w:val="none" w:sz="0" w:space="0" w:color="auto"/>
        <w:left w:val="none" w:sz="0" w:space="0" w:color="auto"/>
        <w:bottom w:val="none" w:sz="0" w:space="0" w:color="auto"/>
        <w:right w:val="none" w:sz="0" w:space="0" w:color="auto"/>
      </w:divBdr>
    </w:div>
    <w:div w:id="197012212">
      <w:bodyDiv w:val="1"/>
      <w:marLeft w:val="0"/>
      <w:marRight w:val="0"/>
      <w:marTop w:val="0"/>
      <w:marBottom w:val="0"/>
      <w:divBdr>
        <w:top w:val="none" w:sz="0" w:space="0" w:color="auto"/>
        <w:left w:val="none" w:sz="0" w:space="0" w:color="auto"/>
        <w:bottom w:val="none" w:sz="0" w:space="0" w:color="auto"/>
        <w:right w:val="none" w:sz="0" w:space="0" w:color="auto"/>
      </w:divBdr>
    </w:div>
    <w:div w:id="201673294">
      <w:bodyDiv w:val="1"/>
      <w:marLeft w:val="0"/>
      <w:marRight w:val="0"/>
      <w:marTop w:val="0"/>
      <w:marBottom w:val="0"/>
      <w:divBdr>
        <w:top w:val="none" w:sz="0" w:space="0" w:color="auto"/>
        <w:left w:val="none" w:sz="0" w:space="0" w:color="auto"/>
        <w:bottom w:val="none" w:sz="0" w:space="0" w:color="auto"/>
        <w:right w:val="none" w:sz="0" w:space="0" w:color="auto"/>
      </w:divBdr>
    </w:div>
    <w:div w:id="212932196">
      <w:bodyDiv w:val="1"/>
      <w:marLeft w:val="0"/>
      <w:marRight w:val="0"/>
      <w:marTop w:val="0"/>
      <w:marBottom w:val="0"/>
      <w:divBdr>
        <w:top w:val="none" w:sz="0" w:space="0" w:color="auto"/>
        <w:left w:val="none" w:sz="0" w:space="0" w:color="auto"/>
        <w:bottom w:val="none" w:sz="0" w:space="0" w:color="auto"/>
        <w:right w:val="none" w:sz="0" w:space="0" w:color="auto"/>
      </w:divBdr>
    </w:div>
    <w:div w:id="226499854">
      <w:bodyDiv w:val="1"/>
      <w:marLeft w:val="0"/>
      <w:marRight w:val="0"/>
      <w:marTop w:val="0"/>
      <w:marBottom w:val="0"/>
      <w:divBdr>
        <w:top w:val="none" w:sz="0" w:space="0" w:color="auto"/>
        <w:left w:val="none" w:sz="0" w:space="0" w:color="auto"/>
        <w:bottom w:val="none" w:sz="0" w:space="0" w:color="auto"/>
        <w:right w:val="none" w:sz="0" w:space="0" w:color="auto"/>
      </w:divBdr>
    </w:div>
    <w:div w:id="238175523">
      <w:bodyDiv w:val="1"/>
      <w:marLeft w:val="0"/>
      <w:marRight w:val="0"/>
      <w:marTop w:val="0"/>
      <w:marBottom w:val="0"/>
      <w:divBdr>
        <w:top w:val="none" w:sz="0" w:space="0" w:color="auto"/>
        <w:left w:val="none" w:sz="0" w:space="0" w:color="auto"/>
        <w:bottom w:val="none" w:sz="0" w:space="0" w:color="auto"/>
        <w:right w:val="none" w:sz="0" w:space="0" w:color="auto"/>
      </w:divBdr>
    </w:div>
    <w:div w:id="242615120">
      <w:bodyDiv w:val="1"/>
      <w:marLeft w:val="0"/>
      <w:marRight w:val="0"/>
      <w:marTop w:val="0"/>
      <w:marBottom w:val="0"/>
      <w:divBdr>
        <w:top w:val="none" w:sz="0" w:space="0" w:color="auto"/>
        <w:left w:val="none" w:sz="0" w:space="0" w:color="auto"/>
        <w:bottom w:val="none" w:sz="0" w:space="0" w:color="auto"/>
        <w:right w:val="none" w:sz="0" w:space="0" w:color="auto"/>
      </w:divBdr>
    </w:div>
    <w:div w:id="245892664">
      <w:bodyDiv w:val="1"/>
      <w:marLeft w:val="0"/>
      <w:marRight w:val="0"/>
      <w:marTop w:val="0"/>
      <w:marBottom w:val="0"/>
      <w:divBdr>
        <w:top w:val="none" w:sz="0" w:space="0" w:color="auto"/>
        <w:left w:val="none" w:sz="0" w:space="0" w:color="auto"/>
        <w:bottom w:val="none" w:sz="0" w:space="0" w:color="auto"/>
        <w:right w:val="none" w:sz="0" w:space="0" w:color="auto"/>
      </w:divBdr>
    </w:div>
    <w:div w:id="248734715">
      <w:bodyDiv w:val="1"/>
      <w:marLeft w:val="0"/>
      <w:marRight w:val="0"/>
      <w:marTop w:val="0"/>
      <w:marBottom w:val="0"/>
      <w:divBdr>
        <w:top w:val="none" w:sz="0" w:space="0" w:color="auto"/>
        <w:left w:val="none" w:sz="0" w:space="0" w:color="auto"/>
        <w:bottom w:val="none" w:sz="0" w:space="0" w:color="auto"/>
        <w:right w:val="none" w:sz="0" w:space="0" w:color="auto"/>
      </w:divBdr>
    </w:div>
    <w:div w:id="254216643">
      <w:bodyDiv w:val="1"/>
      <w:marLeft w:val="0"/>
      <w:marRight w:val="0"/>
      <w:marTop w:val="0"/>
      <w:marBottom w:val="0"/>
      <w:divBdr>
        <w:top w:val="none" w:sz="0" w:space="0" w:color="auto"/>
        <w:left w:val="none" w:sz="0" w:space="0" w:color="auto"/>
        <w:bottom w:val="none" w:sz="0" w:space="0" w:color="auto"/>
        <w:right w:val="none" w:sz="0" w:space="0" w:color="auto"/>
      </w:divBdr>
    </w:div>
    <w:div w:id="254552859">
      <w:bodyDiv w:val="1"/>
      <w:marLeft w:val="0"/>
      <w:marRight w:val="0"/>
      <w:marTop w:val="0"/>
      <w:marBottom w:val="0"/>
      <w:divBdr>
        <w:top w:val="none" w:sz="0" w:space="0" w:color="auto"/>
        <w:left w:val="none" w:sz="0" w:space="0" w:color="auto"/>
        <w:bottom w:val="none" w:sz="0" w:space="0" w:color="auto"/>
        <w:right w:val="none" w:sz="0" w:space="0" w:color="auto"/>
      </w:divBdr>
    </w:div>
    <w:div w:id="257831866">
      <w:bodyDiv w:val="1"/>
      <w:marLeft w:val="0"/>
      <w:marRight w:val="0"/>
      <w:marTop w:val="0"/>
      <w:marBottom w:val="0"/>
      <w:divBdr>
        <w:top w:val="none" w:sz="0" w:space="0" w:color="auto"/>
        <w:left w:val="none" w:sz="0" w:space="0" w:color="auto"/>
        <w:bottom w:val="none" w:sz="0" w:space="0" w:color="auto"/>
        <w:right w:val="none" w:sz="0" w:space="0" w:color="auto"/>
      </w:divBdr>
    </w:div>
    <w:div w:id="266740458">
      <w:bodyDiv w:val="1"/>
      <w:marLeft w:val="0"/>
      <w:marRight w:val="0"/>
      <w:marTop w:val="0"/>
      <w:marBottom w:val="0"/>
      <w:divBdr>
        <w:top w:val="none" w:sz="0" w:space="0" w:color="auto"/>
        <w:left w:val="none" w:sz="0" w:space="0" w:color="auto"/>
        <w:bottom w:val="none" w:sz="0" w:space="0" w:color="auto"/>
        <w:right w:val="none" w:sz="0" w:space="0" w:color="auto"/>
      </w:divBdr>
    </w:div>
    <w:div w:id="267390922">
      <w:bodyDiv w:val="1"/>
      <w:marLeft w:val="0"/>
      <w:marRight w:val="0"/>
      <w:marTop w:val="0"/>
      <w:marBottom w:val="0"/>
      <w:divBdr>
        <w:top w:val="none" w:sz="0" w:space="0" w:color="auto"/>
        <w:left w:val="none" w:sz="0" w:space="0" w:color="auto"/>
        <w:bottom w:val="none" w:sz="0" w:space="0" w:color="auto"/>
        <w:right w:val="none" w:sz="0" w:space="0" w:color="auto"/>
      </w:divBdr>
    </w:div>
    <w:div w:id="275720686">
      <w:bodyDiv w:val="1"/>
      <w:marLeft w:val="0"/>
      <w:marRight w:val="0"/>
      <w:marTop w:val="0"/>
      <w:marBottom w:val="0"/>
      <w:divBdr>
        <w:top w:val="none" w:sz="0" w:space="0" w:color="auto"/>
        <w:left w:val="none" w:sz="0" w:space="0" w:color="auto"/>
        <w:bottom w:val="none" w:sz="0" w:space="0" w:color="auto"/>
        <w:right w:val="none" w:sz="0" w:space="0" w:color="auto"/>
      </w:divBdr>
    </w:div>
    <w:div w:id="283385148">
      <w:bodyDiv w:val="1"/>
      <w:marLeft w:val="0"/>
      <w:marRight w:val="0"/>
      <w:marTop w:val="0"/>
      <w:marBottom w:val="0"/>
      <w:divBdr>
        <w:top w:val="none" w:sz="0" w:space="0" w:color="auto"/>
        <w:left w:val="none" w:sz="0" w:space="0" w:color="auto"/>
        <w:bottom w:val="none" w:sz="0" w:space="0" w:color="auto"/>
        <w:right w:val="none" w:sz="0" w:space="0" w:color="auto"/>
      </w:divBdr>
    </w:div>
    <w:div w:id="284239350">
      <w:bodyDiv w:val="1"/>
      <w:marLeft w:val="0"/>
      <w:marRight w:val="0"/>
      <w:marTop w:val="0"/>
      <w:marBottom w:val="0"/>
      <w:divBdr>
        <w:top w:val="none" w:sz="0" w:space="0" w:color="auto"/>
        <w:left w:val="none" w:sz="0" w:space="0" w:color="auto"/>
        <w:bottom w:val="none" w:sz="0" w:space="0" w:color="auto"/>
        <w:right w:val="none" w:sz="0" w:space="0" w:color="auto"/>
      </w:divBdr>
    </w:div>
    <w:div w:id="284510086">
      <w:bodyDiv w:val="1"/>
      <w:marLeft w:val="0"/>
      <w:marRight w:val="0"/>
      <w:marTop w:val="0"/>
      <w:marBottom w:val="0"/>
      <w:divBdr>
        <w:top w:val="none" w:sz="0" w:space="0" w:color="auto"/>
        <w:left w:val="none" w:sz="0" w:space="0" w:color="auto"/>
        <w:bottom w:val="none" w:sz="0" w:space="0" w:color="auto"/>
        <w:right w:val="none" w:sz="0" w:space="0" w:color="auto"/>
      </w:divBdr>
    </w:div>
    <w:div w:id="288171142">
      <w:bodyDiv w:val="1"/>
      <w:marLeft w:val="0"/>
      <w:marRight w:val="0"/>
      <w:marTop w:val="0"/>
      <w:marBottom w:val="0"/>
      <w:divBdr>
        <w:top w:val="none" w:sz="0" w:space="0" w:color="auto"/>
        <w:left w:val="none" w:sz="0" w:space="0" w:color="auto"/>
        <w:bottom w:val="none" w:sz="0" w:space="0" w:color="auto"/>
        <w:right w:val="none" w:sz="0" w:space="0" w:color="auto"/>
      </w:divBdr>
    </w:div>
    <w:div w:id="288323341">
      <w:bodyDiv w:val="1"/>
      <w:marLeft w:val="0"/>
      <w:marRight w:val="0"/>
      <w:marTop w:val="0"/>
      <w:marBottom w:val="0"/>
      <w:divBdr>
        <w:top w:val="none" w:sz="0" w:space="0" w:color="auto"/>
        <w:left w:val="none" w:sz="0" w:space="0" w:color="auto"/>
        <w:bottom w:val="none" w:sz="0" w:space="0" w:color="auto"/>
        <w:right w:val="none" w:sz="0" w:space="0" w:color="auto"/>
      </w:divBdr>
    </w:div>
    <w:div w:id="292755442">
      <w:bodyDiv w:val="1"/>
      <w:marLeft w:val="0"/>
      <w:marRight w:val="0"/>
      <w:marTop w:val="0"/>
      <w:marBottom w:val="0"/>
      <w:divBdr>
        <w:top w:val="none" w:sz="0" w:space="0" w:color="auto"/>
        <w:left w:val="none" w:sz="0" w:space="0" w:color="auto"/>
        <w:bottom w:val="none" w:sz="0" w:space="0" w:color="auto"/>
        <w:right w:val="none" w:sz="0" w:space="0" w:color="auto"/>
      </w:divBdr>
    </w:div>
    <w:div w:id="294725940">
      <w:bodyDiv w:val="1"/>
      <w:marLeft w:val="0"/>
      <w:marRight w:val="0"/>
      <w:marTop w:val="0"/>
      <w:marBottom w:val="0"/>
      <w:divBdr>
        <w:top w:val="none" w:sz="0" w:space="0" w:color="auto"/>
        <w:left w:val="none" w:sz="0" w:space="0" w:color="auto"/>
        <w:bottom w:val="none" w:sz="0" w:space="0" w:color="auto"/>
        <w:right w:val="none" w:sz="0" w:space="0" w:color="auto"/>
      </w:divBdr>
    </w:div>
    <w:div w:id="303194232">
      <w:bodyDiv w:val="1"/>
      <w:marLeft w:val="0"/>
      <w:marRight w:val="0"/>
      <w:marTop w:val="0"/>
      <w:marBottom w:val="0"/>
      <w:divBdr>
        <w:top w:val="none" w:sz="0" w:space="0" w:color="auto"/>
        <w:left w:val="none" w:sz="0" w:space="0" w:color="auto"/>
        <w:bottom w:val="none" w:sz="0" w:space="0" w:color="auto"/>
        <w:right w:val="none" w:sz="0" w:space="0" w:color="auto"/>
      </w:divBdr>
    </w:div>
    <w:div w:id="304894596">
      <w:bodyDiv w:val="1"/>
      <w:marLeft w:val="0"/>
      <w:marRight w:val="0"/>
      <w:marTop w:val="0"/>
      <w:marBottom w:val="0"/>
      <w:divBdr>
        <w:top w:val="none" w:sz="0" w:space="0" w:color="auto"/>
        <w:left w:val="none" w:sz="0" w:space="0" w:color="auto"/>
        <w:bottom w:val="none" w:sz="0" w:space="0" w:color="auto"/>
        <w:right w:val="none" w:sz="0" w:space="0" w:color="auto"/>
      </w:divBdr>
    </w:div>
    <w:div w:id="308094192">
      <w:bodyDiv w:val="1"/>
      <w:marLeft w:val="0"/>
      <w:marRight w:val="0"/>
      <w:marTop w:val="0"/>
      <w:marBottom w:val="0"/>
      <w:divBdr>
        <w:top w:val="none" w:sz="0" w:space="0" w:color="auto"/>
        <w:left w:val="none" w:sz="0" w:space="0" w:color="auto"/>
        <w:bottom w:val="none" w:sz="0" w:space="0" w:color="auto"/>
        <w:right w:val="none" w:sz="0" w:space="0" w:color="auto"/>
      </w:divBdr>
    </w:div>
    <w:div w:id="308100063">
      <w:bodyDiv w:val="1"/>
      <w:marLeft w:val="0"/>
      <w:marRight w:val="0"/>
      <w:marTop w:val="0"/>
      <w:marBottom w:val="0"/>
      <w:divBdr>
        <w:top w:val="none" w:sz="0" w:space="0" w:color="auto"/>
        <w:left w:val="none" w:sz="0" w:space="0" w:color="auto"/>
        <w:bottom w:val="none" w:sz="0" w:space="0" w:color="auto"/>
        <w:right w:val="none" w:sz="0" w:space="0" w:color="auto"/>
      </w:divBdr>
    </w:div>
    <w:div w:id="309598490">
      <w:bodyDiv w:val="1"/>
      <w:marLeft w:val="0"/>
      <w:marRight w:val="0"/>
      <w:marTop w:val="0"/>
      <w:marBottom w:val="0"/>
      <w:divBdr>
        <w:top w:val="none" w:sz="0" w:space="0" w:color="auto"/>
        <w:left w:val="none" w:sz="0" w:space="0" w:color="auto"/>
        <w:bottom w:val="none" w:sz="0" w:space="0" w:color="auto"/>
        <w:right w:val="none" w:sz="0" w:space="0" w:color="auto"/>
      </w:divBdr>
    </w:div>
    <w:div w:id="311182160">
      <w:bodyDiv w:val="1"/>
      <w:marLeft w:val="0"/>
      <w:marRight w:val="0"/>
      <w:marTop w:val="0"/>
      <w:marBottom w:val="0"/>
      <w:divBdr>
        <w:top w:val="none" w:sz="0" w:space="0" w:color="auto"/>
        <w:left w:val="none" w:sz="0" w:space="0" w:color="auto"/>
        <w:bottom w:val="none" w:sz="0" w:space="0" w:color="auto"/>
        <w:right w:val="none" w:sz="0" w:space="0" w:color="auto"/>
      </w:divBdr>
    </w:div>
    <w:div w:id="313072814">
      <w:bodyDiv w:val="1"/>
      <w:marLeft w:val="0"/>
      <w:marRight w:val="0"/>
      <w:marTop w:val="0"/>
      <w:marBottom w:val="0"/>
      <w:divBdr>
        <w:top w:val="none" w:sz="0" w:space="0" w:color="auto"/>
        <w:left w:val="none" w:sz="0" w:space="0" w:color="auto"/>
        <w:bottom w:val="none" w:sz="0" w:space="0" w:color="auto"/>
        <w:right w:val="none" w:sz="0" w:space="0" w:color="auto"/>
      </w:divBdr>
    </w:div>
    <w:div w:id="332688937">
      <w:bodyDiv w:val="1"/>
      <w:marLeft w:val="0"/>
      <w:marRight w:val="0"/>
      <w:marTop w:val="0"/>
      <w:marBottom w:val="0"/>
      <w:divBdr>
        <w:top w:val="none" w:sz="0" w:space="0" w:color="auto"/>
        <w:left w:val="none" w:sz="0" w:space="0" w:color="auto"/>
        <w:bottom w:val="none" w:sz="0" w:space="0" w:color="auto"/>
        <w:right w:val="none" w:sz="0" w:space="0" w:color="auto"/>
      </w:divBdr>
    </w:div>
    <w:div w:id="333343181">
      <w:bodyDiv w:val="1"/>
      <w:marLeft w:val="0"/>
      <w:marRight w:val="0"/>
      <w:marTop w:val="0"/>
      <w:marBottom w:val="0"/>
      <w:divBdr>
        <w:top w:val="none" w:sz="0" w:space="0" w:color="auto"/>
        <w:left w:val="none" w:sz="0" w:space="0" w:color="auto"/>
        <w:bottom w:val="none" w:sz="0" w:space="0" w:color="auto"/>
        <w:right w:val="none" w:sz="0" w:space="0" w:color="auto"/>
      </w:divBdr>
    </w:div>
    <w:div w:id="338700938">
      <w:bodyDiv w:val="1"/>
      <w:marLeft w:val="0"/>
      <w:marRight w:val="0"/>
      <w:marTop w:val="0"/>
      <w:marBottom w:val="0"/>
      <w:divBdr>
        <w:top w:val="none" w:sz="0" w:space="0" w:color="auto"/>
        <w:left w:val="none" w:sz="0" w:space="0" w:color="auto"/>
        <w:bottom w:val="none" w:sz="0" w:space="0" w:color="auto"/>
        <w:right w:val="none" w:sz="0" w:space="0" w:color="auto"/>
      </w:divBdr>
    </w:div>
    <w:div w:id="347684332">
      <w:bodyDiv w:val="1"/>
      <w:marLeft w:val="0"/>
      <w:marRight w:val="0"/>
      <w:marTop w:val="0"/>
      <w:marBottom w:val="0"/>
      <w:divBdr>
        <w:top w:val="none" w:sz="0" w:space="0" w:color="auto"/>
        <w:left w:val="none" w:sz="0" w:space="0" w:color="auto"/>
        <w:bottom w:val="none" w:sz="0" w:space="0" w:color="auto"/>
        <w:right w:val="none" w:sz="0" w:space="0" w:color="auto"/>
      </w:divBdr>
    </w:div>
    <w:div w:id="348802700">
      <w:bodyDiv w:val="1"/>
      <w:marLeft w:val="0"/>
      <w:marRight w:val="0"/>
      <w:marTop w:val="0"/>
      <w:marBottom w:val="0"/>
      <w:divBdr>
        <w:top w:val="none" w:sz="0" w:space="0" w:color="auto"/>
        <w:left w:val="none" w:sz="0" w:space="0" w:color="auto"/>
        <w:bottom w:val="none" w:sz="0" w:space="0" w:color="auto"/>
        <w:right w:val="none" w:sz="0" w:space="0" w:color="auto"/>
      </w:divBdr>
    </w:div>
    <w:div w:id="352995782">
      <w:bodyDiv w:val="1"/>
      <w:marLeft w:val="0"/>
      <w:marRight w:val="0"/>
      <w:marTop w:val="0"/>
      <w:marBottom w:val="0"/>
      <w:divBdr>
        <w:top w:val="none" w:sz="0" w:space="0" w:color="auto"/>
        <w:left w:val="none" w:sz="0" w:space="0" w:color="auto"/>
        <w:bottom w:val="none" w:sz="0" w:space="0" w:color="auto"/>
        <w:right w:val="none" w:sz="0" w:space="0" w:color="auto"/>
      </w:divBdr>
    </w:div>
    <w:div w:id="359864729">
      <w:bodyDiv w:val="1"/>
      <w:marLeft w:val="0"/>
      <w:marRight w:val="0"/>
      <w:marTop w:val="0"/>
      <w:marBottom w:val="0"/>
      <w:divBdr>
        <w:top w:val="none" w:sz="0" w:space="0" w:color="auto"/>
        <w:left w:val="none" w:sz="0" w:space="0" w:color="auto"/>
        <w:bottom w:val="none" w:sz="0" w:space="0" w:color="auto"/>
        <w:right w:val="none" w:sz="0" w:space="0" w:color="auto"/>
      </w:divBdr>
    </w:div>
    <w:div w:id="360932639">
      <w:bodyDiv w:val="1"/>
      <w:marLeft w:val="0"/>
      <w:marRight w:val="0"/>
      <w:marTop w:val="0"/>
      <w:marBottom w:val="0"/>
      <w:divBdr>
        <w:top w:val="none" w:sz="0" w:space="0" w:color="auto"/>
        <w:left w:val="none" w:sz="0" w:space="0" w:color="auto"/>
        <w:bottom w:val="none" w:sz="0" w:space="0" w:color="auto"/>
        <w:right w:val="none" w:sz="0" w:space="0" w:color="auto"/>
      </w:divBdr>
    </w:div>
    <w:div w:id="361171580">
      <w:bodyDiv w:val="1"/>
      <w:marLeft w:val="0"/>
      <w:marRight w:val="0"/>
      <w:marTop w:val="0"/>
      <w:marBottom w:val="0"/>
      <w:divBdr>
        <w:top w:val="none" w:sz="0" w:space="0" w:color="auto"/>
        <w:left w:val="none" w:sz="0" w:space="0" w:color="auto"/>
        <w:bottom w:val="none" w:sz="0" w:space="0" w:color="auto"/>
        <w:right w:val="none" w:sz="0" w:space="0" w:color="auto"/>
      </w:divBdr>
    </w:div>
    <w:div w:id="363871097">
      <w:bodyDiv w:val="1"/>
      <w:marLeft w:val="0"/>
      <w:marRight w:val="0"/>
      <w:marTop w:val="0"/>
      <w:marBottom w:val="0"/>
      <w:divBdr>
        <w:top w:val="none" w:sz="0" w:space="0" w:color="auto"/>
        <w:left w:val="none" w:sz="0" w:space="0" w:color="auto"/>
        <w:bottom w:val="none" w:sz="0" w:space="0" w:color="auto"/>
        <w:right w:val="none" w:sz="0" w:space="0" w:color="auto"/>
      </w:divBdr>
    </w:div>
    <w:div w:id="365638452">
      <w:bodyDiv w:val="1"/>
      <w:marLeft w:val="0"/>
      <w:marRight w:val="0"/>
      <w:marTop w:val="0"/>
      <w:marBottom w:val="0"/>
      <w:divBdr>
        <w:top w:val="none" w:sz="0" w:space="0" w:color="auto"/>
        <w:left w:val="none" w:sz="0" w:space="0" w:color="auto"/>
        <w:bottom w:val="none" w:sz="0" w:space="0" w:color="auto"/>
        <w:right w:val="none" w:sz="0" w:space="0" w:color="auto"/>
      </w:divBdr>
    </w:div>
    <w:div w:id="366103161">
      <w:bodyDiv w:val="1"/>
      <w:marLeft w:val="0"/>
      <w:marRight w:val="0"/>
      <w:marTop w:val="0"/>
      <w:marBottom w:val="0"/>
      <w:divBdr>
        <w:top w:val="none" w:sz="0" w:space="0" w:color="auto"/>
        <w:left w:val="none" w:sz="0" w:space="0" w:color="auto"/>
        <w:bottom w:val="none" w:sz="0" w:space="0" w:color="auto"/>
        <w:right w:val="none" w:sz="0" w:space="0" w:color="auto"/>
      </w:divBdr>
    </w:div>
    <w:div w:id="368649877">
      <w:bodyDiv w:val="1"/>
      <w:marLeft w:val="0"/>
      <w:marRight w:val="0"/>
      <w:marTop w:val="0"/>
      <w:marBottom w:val="0"/>
      <w:divBdr>
        <w:top w:val="none" w:sz="0" w:space="0" w:color="auto"/>
        <w:left w:val="none" w:sz="0" w:space="0" w:color="auto"/>
        <w:bottom w:val="none" w:sz="0" w:space="0" w:color="auto"/>
        <w:right w:val="none" w:sz="0" w:space="0" w:color="auto"/>
      </w:divBdr>
    </w:div>
    <w:div w:id="369232054">
      <w:bodyDiv w:val="1"/>
      <w:marLeft w:val="0"/>
      <w:marRight w:val="0"/>
      <w:marTop w:val="0"/>
      <w:marBottom w:val="0"/>
      <w:divBdr>
        <w:top w:val="none" w:sz="0" w:space="0" w:color="auto"/>
        <w:left w:val="none" w:sz="0" w:space="0" w:color="auto"/>
        <w:bottom w:val="none" w:sz="0" w:space="0" w:color="auto"/>
        <w:right w:val="none" w:sz="0" w:space="0" w:color="auto"/>
      </w:divBdr>
    </w:div>
    <w:div w:id="373189344">
      <w:bodyDiv w:val="1"/>
      <w:marLeft w:val="0"/>
      <w:marRight w:val="0"/>
      <w:marTop w:val="0"/>
      <w:marBottom w:val="0"/>
      <w:divBdr>
        <w:top w:val="none" w:sz="0" w:space="0" w:color="auto"/>
        <w:left w:val="none" w:sz="0" w:space="0" w:color="auto"/>
        <w:bottom w:val="none" w:sz="0" w:space="0" w:color="auto"/>
        <w:right w:val="none" w:sz="0" w:space="0" w:color="auto"/>
      </w:divBdr>
    </w:div>
    <w:div w:id="374694666">
      <w:bodyDiv w:val="1"/>
      <w:marLeft w:val="0"/>
      <w:marRight w:val="0"/>
      <w:marTop w:val="0"/>
      <w:marBottom w:val="0"/>
      <w:divBdr>
        <w:top w:val="none" w:sz="0" w:space="0" w:color="auto"/>
        <w:left w:val="none" w:sz="0" w:space="0" w:color="auto"/>
        <w:bottom w:val="none" w:sz="0" w:space="0" w:color="auto"/>
        <w:right w:val="none" w:sz="0" w:space="0" w:color="auto"/>
      </w:divBdr>
    </w:div>
    <w:div w:id="375160371">
      <w:bodyDiv w:val="1"/>
      <w:marLeft w:val="0"/>
      <w:marRight w:val="0"/>
      <w:marTop w:val="0"/>
      <w:marBottom w:val="0"/>
      <w:divBdr>
        <w:top w:val="none" w:sz="0" w:space="0" w:color="auto"/>
        <w:left w:val="none" w:sz="0" w:space="0" w:color="auto"/>
        <w:bottom w:val="none" w:sz="0" w:space="0" w:color="auto"/>
        <w:right w:val="none" w:sz="0" w:space="0" w:color="auto"/>
      </w:divBdr>
    </w:div>
    <w:div w:id="390155743">
      <w:bodyDiv w:val="1"/>
      <w:marLeft w:val="0"/>
      <w:marRight w:val="0"/>
      <w:marTop w:val="0"/>
      <w:marBottom w:val="0"/>
      <w:divBdr>
        <w:top w:val="none" w:sz="0" w:space="0" w:color="auto"/>
        <w:left w:val="none" w:sz="0" w:space="0" w:color="auto"/>
        <w:bottom w:val="none" w:sz="0" w:space="0" w:color="auto"/>
        <w:right w:val="none" w:sz="0" w:space="0" w:color="auto"/>
      </w:divBdr>
    </w:div>
    <w:div w:id="390881861">
      <w:bodyDiv w:val="1"/>
      <w:marLeft w:val="0"/>
      <w:marRight w:val="0"/>
      <w:marTop w:val="0"/>
      <w:marBottom w:val="0"/>
      <w:divBdr>
        <w:top w:val="none" w:sz="0" w:space="0" w:color="auto"/>
        <w:left w:val="none" w:sz="0" w:space="0" w:color="auto"/>
        <w:bottom w:val="none" w:sz="0" w:space="0" w:color="auto"/>
        <w:right w:val="none" w:sz="0" w:space="0" w:color="auto"/>
      </w:divBdr>
    </w:div>
    <w:div w:id="393436339">
      <w:bodyDiv w:val="1"/>
      <w:marLeft w:val="0"/>
      <w:marRight w:val="0"/>
      <w:marTop w:val="0"/>
      <w:marBottom w:val="0"/>
      <w:divBdr>
        <w:top w:val="none" w:sz="0" w:space="0" w:color="auto"/>
        <w:left w:val="none" w:sz="0" w:space="0" w:color="auto"/>
        <w:bottom w:val="none" w:sz="0" w:space="0" w:color="auto"/>
        <w:right w:val="none" w:sz="0" w:space="0" w:color="auto"/>
      </w:divBdr>
    </w:div>
    <w:div w:id="396561597">
      <w:bodyDiv w:val="1"/>
      <w:marLeft w:val="0"/>
      <w:marRight w:val="0"/>
      <w:marTop w:val="0"/>
      <w:marBottom w:val="0"/>
      <w:divBdr>
        <w:top w:val="none" w:sz="0" w:space="0" w:color="auto"/>
        <w:left w:val="none" w:sz="0" w:space="0" w:color="auto"/>
        <w:bottom w:val="none" w:sz="0" w:space="0" w:color="auto"/>
        <w:right w:val="none" w:sz="0" w:space="0" w:color="auto"/>
      </w:divBdr>
    </w:div>
    <w:div w:id="398481856">
      <w:bodyDiv w:val="1"/>
      <w:marLeft w:val="0"/>
      <w:marRight w:val="0"/>
      <w:marTop w:val="0"/>
      <w:marBottom w:val="0"/>
      <w:divBdr>
        <w:top w:val="none" w:sz="0" w:space="0" w:color="auto"/>
        <w:left w:val="none" w:sz="0" w:space="0" w:color="auto"/>
        <w:bottom w:val="none" w:sz="0" w:space="0" w:color="auto"/>
        <w:right w:val="none" w:sz="0" w:space="0" w:color="auto"/>
      </w:divBdr>
    </w:div>
    <w:div w:id="425418296">
      <w:bodyDiv w:val="1"/>
      <w:marLeft w:val="0"/>
      <w:marRight w:val="0"/>
      <w:marTop w:val="0"/>
      <w:marBottom w:val="0"/>
      <w:divBdr>
        <w:top w:val="none" w:sz="0" w:space="0" w:color="auto"/>
        <w:left w:val="none" w:sz="0" w:space="0" w:color="auto"/>
        <w:bottom w:val="none" w:sz="0" w:space="0" w:color="auto"/>
        <w:right w:val="none" w:sz="0" w:space="0" w:color="auto"/>
      </w:divBdr>
    </w:div>
    <w:div w:id="426388365">
      <w:bodyDiv w:val="1"/>
      <w:marLeft w:val="0"/>
      <w:marRight w:val="0"/>
      <w:marTop w:val="0"/>
      <w:marBottom w:val="0"/>
      <w:divBdr>
        <w:top w:val="none" w:sz="0" w:space="0" w:color="auto"/>
        <w:left w:val="none" w:sz="0" w:space="0" w:color="auto"/>
        <w:bottom w:val="none" w:sz="0" w:space="0" w:color="auto"/>
        <w:right w:val="none" w:sz="0" w:space="0" w:color="auto"/>
      </w:divBdr>
    </w:div>
    <w:div w:id="440801990">
      <w:bodyDiv w:val="1"/>
      <w:marLeft w:val="0"/>
      <w:marRight w:val="0"/>
      <w:marTop w:val="0"/>
      <w:marBottom w:val="0"/>
      <w:divBdr>
        <w:top w:val="none" w:sz="0" w:space="0" w:color="auto"/>
        <w:left w:val="none" w:sz="0" w:space="0" w:color="auto"/>
        <w:bottom w:val="none" w:sz="0" w:space="0" w:color="auto"/>
        <w:right w:val="none" w:sz="0" w:space="0" w:color="auto"/>
      </w:divBdr>
    </w:div>
    <w:div w:id="441609705">
      <w:bodyDiv w:val="1"/>
      <w:marLeft w:val="0"/>
      <w:marRight w:val="0"/>
      <w:marTop w:val="0"/>
      <w:marBottom w:val="0"/>
      <w:divBdr>
        <w:top w:val="none" w:sz="0" w:space="0" w:color="auto"/>
        <w:left w:val="none" w:sz="0" w:space="0" w:color="auto"/>
        <w:bottom w:val="none" w:sz="0" w:space="0" w:color="auto"/>
        <w:right w:val="none" w:sz="0" w:space="0" w:color="auto"/>
      </w:divBdr>
    </w:div>
    <w:div w:id="447817624">
      <w:bodyDiv w:val="1"/>
      <w:marLeft w:val="0"/>
      <w:marRight w:val="0"/>
      <w:marTop w:val="0"/>
      <w:marBottom w:val="0"/>
      <w:divBdr>
        <w:top w:val="none" w:sz="0" w:space="0" w:color="auto"/>
        <w:left w:val="none" w:sz="0" w:space="0" w:color="auto"/>
        <w:bottom w:val="none" w:sz="0" w:space="0" w:color="auto"/>
        <w:right w:val="none" w:sz="0" w:space="0" w:color="auto"/>
      </w:divBdr>
    </w:div>
    <w:div w:id="450439083">
      <w:bodyDiv w:val="1"/>
      <w:marLeft w:val="0"/>
      <w:marRight w:val="0"/>
      <w:marTop w:val="0"/>
      <w:marBottom w:val="0"/>
      <w:divBdr>
        <w:top w:val="none" w:sz="0" w:space="0" w:color="auto"/>
        <w:left w:val="none" w:sz="0" w:space="0" w:color="auto"/>
        <w:bottom w:val="none" w:sz="0" w:space="0" w:color="auto"/>
        <w:right w:val="none" w:sz="0" w:space="0" w:color="auto"/>
      </w:divBdr>
    </w:div>
    <w:div w:id="454569588">
      <w:bodyDiv w:val="1"/>
      <w:marLeft w:val="0"/>
      <w:marRight w:val="0"/>
      <w:marTop w:val="0"/>
      <w:marBottom w:val="0"/>
      <w:divBdr>
        <w:top w:val="none" w:sz="0" w:space="0" w:color="auto"/>
        <w:left w:val="none" w:sz="0" w:space="0" w:color="auto"/>
        <w:bottom w:val="none" w:sz="0" w:space="0" w:color="auto"/>
        <w:right w:val="none" w:sz="0" w:space="0" w:color="auto"/>
      </w:divBdr>
    </w:div>
    <w:div w:id="454645492">
      <w:bodyDiv w:val="1"/>
      <w:marLeft w:val="0"/>
      <w:marRight w:val="0"/>
      <w:marTop w:val="0"/>
      <w:marBottom w:val="0"/>
      <w:divBdr>
        <w:top w:val="none" w:sz="0" w:space="0" w:color="auto"/>
        <w:left w:val="none" w:sz="0" w:space="0" w:color="auto"/>
        <w:bottom w:val="none" w:sz="0" w:space="0" w:color="auto"/>
        <w:right w:val="none" w:sz="0" w:space="0" w:color="auto"/>
      </w:divBdr>
    </w:div>
    <w:div w:id="457261935">
      <w:bodyDiv w:val="1"/>
      <w:marLeft w:val="0"/>
      <w:marRight w:val="0"/>
      <w:marTop w:val="0"/>
      <w:marBottom w:val="0"/>
      <w:divBdr>
        <w:top w:val="none" w:sz="0" w:space="0" w:color="auto"/>
        <w:left w:val="none" w:sz="0" w:space="0" w:color="auto"/>
        <w:bottom w:val="none" w:sz="0" w:space="0" w:color="auto"/>
        <w:right w:val="none" w:sz="0" w:space="0" w:color="auto"/>
      </w:divBdr>
    </w:div>
    <w:div w:id="465202286">
      <w:bodyDiv w:val="1"/>
      <w:marLeft w:val="0"/>
      <w:marRight w:val="0"/>
      <w:marTop w:val="0"/>
      <w:marBottom w:val="0"/>
      <w:divBdr>
        <w:top w:val="none" w:sz="0" w:space="0" w:color="auto"/>
        <w:left w:val="none" w:sz="0" w:space="0" w:color="auto"/>
        <w:bottom w:val="none" w:sz="0" w:space="0" w:color="auto"/>
        <w:right w:val="none" w:sz="0" w:space="0" w:color="auto"/>
      </w:divBdr>
    </w:div>
    <w:div w:id="466052186">
      <w:bodyDiv w:val="1"/>
      <w:marLeft w:val="0"/>
      <w:marRight w:val="0"/>
      <w:marTop w:val="0"/>
      <w:marBottom w:val="0"/>
      <w:divBdr>
        <w:top w:val="none" w:sz="0" w:space="0" w:color="auto"/>
        <w:left w:val="none" w:sz="0" w:space="0" w:color="auto"/>
        <w:bottom w:val="none" w:sz="0" w:space="0" w:color="auto"/>
        <w:right w:val="none" w:sz="0" w:space="0" w:color="auto"/>
      </w:divBdr>
    </w:div>
    <w:div w:id="469709420">
      <w:bodyDiv w:val="1"/>
      <w:marLeft w:val="0"/>
      <w:marRight w:val="0"/>
      <w:marTop w:val="0"/>
      <w:marBottom w:val="0"/>
      <w:divBdr>
        <w:top w:val="none" w:sz="0" w:space="0" w:color="auto"/>
        <w:left w:val="none" w:sz="0" w:space="0" w:color="auto"/>
        <w:bottom w:val="none" w:sz="0" w:space="0" w:color="auto"/>
        <w:right w:val="none" w:sz="0" w:space="0" w:color="auto"/>
      </w:divBdr>
    </w:div>
    <w:div w:id="470102084">
      <w:bodyDiv w:val="1"/>
      <w:marLeft w:val="0"/>
      <w:marRight w:val="0"/>
      <w:marTop w:val="0"/>
      <w:marBottom w:val="0"/>
      <w:divBdr>
        <w:top w:val="none" w:sz="0" w:space="0" w:color="auto"/>
        <w:left w:val="none" w:sz="0" w:space="0" w:color="auto"/>
        <w:bottom w:val="none" w:sz="0" w:space="0" w:color="auto"/>
        <w:right w:val="none" w:sz="0" w:space="0" w:color="auto"/>
      </w:divBdr>
    </w:div>
    <w:div w:id="474378859">
      <w:bodyDiv w:val="1"/>
      <w:marLeft w:val="0"/>
      <w:marRight w:val="0"/>
      <w:marTop w:val="0"/>
      <w:marBottom w:val="0"/>
      <w:divBdr>
        <w:top w:val="none" w:sz="0" w:space="0" w:color="auto"/>
        <w:left w:val="none" w:sz="0" w:space="0" w:color="auto"/>
        <w:bottom w:val="none" w:sz="0" w:space="0" w:color="auto"/>
        <w:right w:val="none" w:sz="0" w:space="0" w:color="auto"/>
      </w:divBdr>
    </w:div>
    <w:div w:id="475144686">
      <w:bodyDiv w:val="1"/>
      <w:marLeft w:val="0"/>
      <w:marRight w:val="0"/>
      <w:marTop w:val="0"/>
      <w:marBottom w:val="0"/>
      <w:divBdr>
        <w:top w:val="none" w:sz="0" w:space="0" w:color="auto"/>
        <w:left w:val="none" w:sz="0" w:space="0" w:color="auto"/>
        <w:bottom w:val="none" w:sz="0" w:space="0" w:color="auto"/>
        <w:right w:val="none" w:sz="0" w:space="0" w:color="auto"/>
      </w:divBdr>
    </w:div>
    <w:div w:id="476654367">
      <w:bodyDiv w:val="1"/>
      <w:marLeft w:val="0"/>
      <w:marRight w:val="0"/>
      <w:marTop w:val="0"/>
      <w:marBottom w:val="0"/>
      <w:divBdr>
        <w:top w:val="none" w:sz="0" w:space="0" w:color="auto"/>
        <w:left w:val="none" w:sz="0" w:space="0" w:color="auto"/>
        <w:bottom w:val="none" w:sz="0" w:space="0" w:color="auto"/>
        <w:right w:val="none" w:sz="0" w:space="0" w:color="auto"/>
      </w:divBdr>
    </w:div>
    <w:div w:id="480461208">
      <w:bodyDiv w:val="1"/>
      <w:marLeft w:val="0"/>
      <w:marRight w:val="0"/>
      <w:marTop w:val="0"/>
      <w:marBottom w:val="0"/>
      <w:divBdr>
        <w:top w:val="none" w:sz="0" w:space="0" w:color="auto"/>
        <w:left w:val="none" w:sz="0" w:space="0" w:color="auto"/>
        <w:bottom w:val="none" w:sz="0" w:space="0" w:color="auto"/>
        <w:right w:val="none" w:sz="0" w:space="0" w:color="auto"/>
      </w:divBdr>
    </w:div>
    <w:div w:id="480731081">
      <w:bodyDiv w:val="1"/>
      <w:marLeft w:val="0"/>
      <w:marRight w:val="0"/>
      <w:marTop w:val="0"/>
      <w:marBottom w:val="0"/>
      <w:divBdr>
        <w:top w:val="none" w:sz="0" w:space="0" w:color="auto"/>
        <w:left w:val="none" w:sz="0" w:space="0" w:color="auto"/>
        <w:bottom w:val="none" w:sz="0" w:space="0" w:color="auto"/>
        <w:right w:val="none" w:sz="0" w:space="0" w:color="auto"/>
      </w:divBdr>
    </w:div>
    <w:div w:id="482087466">
      <w:bodyDiv w:val="1"/>
      <w:marLeft w:val="0"/>
      <w:marRight w:val="0"/>
      <w:marTop w:val="0"/>
      <w:marBottom w:val="0"/>
      <w:divBdr>
        <w:top w:val="none" w:sz="0" w:space="0" w:color="auto"/>
        <w:left w:val="none" w:sz="0" w:space="0" w:color="auto"/>
        <w:bottom w:val="none" w:sz="0" w:space="0" w:color="auto"/>
        <w:right w:val="none" w:sz="0" w:space="0" w:color="auto"/>
      </w:divBdr>
    </w:div>
    <w:div w:id="483090535">
      <w:bodyDiv w:val="1"/>
      <w:marLeft w:val="0"/>
      <w:marRight w:val="0"/>
      <w:marTop w:val="0"/>
      <w:marBottom w:val="0"/>
      <w:divBdr>
        <w:top w:val="none" w:sz="0" w:space="0" w:color="auto"/>
        <w:left w:val="none" w:sz="0" w:space="0" w:color="auto"/>
        <w:bottom w:val="none" w:sz="0" w:space="0" w:color="auto"/>
        <w:right w:val="none" w:sz="0" w:space="0" w:color="auto"/>
      </w:divBdr>
    </w:div>
    <w:div w:id="484663217">
      <w:bodyDiv w:val="1"/>
      <w:marLeft w:val="0"/>
      <w:marRight w:val="0"/>
      <w:marTop w:val="0"/>
      <w:marBottom w:val="0"/>
      <w:divBdr>
        <w:top w:val="none" w:sz="0" w:space="0" w:color="auto"/>
        <w:left w:val="none" w:sz="0" w:space="0" w:color="auto"/>
        <w:bottom w:val="none" w:sz="0" w:space="0" w:color="auto"/>
        <w:right w:val="none" w:sz="0" w:space="0" w:color="auto"/>
      </w:divBdr>
    </w:div>
    <w:div w:id="486937680">
      <w:bodyDiv w:val="1"/>
      <w:marLeft w:val="0"/>
      <w:marRight w:val="0"/>
      <w:marTop w:val="0"/>
      <w:marBottom w:val="0"/>
      <w:divBdr>
        <w:top w:val="none" w:sz="0" w:space="0" w:color="auto"/>
        <w:left w:val="none" w:sz="0" w:space="0" w:color="auto"/>
        <w:bottom w:val="none" w:sz="0" w:space="0" w:color="auto"/>
        <w:right w:val="none" w:sz="0" w:space="0" w:color="auto"/>
      </w:divBdr>
    </w:div>
    <w:div w:id="490289799">
      <w:bodyDiv w:val="1"/>
      <w:marLeft w:val="0"/>
      <w:marRight w:val="0"/>
      <w:marTop w:val="0"/>
      <w:marBottom w:val="0"/>
      <w:divBdr>
        <w:top w:val="none" w:sz="0" w:space="0" w:color="auto"/>
        <w:left w:val="none" w:sz="0" w:space="0" w:color="auto"/>
        <w:bottom w:val="none" w:sz="0" w:space="0" w:color="auto"/>
        <w:right w:val="none" w:sz="0" w:space="0" w:color="auto"/>
      </w:divBdr>
    </w:div>
    <w:div w:id="491915688">
      <w:bodyDiv w:val="1"/>
      <w:marLeft w:val="0"/>
      <w:marRight w:val="0"/>
      <w:marTop w:val="0"/>
      <w:marBottom w:val="0"/>
      <w:divBdr>
        <w:top w:val="none" w:sz="0" w:space="0" w:color="auto"/>
        <w:left w:val="none" w:sz="0" w:space="0" w:color="auto"/>
        <w:bottom w:val="none" w:sz="0" w:space="0" w:color="auto"/>
        <w:right w:val="none" w:sz="0" w:space="0" w:color="auto"/>
      </w:divBdr>
    </w:div>
    <w:div w:id="495003582">
      <w:bodyDiv w:val="1"/>
      <w:marLeft w:val="0"/>
      <w:marRight w:val="0"/>
      <w:marTop w:val="0"/>
      <w:marBottom w:val="0"/>
      <w:divBdr>
        <w:top w:val="none" w:sz="0" w:space="0" w:color="auto"/>
        <w:left w:val="none" w:sz="0" w:space="0" w:color="auto"/>
        <w:bottom w:val="none" w:sz="0" w:space="0" w:color="auto"/>
        <w:right w:val="none" w:sz="0" w:space="0" w:color="auto"/>
      </w:divBdr>
    </w:div>
    <w:div w:id="501550320">
      <w:bodyDiv w:val="1"/>
      <w:marLeft w:val="0"/>
      <w:marRight w:val="0"/>
      <w:marTop w:val="0"/>
      <w:marBottom w:val="0"/>
      <w:divBdr>
        <w:top w:val="none" w:sz="0" w:space="0" w:color="auto"/>
        <w:left w:val="none" w:sz="0" w:space="0" w:color="auto"/>
        <w:bottom w:val="none" w:sz="0" w:space="0" w:color="auto"/>
        <w:right w:val="none" w:sz="0" w:space="0" w:color="auto"/>
      </w:divBdr>
    </w:div>
    <w:div w:id="504050280">
      <w:bodyDiv w:val="1"/>
      <w:marLeft w:val="0"/>
      <w:marRight w:val="0"/>
      <w:marTop w:val="0"/>
      <w:marBottom w:val="0"/>
      <w:divBdr>
        <w:top w:val="none" w:sz="0" w:space="0" w:color="auto"/>
        <w:left w:val="none" w:sz="0" w:space="0" w:color="auto"/>
        <w:bottom w:val="none" w:sz="0" w:space="0" w:color="auto"/>
        <w:right w:val="none" w:sz="0" w:space="0" w:color="auto"/>
      </w:divBdr>
    </w:div>
    <w:div w:id="513106064">
      <w:bodyDiv w:val="1"/>
      <w:marLeft w:val="0"/>
      <w:marRight w:val="0"/>
      <w:marTop w:val="0"/>
      <w:marBottom w:val="0"/>
      <w:divBdr>
        <w:top w:val="none" w:sz="0" w:space="0" w:color="auto"/>
        <w:left w:val="none" w:sz="0" w:space="0" w:color="auto"/>
        <w:bottom w:val="none" w:sz="0" w:space="0" w:color="auto"/>
        <w:right w:val="none" w:sz="0" w:space="0" w:color="auto"/>
      </w:divBdr>
    </w:div>
    <w:div w:id="515072356">
      <w:bodyDiv w:val="1"/>
      <w:marLeft w:val="0"/>
      <w:marRight w:val="0"/>
      <w:marTop w:val="0"/>
      <w:marBottom w:val="0"/>
      <w:divBdr>
        <w:top w:val="none" w:sz="0" w:space="0" w:color="auto"/>
        <w:left w:val="none" w:sz="0" w:space="0" w:color="auto"/>
        <w:bottom w:val="none" w:sz="0" w:space="0" w:color="auto"/>
        <w:right w:val="none" w:sz="0" w:space="0" w:color="auto"/>
      </w:divBdr>
    </w:div>
    <w:div w:id="524290275">
      <w:bodyDiv w:val="1"/>
      <w:marLeft w:val="0"/>
      <w:marRight w:val="0"/>
      <w:marTop w:val="0"/>
      <w:marBottom w:val="0"/>
      <w:divBdr>
        <w:top w:val="none" w:sz="0" w:space="0" w:color="auto"/>
        <w:left w:val="none" w:sz="0" w:space="0" w:color="auto"/>
        <w:bottom w:val="none" w:sz="0" w:space="0" w:color="auto"/>
        <w:right w:val="none" w:sz="0" w:space="0" w:color="auto"/>
      </w:divBdr>
    </w:div>
    <w:div w:id="529611924">
      <w:bodyDiv w:val="1"/>
      <w:marLeft w:val="0"/>
      <w:marRight w:val="0"/>
      <w:marTop w:val="0"/>
      <w:marBottom w:val="0"/>
      <w:divBdr>
        <w:top w:val="none" w:sz="0" w:space="0" w:color="auto"/>
        <w:left w:val="none" w:sz="0" w:space="0" w:color="auto"/>
        <w:bottom w:val="none" w:sz="0" w:space="0" w:color="auto"/>
        <w:right w:val="none" w:sz="0" w:space="0" w:color="auto"/>
      </w:divBdr>
    </w:div>
    <w:div w:id="531236004">
      <w:bodyDiv w:val="1"/>
      <w:marLeft w:val="0"/>
      <w:marRight w:val="0"/>
      <w:marTop w:val="0"/>
      <w:marBottom w:val="0"/>
      <w:divBdr>
        <w:top w:val="none" w:sz="0" w:space="0" w:color="auto"/>
        <w:left w:val="none" w:sz="0" w:space="0" w:color="auto"/>
        <w:bottom w:val="none" w:sz="0" w:space="0" w:color="auto"/>
        <w:right w:val="none" w:sz="0" w:space="0" w:color="auto"/>
      </w:divBdr>
    </w:div>
    <w:div w:id="531580788">
      <w:bodyDiv w:val="1"/>
      <w:marLeft w:val="0"/>
      <w:marRight w:val="0"/>
      <w:marTop w:val="0"/>
      <w:marBottom w:val="0"/>
      <w:divBdr>
        <w:top w:val="none" w:sz="0" w:space="0" w:color="auto"/>
        <w:left w:val="none" w:sz="0" w:space="0" w:color="auto"/>
        <w:bottom w:val="none" w:sz="0" w:space="0" w:color="auto"/>
        <w:right w:val="none" w:sz="0" w:space="0" w:color="auto"/>
      </w:divBdr>
    </w:div>
    <w:div w:id="539365969">
      <w:bodyDiv w:val="1"/>
      <w:marLeft w:val="0"/>
      <w:marRight w:val="0"/>
      <w:marTop w:val="0"/>
      <w:marBottom w:val="0"/>
      <w:divBdr>
        <w:top w:val="none" w:sz="0" w:space="0" w:color="auto"/>
        <w:left w:val="none" w:sz="0" w:space="0" w:color="auto"/>
        <w:bottom w:val="none" w:sz="0" w:space="0" w:color="auto"/>
        <w:right w:val="none" w:sz="0" w:space="0" w:color="auto"/>
      </w:divBdr>
    </w:div>
    <w:div w:id="547035190">
      <w:bodyDiv w:val="1"/>
      <w:marLeft w:val="0"/>
      <w:marRight w:val="0"/>
      <w:marTop w:val="0"/>
      <w:marBottom w:val="0"/>
      <w:divBdr>
        <w:top w:val="none" w:sz="0" w:space="0" w:color="auto"/>
        <w:left w:val="none" w:sz="0" w:space="0" w:color="auto"/>
        <w:bottom w:val="none" w:sz="0" w:space="0" w:color="auto"/>
        <w:right w:val="none" w:sz="0" w:space="0" w:color="auto"/>
      </w:divBdr>
    </w:div>
    <w:div w:id="556672631">
      <w:bodyDiv w:val="1"/>
      <w:marLeft w:val="0"/>
      <w:marRight w:val="0"/>
      <w:marTop w:val="0"/>
      <w:marBottom w:val="0"/>
      <w:divBdr>
        <w:top w:val="none" w:sz="0" w:space="0" w:color="auto"/>
        <w:left w:val="none" w:sz="0" w:space="0" w:color="auto"/>
        <w:bottom w:val="none" w:sz="0" w:space="0" w:color="auto"/>
        <w:right w:val="none" w:sz="0" w:space="0" w:color="auto"/>
      </w:divBdr>
    </w:div>
    <w:div w:id="566839038">
      <w:bodyDiv w:val="1"/>
      <w:marLeft w:val="0"/>
      <w:marRight w:val="0"/>
      <w:marTop w:val="0"/>
      <w:marBottom w:val="0"/>
      <w:divBdr>
        <w:top w:val="none" w:sz="0" w:space="0" w:color="auto"/>
        <w:left w:val="none" w:sz="0" w:space="0" w:color="auto"/>
        <w:bottom w:val="none" w:sz="0" w:space="0" w:color="auto"/>
        <w:right w:val="none" w:sz="0" w:space="0" w:color="auto"/>
      </w:divBdr>
    </w:div>
    <w:div w:id="579370991">
      <w:bodyDiv w:val="1"/>
      <w:marLeft w:val="0"/>
      <w:marRight w:val="0"/>
      <w:marTop w:val="0"/>
      <w:marBottom w:val="0"/>
      <w:divBdr>
        <w:top w:val="none" w:sz="0" w:space="0" w:color="auto"/>
        <w:left w:val="none" w:sz="0" w:space="0" w:color="auto"/>
        <w:bottom w:val="none" w:sz="0" w:space="0" w:color="auto"/>
        <w:right w:val="none" w:sz="0" w:space="0" w:color="auto"/>
      </w:divBdr>
    </w:div>
    <w:div w:id="584995045">
      <w:bodyDiv w:val="1"/>
      <w:marLeft w:val="0"/>
      <w:marRight w:val="0"/>
      <w:marTop w:val="0"/>
      <w:marBottom w:val="0"/>
      <w:divBdr>
        <w:top w:val="none" w:sz="0" w:space="0" w:color="auto"/>
        <w:left w:val="none" w:sz="0" w:space="0" w:color="auto"/>
        <w:bottom w:val="none" w:sz="0" w:space="0" w:color="auto"/>
        <w:right w:val="none" w:sz="0" w:space="0" w:color="auto"/>
      </w:divBdr>
    </w:div>
    <w:div w:id="590429832">
      <w:bodyDiv w:val="1"/>
      <w:marLeft w:val="0"/>
      <w:marRight w:val="0"/>
      <w:marTop w:val="0"/>
      <w:marBottom w:val="0"/>
      <w:divBdr>
        <w:top w:val="none" w:sz="0" w:space="0" w:color="auto"/>
        <w:left w:val="none" w:sz="0" w:space="0" w:color="auto"/>
        <w:bottom w:val="none" w:sz="0" w:space="0" w:color="auto"/>
        <w:right w:val="none" w:sz="0" w:space="0" w:color="auto"/>
      </w:divBdr>
    </w:div>
    <w:div w:id="593973237">
      <w:bodyDiv w:val="1"/>
      <w:marLeft w:val="0"/>
      <w:marRight w:val="0"/>
      <w:marTop w:val="0"/>
      <w:marBottom w:val="0"/>
      <w:divBdr>
        <w:top w:val="none" w:sz="0" w:space="0" w:color="auto"/>
        <w:left w:val="none" w:sz="0" w:space="0" w:color="auto"/>
        <w:bottom w:val="none" w:sz="0" w:space="0" w:color="auto"/>
        <w:right w:val="none" w:sz="0" w:space="0" w:color="auto"/>
      </w:divBdr>
    </w:div>
    <w:div w:id="598297754">
      <w:bodyDiv w:val="1"/>
      <w:marLeft w:val="0"/>
      <w:marRight w:val="0"/>
      <w:marTop w:val="0"/>
      <w:marBottom w:val="0"/>
      <w:divBdr>
        <w:top w:val="none" w:sz="0" w:space="0" w:color="auto"/>
        <w:left w:val="none" w:sz="0" w:space="0" w:color="auto"/>
        <w:bottom w:val="none" w:sz="0" w:space="0" w:color="auto"/>
        <w:right w:val="none" w:sz="0" w:space="0" w:color="auto"/>
      </w:divBdr>
    </w:div>
    <w:div w:id="599685148">
      <w:bodyDiv w:val="1"/>
      <w:marLeft w:val="0"/>
      <w:marRight w:val="0"/>
      <w:marTop w:val="0"/>
      <w:marBottom w:val="0"/>
      <w:divBdr>
        <w:top w:val="none" w:sz="0" w:space="0" w:color="auto"/>
        <w:left w:val="none" w:sz="0" w:space="0" w:color="auto"/>
        <w:bottom w:val="none" w:sz="0" w:space="0" w:color="auto"/>
        <w:right w:val="none" w:sz="0" w:space="0" w:color="auto"/>
      </w:divBdr>
    </w:div>
    <w:div w:id="599801253">
      <w:bodyDiv w:val="1"/>
      <w:marLeft w:val="0"/>
      <w:marRight w:val="0"/>
      <w:marTop w:val="0"/>
      <w:marBottom w:val="0"/>
      <w:divBdr>
        <w:top w:val="none" w:sz="0" w:space="0" w:color="auto"/>
        <w:left w:val="none" w:sz="0" w:space="0" w:color="auto"/>
        <w:bottom w:val="none" w:sz="0" w:space="0" w:color="auto"/>
        <w:right w:val="none" w:sz="0" w:space="0" w:color="auto"/>
      </w:divBdr>
    </w:div>
    <w:div w:id="601381337">
      <w:bodyDiv w:val="1"/>
      <w:marLeft w:val="0"/>
      <w:marRight w:val="0"/>
      <w:marTop w:val="0"/>
      <w:marBottom w:val="0"/>
      <w:divBdr>
        <w:top w:val="none" w:sz="0" w:space="0" w:color="auto"/>
        <w:left w:val="none" w:sz="0" w:space="0" w:color="auto"/>
        <w:bottom w:val="none" w:sz="0" w:space="0" w:color="auto"/>
        <w:right w:val="none" w:sz="0" w:space="0" w:color="auto"/>
      </w:divBdr>
    </w:div>
    <w:div w:id="604845394">
      <w:bodyDiv w:val="1"/>
      <w:marLeft w:val="0"/>
      <w:marRight w:val="0"/>
      <w:marTop w:val="0"/>
      <w:marBottom w:val="0"/>
      <w:divBdr>
        <w:top w:val="none" w:sz="0" w:space="0" w:color="auto"/>
        <w:left w:val="none" w:sz="0" w:space="0" w:color="auto"/>
        <w:bottom w:val="none" w:sz="0" w:space="0" w:color="auto"/>
        <w:right w:val="none" w:sz="0" w:space="0" w:color="auto"/>
      </w:divBdr>
    </w:div>
    <w:div w:id="606036191">
      <w:bodyDiv w:val="1"/>
      <w:marLeft w:val="0"/>
      <w:marRight w:val="0"/>
      <w:marTop w:val="0"/>
      <w:marBottom w:val="0"/>
      <w:divBdr>
        <w:top w:val="none" w:sz="0" w:space="0" w:color="auto"/>
        <w:left w:val="none" w:sz="0" w:space="0" w:color="auto"/>
        <w:bottom w:val="none" w:sz="0" w:space="0" w:color="auto"/>
        <w:right w:val="none" w:sz="0" w:space="0" w:color="auto"/>
      </w:divBdr>
    </w:div>
    <w:div w:id="609819862">
      <w:bodyDiv w:val="1"/>
      <w:marLeft w:val="0"/>
      <w:marRight w:val="0"/>
      <w:marTop w:val="0"/>
      <w:marBottom w:val="0"/>
      <w:divBdr>
        <w:top w:val="none" w:sz="0" w:space="0" w:color="auto"/>
        <w:left w:val="none" w:sz="0" w:space="0" w:color="auto"/>
        <w:bottom w:val="none" w:sz="0" w:space="0" w:color="auto"/>
        <w:right w:val="none" w:sz="0" w:space="0" w:color="auto"/>
      </w:divBdr>
    </w:div>
    <w:div w:id="624653081">
      <w:bodyDiv w:val="1"/>
      <w:marLeft w:val="0"/>
      <w:marRight w:val="0"/>
      <w:marTop w:val="0"/>
      <w:marBottom w:val="0"/>
      <w:divBdr>
        <w:top w:val="none" w:sz="0" w:space="0" w:color="auto"/>
        <w:left w:val="none" w:sz="0" w:space="0" w:color="auto"/>
        <w:bottom w:val="none" w:sz="0" w:space="0" w:color="auto"/>
        <w:right w:val="none" w:sz="0" w:space="0" w:color="auto"/>
      </w:divBdr>
    </w:div>
    <w:div w:id="628129753">
      <w:bodyDiv w:val="1"/>
      <w:marLeft w:val="0"/>
      <w:marRight w:val="0"/>
      <w:marTop w:val="0"/>
      <w:marBottom w:val="0"/>
      <w:divBdr>
        <w:top w:val="none" w:sz="0" w:space="0" w:color="auto"/>
        <w:left w:val="none" w:sz="0" w:space="0" w:color="auto"/>
        <w:bottom w:val="none" w:sz="0" w:space="0" w:color="auto"/>
        <w:right w:val="none" w:sz="0" w:space="0" w:color="auto"/>
      </w:divBdr>
    </w:div>
    <w:div w:id="629943627">
      <w:bodyDiv w:val="1"/>
      <w:marLeft w:val="0"/>
      <w:marRight w:val="0"/>
      <w:marTop w:val="0"/>
      <w:marBottom w:val="0"/>
      <w:divBdr>
        <w:top w:val="none" w:sz="0" w:space="0" w:color="auto"/>
        <w:left w:val="none" w:sz="0" w:space="0" w:color="auto"/>
        <w:bottom w:val="none" w:sz="0" w:space="0" w:color="auto"/>
        <w:right w:val="none" w:sz="0" w:space="0" w:color="auto"/>
      </w:divBdr>
    </w:div>
    <w:div w:id="630862769">
      <w:bodyDiv w:val="1"/>
      <w:marLeft w:val="0"/>
      <w:marRight w:val="0"/>
      <w:marTop w:val="0"/>
      <w:marBottom w:val="0"/>
      <w:divBdr>
        <w:top w:val="none" w:sz="0" w:space="0" w:color="auto"/>
        <w:left w:val="none" w:sz="0" w:space="0" w:color="auto"/>
        <w:bottom w:val="none" w:sz="0" w:space="0" w:color="auto"/>
        <w:right w:val="none" w:sz="0" w:space="0" w:color="auto"/>
      </w:divBdr>
    </w:div>
    <w:div w:id="631792932">
      <w:bodyDiv w:val="1"/>
      <w:marLeft w:val="0"/>
      <w:marRight w:val="0"/>
      <w:marTop w:val="0"/>
      <w:marBottom w:val="0"/>
      <w:divBdr>
        <w:top w:val="none" w:sz="0" w:space="0" w:color="auto"/>
        <w:left w:val="none" w:sz="0" w:space="0" w:color="auto"/>
        <w:bottom w:val="none" w:sz="0" w:space="0" w:color="auto"/>
        <w:right w:val="none" w:sz="0" w:space="0" w:color="auto"/>
      </w:divBdr>
    </w:div>
    <w:div w:id="632831381">
      <w:bodyDiv w:val="1"/>
      <w:marLeft w:val="0"/>
      <w:marRight w:val="0"/>
      <w:marTop w:val="0"/>
      <w:marBottom w:val="0"/>
      <w:divBdr>
        <w:top w:val="none" w:sz="0" w:space="0" w:color="auto"/>
        <w:left w:val="none" w:sz="0" w:space="0" w:color="auto"/>
        <w:bottom w:val="none" w:sz="0" w:space="0" w:color="auto"/>
        <w:right w:val="none" w:sz="0" w:space="0" w:color="auto"/>
      </w:divBdr>
    </w:div>
    <w:div w:id="634599450">
      <w:bodyDiv w:val="1"/>
      <w:marLeft w:val="0"/>
      <w:marRight w:val="0"/>
      <w:marTop w:val="0"/>
      <w:marBottom w:val="0"/>
      <w:divBdr>
        <w:top w:val="none" w:sz="0" w:space="0" w:color="auto"/>
        <w:left w:val="none" w:sz="0" w:space="0" w:color="auto"/>
        <w:bottom w:val="none" w:sz="0" w:space="0" w:color="auto"/>
        <w:right w:val="none" w:sz="0" w:space="0" w:color="auto"/>
      </w:divBdr>
    </w:div>
    <w:div w:id="640187739">
      <w:bodyDiv w:val="1"/>
      <w:marLeft w:val="0"/>
      <w:marRight w:val="0"/>
      <w:marTop w:val="0"/>
      <w:marBottom w:val="0"/>
      <w:divBdr>
        <w:top w:val="none" w:sz="0" w:space="0" w:color="auto"/>
        <w:left w:val="none" w:sz="0" w:space="0" w:color="auto"/>
        <w:bottom w:val="none" w:sz="0" w:space="0" w:color="auto"/>
        <w:right w:val="none" w:sz="0" w:space="0" w:color="auto"/>
      </w:divBdr>
    </w:div>
    <w:div w:id="645814477">
      <w:bodyDiv w:val="1"/>
      <w:marLeft w:val="0"/>
      <w:marRight w:val="0"/>
      <w:marTop w:val="0"/>
      <w:marBottom w:val="0"/>
      <w:divBdr>
        <w:top w:val="none" w:sz="0" w:space="0" w:color="auto"/>
        <w:left w:val="none" w:sz="0" w:space="0" w:color="auto"/>
        <w:bottom w:val="none" w:sz="0" w:space="0" w:color="auto"/>
        <w:right w:val="none" w:sz="0" w:space="0" w:color="auto"/>
      </w:divBdr>
    </w:div>
    <w:div w:id="649020225">
      <w:bodyDiv w:val="1"/>
      <w:marLeft w:val="0"/>
      <w:marRight w:val="0"/>
      <w:marTop w:val="0"/>
      <w:marBottom w:val="0"/>
      <w:divBdr>
        <w:top w:val="none" w:sz="0" w:space="0" w:color="auto"/>
        <w:left w:val="none" w:sz="0" w:space="0" w:color="auto"/>
        <w:bottom w:val="none" w:sz="0" w:space="0" w:color="auto"/>
        <w:right w:val="none" w:sz="0" w:space="0" w:color="auto"/>
      </w:divBdr>
    </w:div>
    <w:div w:id="654846449">
      <w:bodyDiv w:val="1"/>
      <w:marLeft w:val="0"/>
      <w:marRight w:val="0"/>
      <w:marTop w:val="0"/>
      <w:marBottom w:val="0"/>
      <w:divBdr>
        <w:top w:val="none" w:sz="0" w:space="0" w:color="auto"/>
        <w:left w:val="none" w:sz="0" w:space="0" w:color="auto"/>
        <w:bottom w:val="none" w:sz="0" w:space="0" w:color="auto"/>
        <w:right w:val="none" w:sz="0" w:space="0" w:color="auto"/>
      </w:divBdr>
    </w:div>
    <w:div w:id="657342034">
      <w:bodyDiv w:val="1"/>
      <w:marLeft w:val="0"/>
      <w:marRight w:val="0"/>
      <w:marTop w:val="0"/>
      <w:marBottom w:val="0"/>
      <w:divBdr>
        <w:top w:val="none" w:sz="0" w:space="0" w:color="auto"/>
        <w:left w:val="none" w:sz="0" w:space="0" w:color="auto"/>
        <w:bottom w:val="none" w:sz="0" w:space="0" w:color="auto"/>
        <w:right w:val="none" w:sz="0" w:space="0" w:color="auto"/>
      </w:divBdr>
    </w:div>
    <w:div w:id="665405150">
      <w:bodyDiv w:val="1"/>
      <w:marLeft w:val="0"/>
      <w:marRight w:val="0"/>
      <w:marTop w:val="0"/>
      <w:marBottom w:val="0"/>
      <w:divBdr>
        <w:top w:val="none" w:sz="0" w:space="0" w:color="auto"/>
        <w:left w:val="none" w:sz="0" w:space="0" w:color="auto"/>
        <w:bottom w:val="none" w:sz="0" w:space="0" w:color="auto"/>
        <w:right w:val="none" w:sz="0" w:space="0" w:color="auto"/>
      </w:divBdr>
    </w:div>
    <w:div w:id="671571522">
      <w:bodyDiv w:val="1"/>
      <w:marLeft w:val="0"/>
      <w:marRight w:val="0"/>
      <w:marTop w:val="0"/>
      <w:marBottom w:val="0"/>
      <w:divBdr>
        <w:top w:val="none" w:sz="0" w:space="0" w:color="auto"/>
        <w:left w:val="none" w:sz="0" w:space="0" w:color="auto"/>
        <w:bottom w:val="none" w:sz="0" w:space="0" w:color="auto"/>
        <w:right w:val="none" w:sz="0" w:space="0" w:color="auto"/>
      </w:divBdr>
    </w:div>
    <w:div w:id="674262985">
      <w:bodyDiv w:val="1"/>
      <w:marLeft w:val="0"/>
      <w:marRight w:val="0"/>
      <w:marTop w:val="0"/>
      <w:marBottom w:val="0"/>
      <w:divBdr>
        <w:top w:val="none" w:sz="0" w:space="0" w:color="auto"/>
        <w:left w:val="none" w:sz="0" w:space="0" w:color="auto"/>
        <w:bottom w:val="none" w:sz="0" w:space="0" w:color="auto"/>
        <w:right w:val="none" w:sz="0" w:space="0" w:color="auto"/>
      </w:divBdr>
    </w:div>
    <w:div w:id="674527780">
      <w:bodyDiv w:val="1"/>
      <w:marLeft w:val="0"/>
      <w:marRight w:val="0"/>
      <w:marTop w:val="0"/>
      <w:marBottom w:val="0"/>
      <w:divBdr>
        <w:top w:val="none" w:sz="0" w:space="0" w:color="auto"/>
        <w:left w:val="none" w:sz="0" w:space="0" w:color="auto"/>
        <w:bottom w:val="none" w:sz="0" w:space="0" w:color="auto"/>
        <w:right w:val="none" w:sz="0" w:space="0" w:color="auto"/>
      </w:divBdr>
    </w:div>
    <w:div w:id="675107848">
      <w:bodyDiv w:val="1"/>
      <w:marLeft w:val="0"/>
      <w:marRight w:val="0"/>
      <w:marTop w:val="0"/>
      <w:marBottom w:val="0"/>
      <w:divBdr>
        <w:top w:val="none" w:sz="0" w:space="0" w:color="auto"/>
        <w:left w:val="none" w:sz="0" w:space="0" w:color="auto"/>
        <w:bottom w:val="none" w:sz="0" w:space="0" w:color="auto"/>
        <w:right w:val="none" w:sz="0" w:space="0" w:color="auto"/>
      </w:divBdr>
    </w:div>
    <w:div w:id="675303702">
      <w:bodyDiv w:val="1"/>
      <w:marLeft w:val="0"/>
      <w:marRight w:val="0"/>
      <w:marTop w:val="0"/>
      <w:marBottom w:val="0"/>
      <w:divBdr>
        <w:top w:val="none" w:sz="0" w:space="0" w:color="auto"/>
        <w:left w:val="none" w:sz="0" w:space="0" w:color="auto"/>
        <w:bottom w:val="none" w:sz="0" w:space="0" w:color="auto"/>
        <w:right w:val="none" w:sz="0" w:space="0" w:color="auto"/>
      </w:divBdr>
    </w:div>
    <w:div w:id="675765271">
      <w:bodyDiv w:val="1"/>
      <w:marLeft w:val="0"/>
      <w:marRight w:val="0"/>
      <w:marTop w:val="0"/>
      <w:marBottom w:val="0"/>
      <w:divBdr>
        <w:top w:val="none" w:sz="0" w:space="0" w:color="auto"/>
        <w:left w:val="none" w:sz="0" w:space="0" w:color="auto"/>
        <w:bottom w:val="none" w:sz="0" w:space="0" w:color="auto"/>
        <w:right w:val="none" w:sz="0" w:space="0" w:color="auto"/>
      </w:divBdr>
    </w:div>
    <w:div w:id="680159107">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696387850">
      <w:bodyDiv w:val="1"/>
      <w:marLeft w:val="0"/>
      <w:marRight w:val="0"/>
      <w:marTop w:val="0"/>
      <w:marBottom w:val="0"/>
      <w:divBdr>
        <w:top w:val="none" w:sz="0" w:space="0" w:color="auto"/>
        <w:left w:val="none" w:sz="0" w:space="0" w:color="auto"/>
        <w:bottom w:val="none" w:sz="0" w:space="0" w:color="auto"/>
        <w:right w:val="none" w:sz="0" w:space="0" w:color="auto"/>
      </w:divBdr>
    </w:div>
    <w:div w:id="702101332">
      <w:bodyDiv w:val="1"/>
      <w:marLeft w:val="0"/>
      <w:marRight w:val="0"/>
      <w:marTop w:val="0"/>
      <w:marBottom w:val="0"/>
      <w:divBdr>
        <w:top w:val="none" w:sz="0" w:space="0" w:color="auto"/>
        <w:left w:val="none" w:sz="0" w:space="0" w:color="auto"/>
        <w:bottom w:val="none" w:sz="0" w:space="0" w:color="auto"/>
        <w:right w:val="none" w:sz="0" w:space="0" w:color="auto"/>
      </w:divBdr>
    </w:div>
    <w:div w:id="704334098">
      <w:bodyDiv w:val="1"/>
      <w:marLeft w:val="0"/>
      <w:marRight w:val="0"/>
      <w:marTop w:val="0"/>
      <w:marBottom w:val="0"/>
      <w:divBdr>
        <w:top w:val="none" w:sz="0" w:space="0" w:color="auto"/>
        <w:left w:val="none" w:sz="0" w:space="0" w:color="auto"/>
        <w:bottom w:val="none" w:sz="0" w:space="0" w:color="auto"/>
        <w:right w:val="none" w:sz="0" w:space="0" w:color="auto"/>
      </w:divBdr>
    </w:div>
    <w:div w:id="704602099">
      <w:bodyDiv w:val="1"/>
      <w:marLeft w:val="0"/>
      <w:marRight w:val="0"/>
      <w:marTop w:val="0"/>
      <w:marBottom w:val="0"/>
      <w:divBdr>
        <w:top w:val="none" w:sz="0" w:space="0" w:color="auto"/>
        <w:left w:val="none" w:sz="0" w:space="0" w:color="auto"/>
        <w:bottom w:val="none" w:sz="0" w:space="0" w:color="auto"/>
        <w:right w:val="none" w:sz="0" w:space="0" w:color="auto"/>
      </w:divBdr>
    </w:div>
    <w:div w:id="705329559">
      <w:bodyDiv w:val="1"/>
      <w:marLeft w:val="0"/>
      <w:marRight w:val="0"/>
      <w:marTop w:val="0"/>
      <w:marBottom w:val="0"/>
      <w:divBdr>
        <w:top w:val="none" w:sz="0" w:space="0" w:color="auto"/>
        <w:left w:val="none" w:sz="0" w:space="0" w:color="auto"/>
        <w:bottom w:val="none" w:sz="0" w:space="0" w:color="auto"/>
        <w:right w:val="none" w:sz="0" w:space="0" w:color="auto"/>
      </w:divBdr>
    </w:div>
    <w:div w:id="706178085">
      <w:bodyDiv w:val="1"/>
      <w:marLeft w:val="0"/>
      <w:marRight w:val="0"/>
      <w:marTop w:val="0"/>
      <w:marBottom w:val="0"/>
      <w:divBdr>
        <w:top w:val="none" w:sz="0" w:space="0" w:color="auto"/>
        <w:left w:val="none" w:sz="0" w:space="0" w:color="auto"/>
        <w:bottom w:val="none" w:sz="0" w:space="0" w:color="auto"/>
        <w:right w:val="none" w:sz="0" w:space="0" w:color="auto"/>
      </w:divBdr>
    </w:div>
    <w:div w:id="706301330">
      <w:bodyDiv w:val="1"/>
      <w:marLeft w:val="0"/>
      <w:marRight w:val="0"/>
      <w:marTop w:val="0"/>
      <w:marBottom w:val="0"/>
      <w:divBdr>
        <w:top w:val="none" w:sz="0" w:space="0" w:color="auto"/>
        <w:left w:val="none" w:sz="0" w:space="0" w:color="auto"/>
        <w:bottom w:val="none" w:sz="0" w:space="0" w:color="auto"/>
        <w:right w:val="none" w:sz="0" w:space="0" w:color="auto"/>
      </w:divBdr>
    </w:div>
    <w:div w:id="706490927">
      <w:bodyDiv w:val="1"/>
      <w:marLeft w:val="0"/>
      <w:marRight w:val="0"/>
      <w:marTop w:val="0"/>
      <w:marBottom w:val="0"/>
      <w:divBdr>
        <w:top w:val="none" w:sz="0" w:space="0" w:color="auto"/>
        <w:left w:val="none" w:sz="0" w:space="0" w:color="auto"/>
        <w:bottom w:val="none" w:sz="0" w:space="0" w:color="auto"/>
        <w:right w:val="none" w:sz="0" w:space="0" w:color="auto"/>
      </w:divBdr>
    </w:div>
    <w:div w:id="707877000">
      <w:bodyDiv w:val="1"/>
      <w:marLeft w:val="0"/>
      <w:marRight w:val="0"/>
      <w:marTop w:val="0"/>
      <w:marBottom w:val="0"/>
      <w:divBdr>
        <w:top w:val="none" w:sz="0" w:space="0" w:color="auto"/>
        <w:left w:val="none" w:sz="0" w:space="0" w:color="auto"/>
        <w:bottom w:val="none" w:sz="0" w:space="0" w:color="auto"/>
        <w:right w:val="none" w:sz="0" w:space="0" w:color="auto"/>
      </w:divBdr>
    </w:div>
    <w:div w:id="712198760">
      <w:bodyDiv w:val="1"/>
      <w:marLeft w:val="0"/>
      <w:marRight w:val="0"/>
      <w:marTop w:val="0"/>
      <w:marBottom w:val="0"/>
      <w:divBdr>
        <w:top w:val="none" w:sz="0" w:space="0" w:color="auto"/>
        <w:left w:val="none" w:sz="0" w:space="0" w:color="auto"/>
        <w:bottom w:val="none" w:sz="0" w:space="0" w:color="auto"/>
        <w:right w:val="none" w:sz="0" w:space="0" w:color="auto"/>
      </w:divBdr>
    </w:div>
    <w:div w:id="712967494">
      <w:bodyDiv w:val="1"/>
      <w:marLeft w:val="0"/>
      <w:marRight w:val="0"/>
      <w:marTop w:val="0"/>
      <w:marBottom w:val="0"/>
      <w:divBdr>
        <w:top w:val="none" w:sz="0" w:space="0" w:color="auto"/>
        <w:left w:val="none" w:sz="0" w:space="0" w:color="auto"/>
        <w:bottom w:val="none" w:sz="0" w:space="0" w:color="auto"/>
        <w:right w:val="none" w:sz="0" w:space="0" w:color="auto"/>
      </w:divBdr>
    </w:div>
    <w:div w:id="719279392">
      <w:bodyDiv w:val="1"/>
      <w:marLeft w:val="0"/>
      <w:marRight w:val="0"/>
      <w:marTop w:val="0"/>
      <w:marBottom w:val="0"/>
      <w:divBdr>
        <w:top w:val="none" w:sz="0" w:space="0" w:color="auto"/>
        <w:left w:val="none" w:sz="0" w:space="0" w:color="auto"/>
        <w:bottom w:val="none" w:sz="0" w:space="0" w:color="auto"/>
        <w:right w:val="none" w:sz="0" w:space="0" w:color="auto"/>
      </w:divBdr>
    </w:div>
    <w:div w:id="725761045">
      <w:bodyDiv w:val="1"/>
      <w:marLeft w:val="0"/>
      <w:marRight w:val="0"/>
      <w:marTop w:val="0"/>
      <w:marBottom w:val="0"/>
      <w:divBdr>
        <w:top w:val="none" w:sz="0" w:space="0" w:color="auto"/>
        <w:left w:val="none" w:sz="0" w:space="0" w:color="auto"/>
        <w:bottom w:val="none" w:sz="0" w:space="0" w:color="auto"/>
        <w:right w:val="none" w:sz="0" w:space="0" w:color="auto"/>
      </w:divBdr>
    </w:div>
    <w:div w:id="740910615">
      <w:bodyDiv w:val="1"/>
      <w:marLeft w:val="0"/>
      <w:marRight w:val="0"/>
      <w:marTop w:val="0"/>
      <w:marBottom w:val="0"/>
      <w:divBdr>
        <w:top w:val="none" w:sz="0" w:space="0" w:color="auto"/>
        <w:left w:val="none" w:sz="0" w:space="0" w:color="auto"/>
        <w:bottom w:val="none" w:sz="0" w:space="0" w:color="auto"/>
        <w:right w:val="none" w:sz="0" w:space="0" w:color="auto"/>
      </w:divBdr>
    </w:div>
    <w:div w:id="754321896">
      <w:bodyDiv w:val="1"/>
      <w:marLeft w:val="0"/>
      <w:marRight w:val="0"/>
      <w:marTop w:val="0"/>
      <w:marBottom w:val="0"/>
      <w:divBdr>
        <w:top w:val="none" w:sz="0" w:space="0" w:color="auto"/>
        <w:left w:val="none" w:sz="0" w:space="0" w:color="auto"/>
        <w:bottom w:val="none" w:sz="0" w:space="0" w:color="auto"/>
        <w:right w:val="none" w:sz="0" w:space="0" w:color="auto"/>
      </w:divBdr>
    </w:div>
    <w:div w:id="755135365">
      <w:bodyDiv w:val="1"/>
      <w:marLeft w:val="0"/>
      <w:marRight w:val="0"/>
      <w:marTop w:val="0"/>
      <w:marBottom w:val="0"/>
      <w:divBdr>
        <w:top w:val="none" w:sz="0" w:space="0" w:color="auto"/>
        <w:left w:val="none" w:sz="0" w:space="0" w:color="auto"/>
        <w:bottom w:val="none" w:sz="0" w:space="0" w:color="auto"/>
        <w:right w:val="none" w:sz="0" w:space="0" w:color="auto"/>
      </w:divBdr>
    </w:div>
    <w:div w:id="755635466">
      <w:bodyDiv w:val="1"/>
      <w:marLeft w:val="0"/>
      <w:marRight w:val="0"/>
      <w:marTop w:val="0"/>
      <w:marBottom w:val="0"/>
      <w:divBdr>
        <w:top w:val="none" w:sz="0" w:space="0" w:color="auto"/>
        <w:left w:val="none" w:sz="0" w:space="0" w:color="auto"/>
        <w:bottom w:val="none" w:sz="0" w:space="0" w:color="auto"/>
        <w:right w:val="none" w:sz="0" w:space="0" w:color="auto"/>
      </w:divBdr>
    </w:div>
    <w:div w:id="759764471">
      <w:bodyDiv w:val="1"/>
      <w:marLeft w:val="0"/>
      <w:marRight w:val="0"/>
      <w:marTop w:val="0"/>
      <w:marBottom w:val="0"/>
      <w:divBdr>
        <w:top w:val="none" w:sz="0" w:space="0" w:color="auto"/>
        <w:left w:val="none" w:sz="0" w:space="0" w:color="auto"/>
        <w:bottom w:val="none" w:sz="0" w:space="0" w:color="auto"/>
        <w:right w:val="none" w:sz="0" w:space="0" w:color="auto"/>
      </w:divBdr>
    </w:div>
    <w:div w:id="760562936">
      <w:bodyDiv w:val="1"/>
      <w:marLeft w:val="0"/>
      <w:marRight w:val="0"/>
      <w:marTop w:val="0"/>
      <w:marBottom w:val="0"/>
      <w:divBdr>
        <w:top w:val="none" w:sz="0" w:space="0" w:color="auto"/>
        <w:left w:val="none" w:sz="0" w:space="0" w:color="auto"/>
        <w:bottom w:val="none" w:sz="0" w:space="0" w:color="auto"/>
        <w:right w:val="none" w:sz="0" w:space="0" w:color="auto"/>
      </w:divBdr>
    </w:div>
    <w:div w:id="760761732">
      <w:bodyDiv w:val="1"/>
      <w:marLeft w:val="0"/>
      <w:marRight w:val="0"/>
      <w:marTop w:val="0"/>
      <w:marBottom w:val="0"/>
      <w:divBdr>
        <w:top w:val="none" w:sz="0" w:space="0" w:color="auto"/>
        <w:left w:val="none" w:sz="0" w:space="0" w:color="auto"/>
        <w:bottom w:val="none" w:sz="0" w:space="0" w:color="auto"/>
        <w:right w:val="none" w:sz="0" w:space="0" w:color="auto"/>
      </w:divBdr>
    </w:div>
    <w:div w:id="761146228">
      <w:bodyDiv w:val="1"/>
      <w:marLeft w:val="0"/>
      <w:marRight w:val="0"/>
      <w:marTop w:val="0"/>
      <w:marBottom w:val="0"/>
      <w:divBdr>
        <w:top w:val="none" w:sz="0" w:space="0" w:color="auto"/>
        <w:left w:val="none" w:sz="0" w:space="0" w:color="auto"/>
        <w:bottom w:val="none" w:sz="0" w:space="0" w:color="auto"/>
        <w:right w:val="none" w:sz="0" w:space="0" w:color="auto"/>
      </w:divBdr>
    </w:div>
    <w:div w:id="764766138">
      <w:bodyDiv w:val="1"/>
      <w:marLeft w:val="0"/>
      <w:marRight w:val="0"/>
      <w:marTop w:val="0"/>
      <w:marBottom w:val="0"/>
      <w:divBdr>
        <w:top w:val="none" w:sz="0" w:space="0" w:color="auto"/>
        <w:left w:val="none" w:sz="0" w:space="0" w:color="auto"/>
        <w:bottom w:val="none" w:sz="0" w:space="0" w:color="auto"/>
        <w:right w:val="none" w:sz="0" w:space="0" w:color="auto"/>
      </w:divBdr>
    </w:div>
    <w:div w:id="778574022">
      <w:bodyDiv w:val="1"/>
      <w:marLeft w:val="0"/>
      <w:marRight w:val="0"/>
      <w:marTop w:val="0"/>
      <w:marBottom w:val="0"/>
      <w:divBdr>
        <w:top w:val="none" w:sz="0" w:space="0" w:color="auto"/>
        <w:left w:val="none" w:sz="0" w:space="0" w:color="auto"/>
        <w:bottom w:val="none" w:sz="0" w:space="0" w:color="auto"/>
        <w:right w:val="none" w:sz="0" w:space="0" w:color="auto"/>
      </w:divBdr>
    </w:div>
    <w:div w:id="779184131">
      <w:bodyDiv w:val="1"/>
      <w:marLeft w:val="0"/>
      <w:marRight w:val="0"/>
      <w:marTop w:val="0"/>
      <w:marBottom w:val="0"/>
      <w:divBdr>
        <w:top w:val="none" w:sz="0" w:space="0" w:color="auto"/>
        <w:left w:val="none" w:sz="0" w:space="0" w:color="auto"/>
        <w:bottom w:val="none" w:sz="0" w:space="0" w:color="auto"/>
        <w:right w:val="none" w:sz="0" w:space="0" w:color="auto"/>
      </w:divBdr>
    </w:div>
    <w:div w:id="779951712">
      <w:bodyDiv w:val="1"/>
      <w:marLeft w:val="0"/>
      <w:marRight w:val="0"/>
      <w:marTop w:val="0"/>
      <w:marBottom w:val="0"/>
      <w:divBdr>
        <w:top w:val="none" w:sz="0" w:space="0" w:color="auto"/>
        <w:left w:val="none" w:sz="0" w:space="0" w:color="auto"/>
        <w:bottom w:val="none" w:sz="0" w:space="0" w:color="auto"/>
        <w:right w:val="none" w:sz="0" w:space="0" w:color="auto"/>
      </w:divBdr>
    </w:div>
    <w:div w:id="788159173">
      <w:bodyDiv w:val="1"/>
      <w:marLeft w:val="0"/>
      <w:marRight w:val="0"/>
      <w:marTop w:val="0"/>
      <w:marBottom w:val="0"/>
      <w:divBdr>
        <w:top w:val="none" w:sz="0" w:space="0" w:color="auto"/>
        <w:left w:val="none" w:sz="0" w:space="0" w:color="auto"/>
        <w:bottom w:val="none" w:sz="0" w:space="0" w:color="auto"/>
        <w:right w:val="none" w:sz="0" w:space="0" w:color="auto"/>
      </w:divBdr>
    </w:div>
    <w:div w:id="788204540">
      <w:bodyDiv w:val="1"/>
      <w:marLeft w:val="0"/>
      <w:marRight w:val="0"/>
      <w:marTop w:val="0"/>
      <w:marBottom w:val="0"/>
      <w:divBdr>
        <w:top w:val="none" w:sz="0" w:space="0" w:color="auto"/>
        <w:left w:val="none" w:sz="0" w:space="0" w:color="auto"/>
        <w:bottom w:val="none" w:sz="0" w:space="0" w:color="auto"/>
        <w:right w:val="none" w:sz="0" w:space="0" w:color="auto"/>
      </w:divBdr>
    </w:div>
    <w:div w:id="789982506">
      <w:bodyDiv w:val="1"/>
      <w:marLeft w:val="0"/>
      <w:marRight w:val="0"/>
      <w:marTop w:val="0"/>
      <w:marBottom w:val="0"/>
      <w:divBdr>
        <w:top w:val="none" w:sz="0" w:space="0" w:color="auto"/>
        <w:left w:val="none" w:sz="0" w:space="0" w:color="auto"/>
        <w:bottom w:val="none" w:sz="0" w:space="0" w:color="auto"/>
        <w:right w:val="none" w:sz="0" w:space="0" w:color="auto"/>
      </w:divBdr>
    </w:div>
    <w:div w:id="790392771">
      <w:bodyDiv w:val="1"/>
      <w:marLeft w:val="0"/>
      <w:marRight w:val="0"/>
      <w:marTop w:val="0"/>
      <w:marBottom w:val="0"/>
      <w:divBdr>
        <w:top w:val="none" w:sz="0" w:space="0" w:color="auto"/>
        <w:left w:val="none" w:sz="0" w:space="0" w:color="auto"/>
        <w:bottom w:val="none" w:sz="0" w:space="0" w:color="auto"/>
        <w:right w:val="none" w:sz="0" w:space="0" w:color="auto"/>
      </w:divBdr>
    </w:div>
    <w:div w:id="793711444">
      <w:bodyDiv w:val="1"/>
      <w:marLeft w:val="0"/>
      <w:marRight w:val="0"/>
      <w:marTop w:val="0"/>
      <w:marBottom w:val="0"/>
      <w:divBdr>
        <w:top w:val="none" w:sz="0" w:space="0" w:color="auto"/>
        <w:left w:val="none" w:sz="0" w:space="0" w:color="auto"/>
        <w:bottom w:val="none" w:sz="0" w:space="0" w:color="auto"/>
        <w:right w:val="none" w:sz="0" w:space="0" w:color="auto"/>
      </w:divBdr>
    </w:div>
    <w:div w:id="794983722">
      <w:bodyDiv w:val="1"/>
      <w:marLeft w:val="0"/>
      <w:marRight w:val="0"/>
      <w:marTop w:val="0"/>
      <w:marBottom w:val="0"/>
      <w:divBdr>
        <w:top w:val="none" w:sz="0" w:space="0" w:color="auto"/>
        <w:left w:val="none" w:sz="0" w:space="0" w:color="auto"/>
        <w:bottom w:val="none" w:sz="0" w:space="0" w:color="auto"/>
        <w:right w:val="none" w:sz="0" w:space="0" w:color="auto"/>
      </w:divBdr>
    </w:div>
    <w:div w:id="797722099">
      <w:bodyDiv w:val="1"/>
      <w:marLeft w:val="0"/>
      <w:marRight w:val="0"/>
      <w:marTop w:val="0"/>
      <w:marBottom w:val="0"/>
      <w:divBdr>
        <w:top w:val="none" w:sz="0" w:space="0" w:color="auto"/>
        <w:left w:val="none" w:sz="0" w:space="0" w:color="auto"/>
        <w:bottom w:val="none" w:sz="0" w:space="0" w:color="auto"/>
        <w:right w:val="none" w:sz="0" w:space="0" w:color="auto"/>
      </w:divBdr>
    </w:div>
    <w:div w:id="807667209">
      <w:bodyDiv w:val="1"/>
      <w:marLeft w:val="0"/>
      <w:marRight w:val="0"/>
      <w:marTop w:val="0"/>
      <w:marBottom w:val="0"/>
      <w:divBdr>
        <w:top w:val="none" w:sz="0" w:space="0" w:color="auto"/>
        <w:left w:val="none" w:sz="0" w:space="0" w:color="auto"/>
        <w:bottom w:val="none" w:sz="0" w:space="0" w:color="auto"/>
        <w:right w:val="none" w:sz="0" w:space="0" w:color="auto"/>
      </w:divBdr>
    </w:div>
    <w:div w:id="807742279">
      <w:bodyDiv w:val="1"/>
      <w:marLeft w:val="0"/>
      <w:marRight w:val="0"/>
      <w:marTop w:val="0"/>
      <w:marBottom w:val="0"/>
      <w:divBdr>
        <w:top w:val="none" w:sz="0" w:space="0" w:color="auto"/>
        <w:left w:val="none" w:sz="0" w:space="0" w:color="auto"/>
        <w:bottom w:val="none" w:sz="0" w:space="0" w:color="auto"/>
        <w:right w:val="none" w:sz="0" w:space="0" w:color="auto"/>
      </w:divBdr>
    </w:div>
    <w:div w:id="816268113">
      <w:bodyDiv w:val="1"/>
      <w:marLeft w:val="0"/>
      <w:marRight w:val="0"/>
      <w:marTop w:val="0"/>
      <w:marBottom w:val="0"/>
      <w:divBdr>
        <w:top w:val="none" w:sz="0" w:space="0" w:color="auto"/>
        <w:left w:val="none" w:sz="0" w:space="0" w:color="auto"/>
        <w:bottom w:val="none" w:sz="0" w:space="0" w:color="auto"/>
        <w:right w:val="none" w:sz="0" w:space="0" w:color="auto"/>
      </w:divBdr>
    </w:div>
    <w:div w:id="817694030">
      <w:bodyDiv w:val="1"/>
      <w:marLeft w:val="0"/>
      <w:marRight w:val="0"/>
      <w:marTop w:val="0"/>
      <w:marBottom w:val="0"/>
      <w:divBdr>
        <w:top w:val="none" w:sz="0" w:space="0" w:color="auto"/>
        <w:left w:val="none" w:sz="0" w:space="0" w:color="auto"/>
        <w:bottom w:val="none" w:sz="0" w:space="0" w:color="auto"/>
        <w:right w:val="none" w:sz="0" w:space="0" w:color="auto"/>
      </w:divBdr>
    </w:div>
    <w:div w:id="822040455">
      <w:bodyDiv w:val="1"/>
      <w:marLeft w:val="0"/>
      <w:marRight w:val="0"/>
      <w:marTop w:val="0"/>
      <w:marBottom w:val="0"/>
      <w:divBdr>
        <w:top w:val="none" w:sz="0" w:space="0" w:color="auto"/>
        <w:left w:val="none" w:sz="0" w:space="0" w:color="auto"/>
        <w:bottom w:val="none" w:sz="0" w:space="0" w:color="auto"/>
        <w:right w:val="none" w:sz="0" w:space="0" w:color="auto"/>
      </w:divBdr>
    </w:div>
    <w:div w:id="823156549">
      <w:bodyDiv w:val="1"/>
      <w:marLeft w:val="0"/>
      <w:marRight w:val="0"/>
      <w:marTop w:val="0"/>
      <w:marBottom w:val="0"/>
      <w:divBdr>
        <w:top w:val="none" w:sz="0" w:space="0" w:color="auto"/>
        <w:left w:val="none" w:sz="0" w:space="0" w:color="auto"/>
        <w:bottom w:val="none" w:sz="0" w:space="0" w:color="auto"/>
        <w:right w:val="none" w:sz="0" w:space="0" w:color="auto"/>
      </w:divBdr>
    </w:div>
    <w:div w:id="824008277">
      <w:bodyDiv w:val="1"/>
      <w:marLeft w:val="0"/>
      <w:marRight w:val="0"/>
      <w:marTop w:val="0"/>
      <w:marBottom w:val="0"/>
      <w:divBdr>
        <w:top w:val="none" w:sz="0" w:space="0" w:color="auto"/>
        <w:left w:val="none" w:sz="0" w:space="0" w:color="auto"/>
        <w:bottom w:val="none" w:sz="0" w:space="0" w:color="auto"/>
        <w:right w:val="none" w:sz="0" w:space="0" w:color="auto"/>
      </w:divBdr>
    </w:div>
    <w:div w:id="824202870">
      <w:bodyDiv w:val="1"/>
      <w:marLeft w:val="0"/>
      <w:marRight w:val="0"/>
      <w:marTop w:val="0"/>
      <w:marBottom w:val="0"/>
      <w:divBdr>
        <w:top w:val="none" w:sz="0" w:space="0" w:color="auto"/>
        <w:left w:val="none" w:sz="0" w:space="0" w:color="auto"/>
        <w:bottom w:val="none" w:sz="0" w:space="0" w:color="auto"/>
        <w:right w:val="none" w:sz="0" w:space="0" w:color="auto"/>
      </w:divBdr>
    </w:div>
    <w:div w:id="834343360">
      <w:bodyDiv w:val="1"/>
      <w:marLeft w:val="0"/>
      <w:marRight w:val="0"/>
      <w:marTop w:val="0"/>
      <w:marBottom w:val="0"/>
      <w:divBdr>
        <w:top w:val="none" w:sz="0" w:space="0" w:color="auto"/>
        <w:left w:val="none" w:sz="0" w:space="0" w:color="auto"/>
        <w:bottom w:val="none" w:sz="0" w:space="0" w:color="auto"/>
        <w:right w:val="none" w:sz="0" w:space="0" w:color="auto"/>
      </w:divBdr>
    </w:div>
    <w:div w:id="838886374">
      <w:bodyDiv w:val="1"/>
      <w:marLeft w:val="0"/>
      <w:marRight w:val="0"/>
      <w:marTop w:val="0"/>
      <w:marBottom w:val="0"/>
      <w:divBdr>
        <w:top w:val="none" w:sz="0" w:space="0" w:color="auto"/>
        <w:left w:val="none" w:sz="0" w:space="0" w:color="auto"/>
        <w:bottom w:val="none" w:sz="0" w:space="0" w:color="auto"/>
        <w:right w:val="none" w:sz="0" w:space="0" w:color="auto"/>
      </w:divBdr>
    </w:div>
    <w:div w:id="842672021">
      <w:bodyDiv w:val="1"/>
      <w:marLeft w:val="0"/>
      <w:marRight w:val="0"/>
      <w:marTop w:val="0"/>
      <w:marBottom w:val="0"/>
      <w:divBdr>
        <w:top w:val="none" w:sz="0" w:space="0" w:color="auto"/>
        <w:left w:val="none" w:sz="0" w:space="0" w:color="auto"/>
        <w:bottom w:val="none" w:sz="0" w:space="0" w:color="auto"/>
        <w:right w:val="none" w:sz="0" w:space="0" w:color="auto"/>
      </w:divBdr>
    </w:div>
    <w:div w:id="842932326">
      <w:bodyDiv w:val="1"/>
      <w:marLeft w:val="0"/>
      <w:marRight w:val="0"/>
      <w:marTop w:val="0"/>
      <w:marBottom w:val="0"/>
      <w:divBdr>
        <w:top w:val="none" w:sz="0" w:space="0" w:color="auto"/>
        <w:left w:val="none" w:sz="0" w:space="0" w:color="auto"/>
        <w:bottom w:val="none" w:sz="0" w:space="0" w:color="auto"/>
        <w:right w:val="none" w:sz="0" w:space="0" w:color="auto"/>
      </w:divBdr>
    </w:div>
    <w:div w:id="846482451">
      <w:bodyDiv w:val="1"/>
      <w:marLeft w:val="0"/>
      <w:marRight w:val="0"/>
      <w:marTop w:val="0"/>
      <w:marBottom w:val="0"/>
      <w:divBdr>
        <w:top w:val="none" w:sz="0" w:space="0" w:color="auto"/>
        <w:left w:val="none" w:sz="0" w:space="0" w:color="auto"/>
        <w:bottom w:val="none" w:sz="0" w:space="0" w:color="auto"/>
        <w:right w:val="none" w:sz="0" w:space="0" w:color="auto"/>
      </w:divBdr>
    </w:div>
    <w:div w:id="846866575">
      <w:bodyDiv w:val="1"/>
      <w:marLeft w:val="0"/>
      <w:marRight w:val="0"/>
      <w:marTop w:val="0"/>
      <w:marBottom w:val="0"/>
      <w:divBdr>
        <w:top w:val="none" w:sz="0" w:space="0" w:color="auto"/>
        <w:left w:val="none" w:sz="0" w:space="0" w:color="auto"/>
        <w:bottom w:val="none" w:sz="0" w:space="0" w:color="auto"/>
        <w:right w:val="none" w:sz="0" w:space="0" w:color="auto"/>
      </w:divBdr>
    </w:div>
    <w:div w:id="857814397">
      <w:bodyDiv w:val="1"/>
      <w:marLeft w:val="0"/>
      <w:marRight w:val="0"/>
      <w:marTop w:val="0"/>
      <w:marBottom w:val="0"/>
      <w:divBdr>
        <w:top w:val="none" w:sz="0" w:space="0" w:color="auto"/>
        <w:left w:val="none" w:sz="0" w:space="0" w:color="auto"/>
        <w:bottom w:val="none" w:sz="0" w:space="0" w:color="auto"/>
        <w:right w:val="none" w:sz="0" w:space="0" w:color="auto"/>
      </w:divBdr>
    </w:div>
    <w:div w:id="857933096">
      <w:bodyDiv w:val="1"/>
      <w:marLeft w:val="0"/>
      <w:marRight w:val="0"/>
      <w:marTop w:val="0"/>
      <w:marBottom w:val="0"/>
      <w:divBdr>
        <w:top w:val="none" w:sz="0" w:space="0" w:color="auto"/>
        <w:left w:val="none" w:sz="0" w:space="0" w:color="auto"/>
        <w:bottom w:val="none" w:sz="0" w:space="0" w:color="auto"/>
        <w:right w:val="none" w:sz="0" w:space="0" w:color="auto"/>
      </w:divBdr>
    </w:div>
    <w:div w:id="860509794">
      <w:bodyDiv w:val="1"/>
      <w:marLeft w:val="0"/>
      <w:marRight w:val="0"/>
      <w:marTop w:val="0"/>
      <w:marBottom w:val="0"/>
      <w:divBdr>
        <w:top w:val="none" w:sz="0" w:space="0" w:color="auto"/>
        <w:left w:val="none" w:sz="0" w:space="0" w:color="auto"/>
        <w:bottom w:val="none" w:sz="0" w:space="0" w:color="auto"/>
        <w:right w:val="none" w:sz="0" w:space="0" w:color="auto"/>
      </w:divBdr>
    </w:div>
    <w:div w:id="860704893">
      <w:bodyDiv w:val="1"/>
      <w:marLeft w:val="0"/>
      <w:marRight w:val="0"/>
      <w:marTop w:val="0"/>
      <w:marBottom w:val="0"/>
      <w:divBdr>
        <w:top w:val="none" w:sz="0" w:space="0" w:color="auto"/>
        <w:left w:val="none" w:sz="0" w:space="0" w:color="auto"/>
        <w:bottom w:val="none" w:sz="0" w:space="0" w:color="auto"/>
        <w:right w:val="none" w:sz="0" w:space="0" w:color="auto"/>
      </w:divBdr>
    </w:div>
    <w:div w:id="861743429">
      <w:bodyDiv w:val="1"/>
      <w:marLeft w:val="0"/>
      <w:marRight w:val="0"/>
      <w:marTop w:val="0"/>
      <w:marBottom w:val="0"/>
      <w:divBdr>
        <w:top w:val="none" w:sz="0" w:space="0" w:color="auto"/>
        <w:left w:val="none" w:sz="0" w:space="0" w:color="auto"/>
        <w:bottom w:val="none" w:sz="0" w:space="0" w:color="auto"/>
        <w:right w:val="none" w:sz="0" w:space="0" w:color="auto"/>
      </w:divBdr>
    </w:div>
    <w:div w:id="865993005">
      <w:bodyDiv w:val="1"/>
      <w:marLeft w:val="0"/>
      <w:marRight w:val="0"/>
      <w:marTop w:val="0"/>
      <w:marBottom w:val="0"/>
      <w:divBdr>
        <w:top w:val="none" w:sz="0" w:space="0" w:color="auto"/>
        <w:left w:val="none" w:sz="0" w:space="0" w:color="auto"/>
        <w:bottom w:val="none" w:sz="0" w:space="0" w:color="auto"/>
        <w:right w:val="none" w:sz="0" w:space="0" w:color="auto"/>
      </w:divBdr>
    </w:div>
    <w:div w:id="866717967">
      <w:bodyDiv w:val="1"/>
      <w:marLeft w:val="0"/>
      <w:marRight w:val="0"/>
      <w:marTop w:val="0"/>
      <w:marBottom w:val="0"/>
      <w:divBdr>
        <w:top w:val="none" w:sz="0" w:space="0" w:color="auto"/>
        <w:left w:val="none" w:sz="0" w:space="0" w:color="auto"/>
        <w:bottom w:val="none" w:sz="0" w:space="0" w:color="auto"/>
        <w:right w:val="none" w:sz="0" w:space="0" w:color="auto"/>
      </w:divBdr>
    </w:div>
    <w:div w:id="866867427">
      <w:bodyDiv w:val="1"/>
      <w:marLeft w:val="0"/>
      <w:marRight w:val="0"/>
      <w:marTop w:val="0"/>
      <w:marBottom w:val="0"/>
      <w:divBdr>
        <w:top w:val="none" w:sz="0" w:space="0" w:color="auto"/>
        <w:left w:val="none" w:sz="0" w:space="0" w:color="auto"/>
        <w:bottom w:val="none" w:sz="0" w:space="0" w:color="auto"/>
        <w:right w:val="none" w:sz="0" w:space="0" w:color="auto"/>
      </w:divBdr>
    </w:div>
    <w:div w:id="873932522">
      <w:bodyDiv w:val="1"/>
      <w:marLeft w:val="0"/>
      <w:marRight w:val="0"/>
      <w:marTop w:val="0"/>
      <w:marBottom w:val="0"/>
      <w:divBdr>
        <w:top w:val="none" w:sz="0" w:space="0" w:color="auto"/>
        <w:left w:val="none" w:sz="0" w:space="0" w:color="auto"/>
        <w:bottom w:val="none" w:sz="0" w:space="0" w:color="auto"/>
        <w:right w:val="none" w:sz="0" w:space="0" w:color="auto"/>
      </w:divBdr>
    </w:div>
    <w:div w:id="875042296">
      <w:bodyDiv w:val="1"/>
      <w:marLeft w:val="0"/>
      <w:marRight w:val="0"/>
      <w:marTop w:val="0"/>
      <w:marBottom w:val="0"/>
      <w:divBdr>
        <w:top w:val="none" w:sz="0" w:space="0" w:color="auto"/>
        <w:left w:val="none" w:sz="0" w:space="0" w:color="auto"/>
        <w:bottom w:val="none" w:sz="0" w:space="0" w:color="auto"/>
        <w:right w:val="none" w:sz="0" w:space="0" w:color="auto"/>
      </w:divBdr>
    </w:div>
    <w:div w:id="878011682">
      <w:bodyDiv w:val="1"/>
      <w:marLeft w:val="0"/>
      <w:marRight w:val="0"/>
      <w:marTop w:val="0"/>
      <w:marBottom w:val="0"/>
      <w:divBdr>
        <w:top w:val="none" w:sz="0" w:space="0" w:color="auto"/>
        <w:left w:val="none" w:sz="0" w:space="0" w:color="auto"/>
        <w:bottom w:val="none" w:sz="0" w:space="0" w:color="auto"/>
        <w:right w:val="none" w:sz="0" w:space="0" w:color="auto"/>
      </w:divBdr>
    </w:div>
    <w:div w:id="880216353">
      <w:bodyDiv w:val="1"/>
      <w:marLeft w:val="0"/>
      <w:marRight w:val="0"/>
      <w:marTop w:val="0"/>
      <w:marBottom w:val="0"/>
      <w:divBdr>
        <w:top w:val="none" w:sz="0" w:space="0" w:color="auto"/>
        <w:left w:val="none" w:sz="0" w:space="0" w:color="auto"/>
        <w:bottom w:val="none" w:sz="0" w:space="0" w:color="auto"/>
        <w:right w:val="none" w:sz="0" w:space="0" w:color="auto"/>
      </w:divBdr>
    </w:div>
    <w:div w:id="881137946">
      <w:bodyDiv w:val="1"/>
      <w:marLeft w:val="0"/>
      <w:marRight w:val="0"/>
      <w:marTop w:val="0"/>
      <w:marBottom w:val="0"/>
      <w:divBdr>
        <w:top w:val="none" w:sz="0" w:space="0" w:color="auto"/>
        <w:left w:val="none" w:sz="0" w:space="0" w:color="auto"/>
        <w:bottom w:val="none" w:sz="0" w:space="0" w:color="auto"/>
        <w:right w:val="none" w:sz="0" w:space="0" w:color="auto"/>
      </w:divBdr>
    </w:div>
    <w:div w:id="886256616">
      <w:bodyDiv w:val="1"/>
      <w:marLeft w:val="0"/>
      <w:marRight w:val="0"/>
      <w:marTop w:val="0"/>
      <w:marBottom w:val="0"/>
      <w:divBdr>
        <w:top w:val="none" w:sz="0" w:space="0" w:color="auto"/>
        <w:left w:val="none" w:sz="0" w:space="0" w:color="auto"/>
        <w:bottom w:val="none" w:sz="0" w:space="0" w:color="auto"/>
        <w:right w:val="none" w:sz="0" w:space="0" w:color="auto"/>
      </w:divBdr>
    </w:div>
    <w:div w:id="886646452">
      <w:bodyDiv w:val="1"/>
      <w:marLeft w:val="0"/>
      <w:marRight w:val="0"/>
      <w:marTop w:val="0"/>
      <w:marBottom w:val="0"/>
      <w:divBdr>
        <w:top w:val="none" w:sz="0" w:space="0" w:color="auto"/>
        <w:left w:val="none" w:sz="0" w:space="0" w:color="auto"/>
        <w:bottom w:val="none" w:sz="0" w:space="0" w:color="auto"/>
        <w:right w:val="none" w:sz="0" w:space="0" w:color="auto"/>
      </w:divBdr>
    </w:div>
    <w:div w:id="891501488">
      <w:bodyDiv w:val="1"/>
      <w:marLeft w:val="0"/>
      <w:marRight w:val="0"/>
      <w:marTop w:val="0"/>
      <w:marBottom w:val="0"/>
      <w:divBdr>
        <w:top w:val="none" w:sz="0" w:space="0" w:color="auto"/>
        <w:left w:val="none" w:sz="0" w:space="0" w:color="auto"/>
        <w:bottom w:val="none" w:sz="0" w:space="0" w:color="auto"/>
        <w:right w:val="none" w:sz="0" w:space="0" w:color="auto"/>
      </w:divBdr>
    </w:div>
    <w:div w:id="898516308">
      <w:bodyDiv w:val="1"/>
      <w:marLeft w:val="0"/>
      <w:marRight w:val="0"/>
      <w:marTop w:val="0"/>
      <w:marBottom w:val="0"/>
      <w:divBdr>
        <w:top w:val="none" w:sz="0" w:space="0" w:color="auto"/>
        <w:left w:val="none" w:sz="0" w:space="0" w:color="auto"/>
        <w:bottom w:val="none" w:sz="0" w:space="0" w:color="auto"/>
        <w:right w:val="none" w:sz="0" w:space="0" w:color="auto"/>
      </w:divBdr>
    </w:div>
    <w:div w:id="903838591">
      <w:bodyDiv w:val="1"/>
      <w:marLeft w:val="0"/>
      <w:marRight w:val="0"/>
      <w:marTop w:val="0"/>
      <w:marBottom w:val="0"/>
      <w:divBdr>
        <w:top w:val="none" w:sz="0" w:space="0" w:color="auto"/>
        <w:left w:val="none" w:sz="0" w:space="0" w:color="auto"/>
        <w:bottom w:val="none" w:sz="0" w:space="0" w:color="auto"/>
        <w:right w:val="none" w:sz="0" w:space="0" w:color="auto"/>
      </w:divBdr>
    </w:div>
    <w:div w:id="920217099">
      <w:bodyDiv w:val="1"/>
      <w:marLeft w:val="0"/>
      <w:marRight w:val="0"/>
      <w:marTop w:val="0"/>
      <w:marBottom w:val="0"/>
      <w:divBdr>
        <w:top w:val="none" w:sz="0" w:space="0" w:color="auto"/>
        <w:left w:val="none" w:sz="0" w:space="0" w:color="auto"/>
        <w:bottom w:val="none" w:sz="0" w:space="0" w:color="auto"/>
        <w:right w:val="none" w:sz="0" w:space="0" w:color="auto"/>
      </w:divBdr>
    </w:div>
    <w:div w:id="921257401">
      <w:bodyDiv w:val="1"/>
      <w:marLeft w:val="0"/>
      <w:marRight w:val="0"/>
      <w:marTop w:val="0"/>
      <w:marBottom w:val="0"/>
      <w:divBdr>
        <w:top w:val="none" w:sz="0" w:space="0" w:color="auto"/>
        <w:left w:val="none" w:sz="0" w:space="0" w:color="auto"/>
        <w:bottom w:val="none" w:sz="0" w:space="0" w:color="auto"/>
        <w:right w:val="none" w:sz="0" w:space="0" w:color="auto"/>
      </w:divBdr>
    </w:div>
    <w:div w:id="924537898">
      <w:bodyDiv w:val="1"/>
      <w:marLeft w:val="0"/>
      <w:marRight w:val="0"/>
      <w:marTop w:val="0"/>
      <w:marBottom w:val="0"/>
      <w:divBdr>
        <w:top w:val="none" w:sz="0" w:space="0" w:color="auto"/>
        <w:left w:val="none" w:sz="0" w:space="0" w:color="auto"/>
        <w:bottom w:val="none" w:sz="0" w:space="0" w:color="auto"/>
        <w:right w:val="none" w:sz="0" w:space="0" w:color="auto"/>
      </w:divBdr>
    </w:div>
    <w:div w:id="931203946">
      <w:bodyDiv w:val="1"/>
      <w:marLeft w:val="0"/>
      <w:marRight w:val="0"/>
      <w:marTop w:val="0"/>
      <w:marBottom w:val="0"/>
      <w:divBdr>
        <w:top w:val="none" w:sz="0" w:space="0" w:color="auto"/>
        <w:left w:val="none" w:sz="0" w:space="0" w:color="auto"/>
        <w:bottom w:val="none" w:sz="0" w:space="0" w:color="auto"/>
        <w:right w:val="none" w:sz="0" w:space="0" w:color="auto"/>
      </w:divBdr>
    </w:div>
    <w:div w:id="932130294">
      <w:bodyDiv w:val="1"/>
      <w:marLeft w:val="0"/>
      <w:marRight w:val="0"/>
      <w:marTop w:val="0"/>
      <w:marBottom w:val="0"/>
      <w:divBdr>
        <w:top w:val="none" w:sz="0" w:space="0" w:color="auto"/>
        <w:left w:val="none" w:sz="0" w:space="0" w:color="auto"/>
        <w:bottom w:val="none" w:sz="0" w:space="0" w:color="auto"/>
        <w:right w:val="none" w:sz="0" w:space="0" w:color="auto"/>
      </w:divBdr>
    </w:div>
    <w:div w:id="933591552">
      <w:bodyDiv w:val="1"/>
      <w:marLeft w:val="0"/>
      <w:marRight w:val="0"/>
      <w:marTop w:val="0"/>
      <w:marBottom w:val="0"/>
      <w:divBdr>
        <w:top w:val="none" w:sz="0" w:space="0" w:color="auto"/>
        <w:left w:val="none" w:sz="0" w:space="0" w:color="auto"/>
        <w:bottom w:val="none" w:sz="0" w:space="0" w:color="auto"/>
        <w:right w:val="none" w:sz="0" w:space="0" w:color="auto"/>
      </w:divBdr>
    </w:div>
    <w:div w:id="938410351">
      <w:bodyDiv w:val="1"/>
      <w:marLeft w:val="0"/>
      <w:marRight w:val="0"/>
      <w:marTop w:val="0"/>
      <w:marBottom w:val="0"/>
      <w:divBdr>
        <w:top w:val="none" w:sz="0" w:space="0" w:color="auto"/>
        <w:left w:val="none" w:sz="0" w:space="0" w:color="auto"/>
        <w:bottom w:val="none" w:sz="0" w:space="0" w:color="auto"/>
        <w:right w:val="none" w:sz="0" w:space="0" w:color="auto"/>
      </w:divBdr>
    </w:div>
    <w:div w:id="944922553">
      <w:bodyDiv w:val="1"/>
      <w:marLeft w:val="0"/>
      <w:marRight w:val="0"/>
      <w:marTop w:val="0"/>
      <w:marBottom w:val="0"/>
      <w:divBdr>
        <w:top w:val="none" w:sz="0" w:space="0" w:color="auto"/>
        <w:left w:val="none" w:sz="0" w:space="0" w:color="auto"/>
        <w:bottom w:val="none" w:sz="0" w:space="0" w:color="auto"/>
        <w:right w:val="none" w:sz="0" w:space="0" w:color="auto"/>
      </w:divBdr>
    </w:div>
    <w:div w:id="945768573">
      <w:bodyDiv w:val="1"/>
      <w:marLeft w:val="0"/>
      <w:marRight w:val="0"/>
      <w:marTop w:val="0"/>
      <w:marBottom w:val="0"/>
      <w:divBdr>
        <w:top w:val="none" w:sz="0" w:space="0" w:color="auto"/>
        <w:left w:val="none" w:sz="0" w:space="0" w:color="auto"/>
        <w:bottom w:val="none" w:sz="0" w:space="0" w:color="auto"/>
        <w:right w:val="none" w:sz="0" w:space="0" w:color="auto"/>
      </w:divBdr>
    </w:div>
    <w:div w:id="946082879">
      <w:bodyDiv w:val="1"/>
      <w:marLeft w:val="0"/>
      <w:marRight w:val="0"/>
      <w:marTop w:val="0"/>
      <w:marBottom w:val="0"/>
      <w:divBdr>
        <w:top w:val="none" w:sz="0" w:space="0" w:color="auto"/>
        <w:left w:val="none" w:sz="0" w:space="0" w:color="auto"/>
        <w:bottom w:val="none" w:sz="0" w:space="0" w:color="auto"/>
        <w:right w:val="none" w:sz="0" w:space="0" w:color="auto"/>
      </w:divBdr>
    </w:div>
    <w:div w:id="947813655">
      <w:bodyDiv w:val="1"/>
      <w:marLeft w:val="0"/>
      <w:marRight w:val="0"/>
      <w:marTop w:val="0"/>
      <w:marBottom w:val="0"/>
      <w:divBdr>
        <w:top w:val="none" w:sz="0" w:space="0" w:color="auto"/>
        <w:left w:val="none" w:sz="0" w:space="0" w:color="auto"/>
        <w:bottom w:val="none" w:sz="0" w:space="0" w:color="auto"/>
        <w:right w:val="none" w:sz="0" w:space="0" w:color="auto"/>
      </w:divBdr>
    </w:div>
    <w:div w:id="954796601">
      <w:bodyDiv w:val="1"/>
      <w:marLeft w:val="0"/>
      <w:marRight w:val="0"/>
      <w:marTop w:val="0"/>
      <w:marBottom w:val="0"/>
      <w:divBdr>
        <w:top w:val="none" w:sz="0" w:space="0" w:color="auto"/>
        <w:left w:val="none" w:sz="0" w:space="0" w:color="auto"/>
        <w:bottom w:val="none" w:sz="0" w:space="0" w:color="auto"/>
        <w:right w:val="none" w:sz="0" w:space="0" w:color="auto"/>
      </w:divBdr>
    </w:div>
    <w:div w:id="959191896">
      <w:bodyDiv w:val="1"/>
      <w:marLeft w:val="0"/>
      <w:marRight w:val="0"/>
      <w:marTop w:val="0"/>
      <w:marBottom w:val="0"/>
      <w:divBdr>
        <w:top w:val="none" w:sz="0" w:space="0" w:color="auto"/>
        <w:left w:val="none" w:sz="0" w:space="0" w:color="auto"/>
        <w:bottom w:val="none" w:sz="0" w:space="0" w:color="auto"/>
        <w:right w:val="none" w:sz="0" w:space="0" w:color="auto"/>
      </w:divBdr>
    </w:div>
    <w:div w:id="962807832">
      <w:bodyDiv w:val="1"/>
      <w:marLeft w:val="0"/>
      <w:marRight w:val="0"/>
      <w:marTop w:val="0"/>
      <w:marBottom w:val="0"/>
      <w:divBdr>
        <w:top w:val="none" w:sz="0" w:space="0" w:color="auto"/>
        <w:left w:val="none" w:sz="0" w:space="0" w:color="auto"/>
        <w:bottom w:val="none" w:sz="0" w:space="0" w:color="auto"/>
        <w:right w:val="none" w:sz="0" w:space="0" w:color="auto"/>
      </w:divBdr>
    </w:div>
    <w:div w:id="972293530">
      <w:bodyDiv w:val="1"/>
      <w:marLeft w:val="0"/>
      <w:marRight w:val="0"/>
      <w:marTop w:val="0"/>
      <w:marBottom w:val="0"/>
      <w:divBdr>
        <w:top w:val="none" w:sz="0" w:space="0" w:color="auto"/>
        <w:left w:val="none" w:sz="0" w:space="0" w:color="auto"/>
        <w:bottom w:val="none" w:sz="0" w:space="0" w:color="auto"/>
        <w:right w:val="none" w:sz="0" w:space="0" w:color="auto"/>
      </w:divBdr>
    </w:div>
    <w:div w:id="974532361">
      <w:bodyDiv w:val="1"/>
      <w:marLeft w:val="0"/>
      <w:marRight w:val="0"/>
      <w:marTop w:val="0"/>
      <w:marBottom w:val="0"/>
      <w:divBdr>
        <w:top w:val="none" w:sz="0" w:space="0" w:color="auto"/>
        <w:left w:val="none" w:sz="0" w:space="0" w:color="auto"/>
        <w:bottom w:val="none" w:sz="0" w:space="0" w:color="auto"/>
        <w:right w:val="none" w:sz="0" w:space="0" w:color="auto"/>
      </w:divBdr>
    </w:div>
    <w:div w:id="978151895">
      <w:bodyDiv w:val="1"/>
      <w:marLeft w:val="0"/>
      <w:marRight w:val="0"/>
      <w:marTop w:val="0"/>
      <w:marBottom w:val="0"/>
      <w:divBdr>
        <w:top w:val="none" w:sz="0" w:space="0" w:color="auto"/>
        <w:left w:val="none" w:sz="0" w:space="0" w:color="auto"/>
        <w:bottom w:val="none" w:sz="0" w:space="0" w:color="auto"/>
        <w:right w:val="none" w:sz="0" w:space="0" w:color="auto"/>
      </w:divBdr>
    </w:div>
    <w:div w:id="978261539">
      <w:bodyDiv w:val="1"/>
      <w:marLeft w:val="0"/>
      <w:marRight w:val="0"/>
      <w:marTop w:val="0"/>
      <w:marBottom w:val="0"/>
      <w:divBdr>
        <w:top w:val="none" w:sz="0" w:space="0" w:color="auto"/>
        <w:left w:val="none" w:sz="0" w:space="0" w:color="auto"/>
        <w:bottom w:val="none" w:sz="0" w:space="0" w:color="auto"/>
        <w:right w:val="none" w:sz="0" w:space="0" w:color="auto"/>
      </w:divBdr>
    </w:div>
    <w:div w:id="979772015">
      <w:bodyDiv w:val="1"/>
      <w:marLeft w:val="0"/>
      <w:marRight w:val="0"/>
      <w:marTop w:val="0"/>
      <w:marBottom w:val="0"/>
      <w:divBdr>
        <w:top w:val="none" w:sz="0" w:space="0" w:color="auto"/>
        <w:left w:val="none" w:sz="0" w:space="0" w:color="auto"/>
        <w:bottom w:val="none" w:sz="0" w:space="0" w:color="auto"/>
        <w:right w:val="none" w:sz="0" w:space="0" w:color="auto"/>
      </w:divBdr>
    </w:div>
    <w:div w:id="985285428">
      <w:bodyDiv w:val="1"/>
      <w:marLeft w:val="0"/>
      <w:marRight w:val="0"/>
      <w:marTop w:val="0"/>
      <w:marBottom w:val="0"/>
      <w:divBdr>
        <w:top w:val="none" w:sz="0" w:space="0" w:color="auto"/>
        <w:left w:val="none" w:sz="0" w:space="0" w:color="auto"/>
        <w:bottom w:val="none" w:sz="0" w:space="0" w:color="auto"/>
        <w:right w:val="none" w:sz="0" w:space="0" w:color="auto"/>
      </w:divBdr>
    </w:div>
    <w:div w:id="986058046">
      <w:bodyDiv w:val="1"/>
      <w:marLeft w:val="0"/>
      <w:marRight w:val="0"/>
      <w:marTop w:val="0"/>
      <w:marBottom w:val="0"/>
      <w:divBdr>
        <w:top w:val="none" w:sz="0" w:space="0" w:color="auto"/>
        <w:left w:val="none" w:sz="0" w:space="0" w:color="auto"/>
        <w:bottom w:val="none" w:sz="0" w:space="0" w:color="auto"/>
        <w:right w:val="none" w:sz="0" w:space="0" w:color="auto"/>
      </w:divBdr>
    </w:div>
    <w:div w:id="991711375">
      <w:bodyDiv w:val="1"/>
      <w:marLeft w:val="0"/>
      <w:marRight w:val="0"/>
      <w:marTop w:val="0"/>
      <w:marBottom w:val="0"/>
      <w:divBdr>
        <w:top w:val="none" w:sz="0" w:space="0" w:color="auto"/>
        <w:left w:val="none" w:sz="0" w:space="0" w:color="auto"/>
        <w:bottom w:val="none" w:sz="0" w:space="0" w:color="auto"/>
        <w:right w:val="none" w:sz="0" w:space="0" w:color="auto"/>
      </w:divBdr>
    </w:div>
    <w:div w:id="992174002">
      <w:bodyDiv w:val="1"/>
      <w:marLeft w:val="0"/>
      <w:marRight w:val="0"/>
      <w:marTop w:val="0"/>
      <w:marBottom w:val="0"/>
      <w:divBdr>
        <w:top w:val="none" w:sz="0" w:space="0" w:color="auto"/>
        <w:left w:val="none" w:sz="0" w:space="0" w:color="auto"/>
        <w:bottom w:val="none" w:sz="0" w:space="0" w:color="auto"/>
        <w:right w:val="none" w:sz="0" w:space="0" w:color="auto"/>
      </w:divBdr>
    </w:div>
    <w:div w:id="993147721">
      <w:bodyDiv w:val="1"/>
      <w:marLeft w:val="0"/>
      <w:marRight w:val="0"/>
      <w:marTop w:val="0"/>
      <w:marBottom w:val="0"/>
      <w:divBdr>
        <w:top w:val="none" w:sz="0" w:space="0" w:color="auto"/>
        <w:left w:val="none" w:sz="0" w:space="0" w:color="auto"/>
        <w:bottom w:val="none" w:sz="0" w:space="0" w:color="auto"/>
        <w:right w:val="none" w:sz="0" w:space="0" w:color="auto"/>
      </w:divBdr>
    </w:div>
    <w:div w:id="1007099036">
      <w:bodyDiv w:val="1"/>
      <w:marLeft w:val="0"/>
      <w:marRight w:val="0"/>
      <w:marTop w:val="0"/>
      <w:marBottom w:val="0"/>
      <w:divBdr>
        <w:top w:val="none" w:sz="0" w:space="0" w:color="auto"/>
        <w:left w:val="none" w:sz="0" w:space="0" w:color="auto"/>
        <w:bottom w:val="none" w:sz="0" w:space="0" w:color="auto"/>
        <w:right w:val="none" w:sz="0" w:space="0" w:color="auto"/>
      </w:divBdr>
    </w:div>
    <w:div w:id="1012951668">
      <w:bodyDiv w:val="1"/>
      <w:marLeft w:val="0"/>
      <w:marRight w:val="0"/>
      <w:marTop w:val="0"/>
      <w:marBottom w:val="0"/>
      <w:divBdr>
        <w:top w:val="none" w:sz="0" w:space="0" w:color="auto"/>
        <w:left w:val="none" w:sz="0" w:space="0" w:color="auto"/>
        <w:bottom w:val="none" w:sz="0" w:space="0" w:color="auto"/>
        <w:right w:val="none" w:sz="0" w:space="0" w:color="auto"/>
      </w:divBdr>
    </w:div>
    <w:div w:id="1012955923">
      <w:bodyDiv w:val="1"/>
      <w:marLeft w:val="0"/>
      <w:marRight w:val="0"/>
      <w:marTop w:val="0"/>
      <w:marBottom w:val="0"/>
      <w:divBdr>
        <w:top w:val="none" w:sz="0" w:space="0" w:color="auto"/>
        <w:left w:val="none" w:sz="0" w:space="0" w:color="auto"/>
        <w:bottom w:val="none" w:sz="0" w:space="0" w:color="auto"/>
        <w:right w:val="none" w:sz="0" w:space="0" w:color="auto"/>
      </w:divBdr>
    </w:div>
    <w:div w:id="1015694512">
      <w:bodyDiv w:val="1"/>
      <w:marLeft w:val="0"/>
      <w:marRight w:val="0"/>
      <w:marTop w:val="0"/>
      <w:marBottom w:val="0"/>
      <w:divBdr>
        <w:top w:val="none" w:sz="0" w:space="0" w:color="auto"/>
        <w:left w:val="none" w:sz="0" w:space="0" w:color="auto"/>
        <w:bottom w:val="none" w:sz="0" w:space="0" w:color="auto"/>
        <w:right w:val="none" w:sz="0" w:space="0" w:color="auto"/>
      </w:divBdr>
    </w:div>
    <w:div w:id="1016737608">
      <w:bodyDiv w:val="1"/>
      <w:marLeft w:val="0"/>
      <w:marRight w:val="0"/>
      <w:marTop w:val="0"/>
      <w:marBottom w:val="0"/>
      <w:divBdr>
        <w:top w:val="none" w:sz="0" w:space="0" w:color="auto"/>
        <w:left w:val="none" w:sz="0" w:space="0" w:color="auto"/>
        <w:bottom w:val="none" w:sz="0" w:space="0" w:color="auto"/>
        <w:right w:val="none" w:sz="0" w:space="0" w:color="auto"/>
      </w:divBdr>
    </w:div>
    <w:div w:id="1018001095">
      <w:bodyDiv w:val="1"/>
      <w:marLeft w:val="0"/>
      <w:marRight w:val="0"/>
      <w:marTop w:val="0"/>
      <w:marBottom w:val="0"/>
      <w:divBdr>
        <w:top w:val="none" w:sz="0" w:space="0" w:color="auto"/>
        <w:left w:val="none" w:sz="0" w:space="0" w:color="auto"/>
        <w:bottom w:val="none" w:sz="0" w:space="0" w:color="auto"/>
        <w:right w:val="none" w:sz="0" w:space="0" w:color="auto"/>
      </w:divBdr>
    </w:div>
    <w:div w:id="1025978889">
      <w:bodyDiv w:val="1"/>
      <w:marLeft w:val="0"/>
      <w:marRight w:val="0"/>
      <w:marTop w:val="0"/>
      <w:marBottom w:val="0"/>
      <w:divBdr>
        <w:top w:val="none" w:sz="0" w:space="0" w:color="auto"/>
        <w:left w:val="none" w:sz="0" w:space="0" w:color="auto"/>
        <w:bottom w:val="none" w:sz="0" w:space="0" w:color="auto"/>
        <w:right w:val="none" w:sz="0" w:space="0" w:color="auto"/>
      </w:divBdr>
    </w:div>
    <w:div w:id="1031303297">
      <w:bodyDiv w:val="1"/>
      <w:marLeft w:val="0"/>
      <w:marRight w:val="0"/>
      <w:marTop w:val="0"/>
      <w:marBottom w:val="0"/>
      <w:divBdr>
        <w:top w:val="none" w:sz="0" w:space="0" w:color="auto"/>
        <w:left w:val="none" w:sz="0" w:space="0" w:color="auto"/>
        <w:bottom w:val="none" w:sz="0" w:space="0" w:color="auto"/>
        <w:right w:val="none" w:sz="0" w:space="0" w:color="auto"/>
      </w:divBdr>
    </w:div>
    <w:div w:id="1031879146">
      <w:bodyDiv w:val="1"/>
      <w:marLeft w:val="0"/>
      <w:marRight w:val="0"/>
      <w:marTop w:val="0"/>
      <w:marBottom w:val="0"/>
      <w:divBdr>
        <w:top w:val="none" w:sz="0" w:space="0" w:color="auto"/>
        <w:left w:val="none" w:sz="0" w:space="0" w:color="auto"/>
        <w:bottom w:val="none" w:sz="0" w:space="0" w:color="auto"/>
        <w:right w:val="none" w:sz="0" w:space="0" w:color="auto"/>
      </w:divBdr>
    </w:div>
    <w:div w:id="1040939812">
      <w:bodyDiv w:val="1"/>
      <w:marLeft w:val="0"/>
      <w:marRight w:val="0"/>
      <w:marTop w:val="0"/>
      <w:marBottom w:val="0"/>
      <w:divBdr>
        <w:top w:val="none" w:sz="0" w:space="0" w:color="auto"/>
        <w:left w:val="none" w:sz="0" w:space="0" w:color="auto"/>
        <w:bottom w:val="none" w:sz="0" w:space="0" w:color="auto"/>
        <w:right w:val="none" w:sz="0" w:space="0" w:color="auto"/>
      </w:divBdr>
    </w:div>
    <w:div w:id="1041901782">
      <w:bodyDiv w:val="1"/>
      <w:marLeft w:val="0"/>
      <w:marRight w:val="0"/>
      <w:marTop w:val="0"/>
      <w:marBottom w:val="0"/>
      <w:divBdr>
        <w:top w:val="none" w:sz="0" w:space="0" w:color="auto"/>
        <w:left w:val="none" w:sz="0" w:space="0" w:color="auto"/>
        <w:bottom w:val="none" w:sz="0" w:space="0" w:color="auto"/>
        <w:right w:val="none" w:sz="0" w:space="0" w:color="auto"/>
      </w:divBdr>
    </w:div>
    <w:div w:id="1043748440">
      <w:bodyDiv w:val="1"/>
      <w:marLeft w:val="0"/>
      <w:marRight w:val="0"/>
      <w:marTop w:val="0"/>
      <w:marBottom w:val="0"/>
      <w:divBdr>
        <w:top w:val="none" w:sz="0" w:space="0" w:color="auto"/>
        <w:left w:val="none" w:sz="0" w:space="0" w:color="auto"/>
        <w:bottom w:val="none" w:sz="0" w:space="0" w:color="auto"/>
        <w:right w:val="none" w:sz="0" w:space="0" w:color="auto"/>
      </w:divBdr>
    </w:div>
    <w:div w:id="1057780540">
      <w:bodyDiv w:val="1"/>
      <w:marLeft w:val="0"/>
      <w:marRight w:val="0"/>
      <w:marTop w:val="0"/>
      <w:marBottom w:val="0"/>
      <w:divBdr>
        <w:top w:val="none" w:sz="0" w:space="0" w:color="auto"/>
        <w:left w:val="none" w:sz="0" w:space="0" w:color="auto"/>
        <w:bottom w:val="none" w:sz="0" w:space="0" w:color="auto"/>
        <w:right w:val="none" w:sz="0" w:space="0" w:color="auto"/>
      </w:divBdr>
    </w:div>
    <w:div w:id="1058820616">
      <w:bodyDiv w:val="1"/>
      <w:marLeft w:val="0"/>
      <w:marRight w:val="0"/>
      <w:marTop w:val="0"/>
      <w:marBottom w:val="0"/>
      <w:divBdr>
        <w:top w:val="none" w:sz="0" w:space="0" w:color="auto"/>
        <w:left w:val="none" w:sz="0" w:space="0" w:color="auto"/>
        <w:bottom w:val="none" w:sz="0" w:space="0" w:color="auto"/>
        <w:right w:val="none" w:sz="0" w:space="0" w:color="auto"/>
      </w:divBdr>
    </w:div>
    <w:div w:id="1065445239">
      <w:bodyDiv w:val="1"/>
      <w:marLeft w:val="0"/>
      <w:marRight w:val="0"/>
      <w:marTop w:val="0"/>
      <w:marBottom w:val="0"/>
      <w:divBdr>
        <w:top w:val="none" w:sz="0" w:space="0" w:color="auto"/>
        <w:left w:val="none" w:sz="0" w:space="0" w:color="auto"/>
        <w:bottom w:val="none" w:sz="0" w:space="0" w:color="auto"/>
        <w:right w:val="none" w:sz="0" w:space="0" w:color="auto"/>
      </w:divBdr>
    </w:div>
    <w:div w:id="1075275762">
      <w:bodyDiv w:val="1"/>
      <w:marLeft w:val="0"/>
      <w:marRight w:val="0"/>
      <w:marTop w:val="0"/>
      <w:marBottom w:val="0"/>
      <w:divBdr>
        <w:top w:val="none" w:sz="0" w:space="0" w:color="auto"/>
        <w:left w:val="none" w:sz="0" w:space="0" w:color="auto"/>
        <w:bottom w:val="none" w:sz="0" w:space="0" w:color="auto"/>
        <w:right w:val="none" w:sz="0" w:space="0" w:color="auto"/>
      </w:divBdr>
    </w:div>
    <w:div w:id="1081752414">
      <w:bodyDiv w:val="1"/>
      <w:marLeft w:val="0"/>
      <w:marRight w:val="0"/>
      <w:marTop w:val="0"/>
      <w:marBottom w:val="0"/>
      <w:divBdr>
        <w:top w:val="none" w:sz="0" w:space="0" w:color="auto"/>
        <w:left w:val="none" w:sz="0" w:space="0" w:color="auto"/>
        <w:bottom w:val="none" w:sz="0" w:space="0" w:color="auto"/>
        <w:right w:val="none" w:sz="0" w:space="0" w:color="auto"/>
      </w:divBdr>
    </w:div>
    <w:div w:id="1082338515">
      <w:bodyDiv w:val="1"/>
      <w:marLeft w:val="0"/>
      <w:marRight w:val="0"/>
      <w:marTop w:val="0"/>
      <w:marBottom w:val="0"/>
      <w:divBdr>
        <w:top w:val="none" w:sz="0" w:space="0" w:color="auto"/>
        <w:left w:val="none" w:sz="0" w:space="0" w:color="auto"/>
        <w:bottom w:val="none" w:sz="0" w:space="0" w:color="auto"/>
        <w:right w:val="none" w:sz="0" w:space="0" w:color="auto"/>
      </w:divBdr>
    </w:div>
    <w:div w:id="1083910878">
      <w:bodyDiv w:val="1"/>
      <w:marLeft w:val="0"/>
      <w:marRight w:val="0"/>
      <w:marTop w:val="0"/>
      <w:marBottom w:val="0"/>
      <w:divBdr>
        <w:top w:val="none" w:sz="0" w:space="0" w:color="auto"/>
        <w:left w:val="none" w:sz="0" w:space="0" w:color="auto"/>
        <w:bottom w:val="none" w:sz="0" w:space="0" w:color="auto"/>
        <w:right w:val="none" w:sz="0" w:space="0" w:color="auto"/>
      </w:divBdr>
    </w:div>
    <w:div w:id="1085303225">
      <w:bodyDiv w:val="1"/>
      <w:marLeft w:val="0"/>
      <w:marRight w:val="0"/>
      <w:marTop w:val="0"/>
      <w:marBottom w:val="0"/>
      <w:divBdr>
        <w:top w:val="none" w:sz="0" w:space="0" w:color="auto"/>
        <w:left w:val="none" w:sz="0" w:space="0" w:color="auto"/>
        <w:bottom w:val="none" w:sz="0" w:space="0" w:color="auto"/>
        <w:right w:val="none" w:sz="0" w:space="0" w:color="auto"/>
      </w:divBdr>
    </w:div>
    <w:div w:id="1087002894">
      <w:bodyDiv w:val="1"/>
      <w:marLeft w:val="0"/>
      <w:marRight w:val="0"/>
      <w:marTop w:val="0"/>
      <w:marBottom w:val="0"/>
      <w:divBdr>
        <w:top w:val="none" w:sz="0" w:space="0" w:color="auto"/>
        <w:left w:val="none" w:sz="0" w:space="0" w:color="auto"/>
        <w:bottom w:val="none" w:sz="0" w:space="0" w:color="auto"/>
        <w:right w:val="none" w:sz="0" w:space="0" w:color="auto"/>
      </w:divBdr>
    </w:div>
    <w:div w:id="1087922180">
      <w:bodyDiv w:val="1"/>
      <w:marLeft w:val="0"/>
      <w:marRight w:val="0"/>
      <w:marTop w:val="0"/>
      <w:marBottom w:val="0"/>
      <w:divBdr>
        <w:top w:val="none" w:sz="0" w:space="0" w:color="auto"/>
        <w:left w:val="none" w:sz="0" w:space="0" w:color="auto"/>
        <w:bottom w:val="none" w:sz="0" w:space="0" w:color="auto"/>
        <w:right w:val="none" w:sz="0" w:space="0" w:color="auto"/>
      </w:divBdr>
    </w:div>
    <w:div w:id="1088769729">
      <w:bodyDiv w:val="1"/>
      <w:marLeft w:val="0"/>
      <w:marRight w:val="0"/>
      <w:marTop w:val="0"/>
      <w:marBottom w:val="0"/>
      <w:divBdr>
        <w:top w:val="none" w:sz="0" w:space="0" w:color="auto"/>
        <w:left w:val="none" w:sz="0" w:space="0" w:color="auto"/>
        <w:bottom w:val="none" w:sz="0" w:space="0" w:color="auto"/>
        <w:right w:val="none" w:sz="0" w:space="0" w:color="auto"/>
      </w:divBdr>
    </w:div>
    <w:div w:id="1108812928">
      <w:bodyDiv w:val="1"/>
      <w:marLeft w:val="0"/>
      <w:marRight w:val="0"/>
      <w:marTop w:val="0"/>
      <w:marBottom w:val="0"/>
      <w:divBdr>
        <w:top w:val="none" w:sz="0" w:space="0" w:color="auto"/>
        <w:left w:val="none" w:sz="0" w:space="0" w:color="auto"/>
        <w:bottom w:val="none" w:sz="0" w:space="0" w:color="auto"/>
        <w:right w:val="none" w:sz="0" w:space="0" w:color="auto"/>
      </w:divBdr>
    </w:div>
    <w:div w:id="1110080112">
      <w:bodyDiv w:val="1"/>
      <w:marLeft w:val="0"/>
      <w:marRight w:val="0"/>
      <w:marTop w:val="0"/>
      <w:marBottom w:val="0"/>
      <w:divBdr>
        <w:top w:val="none" w:sz="0" w:space="0" w:color="auto"/>
        <w:left w:val="none" w:sz="0" w:space="0" w:color="auto"/>
        <w:bottom w:val="none" w:sz="0" w:space="0" w:color="auto"/>
        <w:right w:val="none" w:sz="0" w:space="0" w:color="auto"/>
      </w:divBdr>
    </w:div>
    <w:div w:id="1118794909">
      <w:bodyDiv w:val="1"/>
      <w:marLeft w:val="0"/>
      <w:marRight w:val="0"/>
      <w:marTop w:val="0"/>
      <w:marBottom w:val="0"/>
      <w:divBdr>
        <w:top w:val="none" w:sz="0" w:space="0" w:color="auto"/>
        <w:left w:val="none" w:sz="0" w:space="0" w:color="auto"/>
        <w:bottom w:val="none" w:sz="0" w:space="0" w:color="auto"/>
        <w:right w:val="none" w:sz="0" w:space="0" w:color="auto"/>
      </w:divBdr>
    </w:div>
    <w:div w:id="1121922812">
      <w:bodyDiv w:val="1"/>
      <w:marLeft w:val="0"/>
      <w:marRight w:val="0"/>
      <w:marTop w:val="0"/>
      <w:marBottom w:val="0"/>
      <w:divBdr>
        <w:top w:val="none" w:sz="0" w:space="0" w:color="auto"/>
        <w:left w:val="none" w:sz="0" w:space="0" w:color="auto"/>
        <w:bottom w:val="none" w:sz="0" w:space="0" w:color="auto"/>
        <w:right w:val="none" w:sz="0" w:space="0" w:color="auto"/>
      </w:divBdr>
    </w:div>
    <w:div w:id="1125778199">
      <w:bodyDiv w:val="1"/>
      <w:marLeft w:val="0"/>
      <w:marRight w:val="0"/>
      <w:marTop w:val="0"/>
      <w:marBottom w:val="0"/>
      <w:divBdr>
        <w:top w:val="none" w:sz="0" w:space="0" w:color="auto"/>
        <w:left w:val="none" w:sz="0" w:space="0" w:color="auto"/>
        <w:bottom w:val="none" w:sz="0" w:space="0" w:color="auto"/>
        <w:right w:val="none" w:sz="0" w:space="0" w:color="auto"/>
      </w:divBdr>
    </w:div>
    <w:div w:id="1126436083">
      <w:bodyDiv w:val="1"/>
      <w:marLeft w:val="0"/>
      <w:marRight w:val="0"/>
      <w:marTop w:val="0"/>
      <w:marBottom w:val="0"/>
      <w:divBdr>
        <w:top w:val="none" w:sz="0" w:space="0" w:color="auto"/>
        <w:left w:val="none" w:sz="0" w:space="0" w:color="auto"/>
        <w:bottom w:val="none" w:sz="0" w:space="0" w:color="auto"/>
        <w:right w:val="none" w:sz="0" w:space="0" w:color="auto"/>
      </w:divBdr>
    </w:div>
    <w:div w:id="1131749735">
      <w:bodyDiv w:val="1"/>
      <w:marLeft w:val="0"/>
      <w:marRight w:val="0"/>
      <w:marTop w:val="0"/>
      <w:marBottom w:val="0"/>
      <w:divBdr>
        <w:top w:val="none" w:sz="0" w:space="0" w:color="auto"/>
        <w:left w:val="none" w:sz="0" w:space="0" w:color="auto"/>
        <w:bottom w:val="none" w:sz="0" w:space="0" w:color="auto"/>
        <w:right w:val="none" w:sz="0" w:space="0" w:color="auto"/>
      </w:divBdr>
    </w:div>
    <w:div w:id="1137573962">
      <w:bodyDiv w:val="1"/>
      <w:marLeft w:val="0"/>
      <w:marRight w:val="0"/>
      <w:marTop w:val="0"/>
      <w:marBottom w:val="0"/>
      <w:divBdr>
        <w:top w:val="none" w:sz="0" w:space="0" w:color="auto"/>
        <w:left w:val="none" w:sz="0" w:space="0" w:color="auto"/>
        <w:bottom w:val="none" w:sz="0" w:space="0" w:color="auto"/>
        <w:right w:val="none" w:sz="0" w:space="0" w:color="auto"/>
      </w:divBdr>
    </w:div>
    <w:div w:id="1138957490">
      <w:bodyDiv w:val="1"/>
      <w:marLeft w:val="0"/>
      <w:marRight w:val="0"/>
      <w:marTop w:val="0"/>
      <w:marBottom w:val="0"/>
      <w:divBdr>
        <w:top w:val="none" w:sz="0" w:space="0" w:color="auto"/>
        <w:left w:val="none" w:sz="0" w:space="0" w:color="auto"/>
        <w:bottom w:val="none" w:sz="0" w:space="0" w:color="auto"/>
        <w:right w:val="none" w:sz="0" w:space="0" w:color="auto"/>
      </w:divBdr>
    </w:div>
    <w:div w:id="1140877482">
      <w:bodyDiv w:val="1"/>
      <w:marLeft w:val="0"/>
      <w:marRight w:val="0"/>
      <w:marTop w:val="0"/>
      <w:marBottom w:val="0"/>
      <w:divBdr>
        <w:top w:val="none" w:sz="0" w:space="0" w:color="auto"/>
        <w:left w:val="none" w:sz="0" w:space="0" w:color="auto"/>
        <w:bottom w:val="none" w:sz="0" w:space="0" w:color="auto"/>
        <w:right w:val="none" w:sz="0" w:space="0" w:color="auto"/>
      </w:divBdr>
    </w:div>
    <w:div w:id="1150709820">
      <w:bodyDiv w:val="1"/>
      <w:marLeft w:val="0"/>
      <w:marRight w:val="0"/>
      <w:marTop w:val="0"/>
      <w:marBottom w:val="0"/>
      <w:divBdr>
        <w:top w:val="none" w:sz="0" w:space="0" w:color="auto"/>
        <w:left w:val="none" w:sz="0" w:space="0" w:color="auto"/>
        <w:bottom w:val="none" w:sz="0" w:space="0" w:color="auto"/>
        <w:right w:val="none" w:sz="0" w:space="0" w:color="auto"/>
      </w:divBdr>
    </w:div>
    <w:div w:id="1153639369">
      <w:bodyDiv w:val="1"/>
      <w:marLeft w:val="0"/>
      <w:marRight w:val="0"/>
      <w:marTop w:val="0"/>
      <w:marBottom w:val="0"/>
      <w:divBdr>
        <w:top w:val="none" w:sz="0" w:space="0" w:color="auto"/>
        <w:left w:val="none" w:sz="0" w:space="0" w:color="auto"/>
        <w:bottom w:val="none" w:sz="0" w:space="0" w:color="auto"/>
        <w:right w:val="none" w:sz="0" w:space="0" w:color="auto"/>
      </w:divBdr>
    </w:div>
    <w:div w:id="1156729312">
      <w:bodyDiv w:val="1"/>
      <w:marLeft w:val="0"/>
      <w:marRight w:val="0"/>
      <w:marTop w:val="0"/>
      <w:marBottom w:val="0"/>
      <w:divBdr>
        <w:top w:val="none" w:sz="0" w:space="0" w:color="auto"/>
        <w:left w:val="none" w:sz="0" w:space="0" w:color="auto"/>
        <w:bottom w:val="none" w:sz="0" w:space="0" w:color="auto"/>
        <w:right w:val="none" w:sz="0" w:space="0" w:color="auto"/>
      </w:divBdr>
    </w:div>
    <w:div w:id="1167861259">
      <w:bodyDiv w:val="1"/>
      <w:marLeft w:val="0"/>
      <w:marRight w:val="0"/>
      <w:marTop w:val="0"/>
      <w:marBottom w:val="0"/>
      <w:divBdr>
        <w:top w:val="none" w:sz="0" w:space="0" w:color="auto"/>
        <w:left w:val="none" w:sz="0" w:space="0" w:color="auto"/>
        <w:bottom w:val="none" w:sz="0" w:space="0" w:color="auto"/>
        <w:right w:val="none" w:sz="0" w:space="0" w:color="auto"/>
      </w:divBdr>
    </w:div>
    <w:div w:id="1169104882">
      <w:bodyDiv w:val="1"/>
      <w:marLeft w:val="0"/>
      <w:marRight w:val="0"/>
      <w:marTop w:val="0"/>
      <w:marBottom w:val="0"/>
      <w:divBdr>
        <w:top w:val="none" w:sz="0" w:space="0" w:color="auto"/>
        <w:left w:val="none" w:sz="0" w:space="0" w:color="auto"/>
        <w:bottom w:val="none" w:sz="0" w:space="0" w:color="auto"/>
        <w:right w:val="none" w:sz="0" w:space="0" w:color="auto"/>
      </w:divBdr>
    </w:div>
    <w:div w:id="1172378153">
      <w:bodyDiv w:val="1"/>
      <w:marLeft w:val="0"/>
      <w:marRight w:val="0"/>
      <w:marTop w:val="0"/>
      <w:marBottom w:val="0"/>
      <w:divBdr>
        <w:top w:val="none" w:sz="0" w:space="0" w:color="auto"/>
        <w:left w:val="none" w:sz="0" w:space="0" w:color="auto"/>
        <w:bottom w:val="none" w:sz="0" w:space="0" w:color="auto"/>
        <w:right w:val="none" w:sz="0" w:space="0" w:color="auto"/>
      </w:divBdr>
    </w:div>
    <w:div w:id="1172454808">
      <w:bodyDiv w:val="1"/>
      <w:marLeft w:val="0"/>
      <w:marRight w:val="0"/>
      <w:marTop w:val="0"/>
      <w:marBottom w:val="0"/>
      <w:divBdr>
        <w:top w:val="none" w:sz="0" w:space="0" w:color="auto"/>
        <w:left w:val="none" w:sz="0" w:space="0" w:color="auto"/>
        <w:bottom w:val="none" w:sz="0" w:space="0" w:color="auto"/>
        <w:right w:val="none" w:sz="0" w:space="0" w:color="auto"/>
      </w:divBdr>
    </w:div>
    <w:div w:id="1174764703">
      <w:bodyDiv w:val="1"/>
      <w:marLeft w:val="0"/>
      <w:marRight w:val="0"/>
      <w:marTop w:val="0"/>
      <w:marBottom w:val="0"/>
      <w:divBdr>
        <w:top w:val="none" w:sz="0" w:space="0" w:color="auto"/>
        <w:left w:val="none" w:sz="0" w:space="0" w:color="auto"/>
        <w:bottom w:val="none" w:sz="0" w:space="0" w:color="auto"/>
        <w:right w:val="none" w:sz="0" w:space="0" w:color="auto"/>
      </w:divBdr>
    </w:div>
    <w:div w:id="1175917957">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177887916">
      <w:bodyDiv w:val="1"/>
      <w:marLeft w:val="0"/>
      <w:marRight w:val="0"/>
      <w:marTop w:val="0"/>
      <w:marBottom w:val="0"/>
      <w:divBdr>
        <w:top w:val="none" w:sz="0" w:space="0" w:color="auto"/>
        <w:left w:val="none" w:sz="0" w:space="0" w:color="auto"/>
        <w:bottom w:val="none" w:sz="0" w:space="0" w:color="auto"/>
        <w:right w:val="none" w:sz="0" w:space="0" w:color="auto"/>
      </w:divBdr>
    </w:div>
    <w:div w:id="1181352679">
      <w:bodyDiv w:val="1"/>
      <w:marLeft w:val="0"/>
      <w:marRight w:val="0"/>
      <w:marTop w:val="0"/>
      <w:marBottom w:val="0"/>
      <w:divBdr>
        <w:top w:val="none" w:sz="0" w:space="0" w:color="auto"/>
        <w:left w:val="none" w:sz="0" w:space="0" w:color="auto"/>
        <w:bottom w:val="none" w:sz="0" w:space="0" w:color="auto"/>
        <w:right w:val="none" w:sz="0" w:space="0" w:color="auto"/>
      </w:divBdr>
    </w:div>
    <w:div w:id="1183982511">
      <w:bodyDiv w:val="1"/>
      <w:marLeft w:val="0"/>
      <w:marRight w:val="0"/>
      <w:marTop w:val="0"/>
      <w:marBottom w:val="0"/>
      <w:divBdr>
        <w:top w:val="none" w:sz="0" w:space="0" w:color="auto"/>
        <w:left w:val="none" w:sz="0" w:space="0" w:color="auto"/>
        <w:bottom w:val="none" w:sz="0" w:space="0" w:color="auto"/>
        <w:right w:val="none" w:sz="0" w:space="0" w:color="auto"/>
      </w:divBdr>
    </w:div>
    <w:div w:id="1202204800">
      <w:bodyDiv w:val="1"/>
      <w:marLeft w:val="0"/>
      <w:marRight w:val="0"/>
      <w:marTop w:val="0"/>
      <w:marBottom w:val="0"/>
      <w:divBdr>
        <w:top w:val="none" w:sz="0" w:space="0" w:color="auto"/>
        <w:left w:val="none" w:sz="0" w:space="0" w:color="auto"/>
        <w:bottom w:val="none" w:sz="0" w:space="0" w:color="auto"/>
        <w:right w:val="none" w:sz="0" w:space="0" w:color="auto"/>
      </w:divBdr>
    </w:div>
    <w:div w:id="1209027148">
      <w:bodyDiv w:val="1"/>
      <w:marLeft w:val="0"/>
      <w:marRight w:val="0"/>
      <w:marTop w:val="0"/>
      <w:marBottom w:val="0"/>
      <w:divBdr>
        <w:top w:val="none" w:sz="0" w:space="0" w:color="auto"/>
        <w:left w:val="none" w:sz="0" w:space="0" w:color="auto"/>
        <w:bottom w:val="none" w:sz="0" w:space="0" w:color="auto"/>
        <w:right w:val="none" w:sz="0" w:space="0" w:color="auto"/>
      </w:divBdr>
    </w:div>
    <w:div w:id="1211452226">
      <w:bodyDiv w:val="1"/>
      <w:marLeft w:val="0"/>
      <w:marRight w:val="0"/>
      <w:marTop w:val="0"/>
      <w:marBottom w:val="0"/>
      <w:divBdr>
        <w:top w:val="none" w:sz="0" w:space="0" w:color="auto"/>
        <w:left w:val="none" w:sz="0" w:space="0" w:color="auto"/>
        <w:bottom w:val="none" w:sz="0" w:space="0" w:color="auto"/>
        <w:right w:val="none" w:sz="0" w:space="0" w:color="auto"/>
      </w:divBdr>
    </w:div>
    <w:div w:id="1214076606">
      <w:bodyDiv w:val="1"/>
      <w:marLeft w:val="0"/>
      <w:marRight w:val="0"/>
      <w:marTop w:val="0"/>
      <w:marBottom w:val="0"/>
      <w:divBdr>
        <w:top w:val="none" w:sz="0" w:space="0" w:color="auto"/>
        <w:left w:val="none" w:sz="0" w:space="0" w:color="auto"/>
        <w:bottom w:val="none" w:sz="0" w:space="0" w:color="auto"/>
        <w:right w:val="none" w:sz="0" w:space="0" w:color="auto"/>
      </w:divBdr>
    </w:div>
    <w:div w:id="1215586065">
      <w:bodyDiv w:val="1"/>
      <w:marLeft w:val="0"/>
      <w:marRight w:val="0"/>
      <w:marTop w:val="0"/>
      <w:marBottom w:val="0"/>
      <w:divBdr>
        <w:top w:val="none" w:sz="0" w:space="0" w:color="auto"/>
        <w:left w:val="none" w:sz="0" w:space="0" w:color="auto"/>
        <w:bottom w:val="none" w:sz="0" w:space="0" w:color="auto"/>
        <w:right w:val="none" w:sz="0" w:space="0" w:color="auto"/>
      </w:divBdr>
    </w:div>
    <w:div w:id="1215965887">
      <w:bodyDiv w:val="1"/>
      <w:marLeft w:val="0"/>
      <w:marRight w:val="0"/>
      <w:marTop w:val="0"/>
      <w:marBottom w:val="0"/>
      <w:divBdr>
        <w:top w:val="none" w:sz="0" w:space="0" w:color="auto"/>
        <w:left w:val="none" w:sz="0" w:space="0" w:color="auto"/>
        <w:bottom w:val="none" w:sz="0" w:space="0" w:color="auto"/>
        <w:right w:val="none" w:sz="0" w:space="0" w:color="auto"/>
      </w:divBdr>
    </w:div>
    <w:div w:id="1225137625">
      <w:bodyDiv w:val="1"/>
      <w:marLeft w:val="0"/>
      <w:marRight w:val="0"/>
      <w:marTop w:val="0"/>
      <w:marBottom w:val="0"/>
      <w:divBdr>
        <w:top w:val="none" w:sz="0" w:space="0" w:color="auto"/>
        <w:left w:val="none" w:sz="0" w:space="0" w:color="auto"/>
        <w:bottom w:val="none" w:sz="0" w:space="0" w:color="auto"/>
        <w:right w:val="none" w:sz="0" w:space="0" w:color="auto"/>
      </w:divBdr>
    </w:div>
    <w:div w:id="1225949069">
      <w:bodyDiv w:val="1"/>
      <w:marLeft w:val="0"/>
      <w:marRight w:val="0"/>
      <w:marTop w:val="0"/>
      <w:marBottom w:val="0"/>
      <w:divBdr>
        <w:top w:val="none" w:sz="0" w:space="0" w:color="auto"/>
        <w:left w:val="none" w:sz="0" w:space="0" w:color="auto"/>
        <w:bottom w:val="none" w:sz="0" w:space="0" w:color="auto"/>
        <w:right w:val="none" w:sz="0" w:space="0" w:color="auto"/>
      </w:divBdr>
    </w:div>
    <w:div w:id="1226796367">
      <w:bodyDiv w:val="1"/>
      <w:marLeft w:val="0"/>
      <w:marRight w:val="0"/>
      <w:marTop w:val="0"/>
      <w:marBottom w:val="0"/>
      <w:divBdr>
        <w:top w:val="none" w:sz="0" w:space="0" w:color="auto"/>
        <w:left w:val="none" w:sz="0" w:space="0" w:color="auto"/>
        <w:bottom w:val="none" w:sz="0" w:space="0" w:color="auto"/>
        <w:right w:val="none" w:sz="0" w:space="0" w:color="auto"/>
      </w:divBdr>
    </w:div>
    <w:div w:id="1231497666">
      <w:bodyDiv w:val="1"/>
      <w:marLeft w:val="0"/>
      <w:marRight w:val="0"/>
      <w:marTop w:val="0"/>
      <w:marBottom w:val="0"/>
      <w:divBdr>
        <w:top w:val="none" w:sz="0" w:space="0" w:color="auto"/>
        <w:left w:val="none" w:sz="0" w:space="0" w:color="auto"/>
        <w:bottom w:val="none" w:sz="0" w:space="0" w:color="auto"/>
        <w:right w:val="none" w:sz="0" w:space="0" w:color="auto"/>
      </w:divBdr>
    </w:div>
    <w:div w:id="1233157342">
      <w:bodyDiv w:val="1"/>
      <w:marLeft w:val="0"/>
      <w:marRight w:val="0"/>
      <w:marTop w:val="0"/>
      <w:marBottom w:val="0"/>
      <w:divBdr>
        <w:top w:val="none" w:sz="0" w:space="0" w:color="auto"/>
        <w:left w:val="none" w:sz="0" w:space="0" w:color="auto"/>
        <w:bottom w:val="none" w:sz="0" w:space="0" w:color="auto"/>
        <w:right w:val="none" w:sz="0" w:space="0" w:color="auto"/>
      </w:divBdr>
    </w:div>
    <w:div w:id="1234199492">
      <w:bodyDiv w:val="1"/>
      <w:marLeft w:val="0"/>
      <w:marRight w:val="0"/>
      <w:marTop w:val="0"/>
      <w:marBottom w:val="0"/>
      <w:divBdr>
        <w:top w:val="none" w:sz="0" w:space="0" w:color="auto"/>
        <w:left w:val="none" w:sz="0" w:space="0" w:color="auto"/>
        <w:bottom w:val="none" w:sz="0" w:space="0" w:color="auto"/>
        <w:right w:val="none" w:sz="0" w:space="0" w:color="auto"/>
      </w:divBdr>
    </w:div>
    <w:div w:id="1242905651">
      <w:bodyDiv w:val="1"/>
      <w:marLeft w:val="0"/>
      <w:marRight w:val="0"/>
      <w:marTop w:val="0"/>
      <w:marBottom w:val="0"/>
      <w:divBdr>
        <w:top w:val="none" w:sz="0" w:space="0" w:color="auto"/>
        <w:left w:val="none" w:sz="0" w:space="0" w:color="auto"/>
        <w:bottom w:val="none" w:sz="0" w:space="0" w:color="auto"/>
        <w:right w:val="none" w:sz="0" w:space="0" w:color="auto"/>
      </w:divBdr>
    </w:div>
    <w:div w:id="1245383266">
      <w:bodyDiv w:val="1"/>
      <w:marLeft w:val="0"/>
      <w:marRight w:val="0"/>
      <w:marTop w:val="0"/>
      <w:marBottom w:val="0"/>
      <w:divBdr>
        <w:top w:val="none" w:sz="0" w:space="0" w:color="auto"/>
        <w:left w:val="none" w:sz="0" w:space="0" w:color="auto"/>
        <w:bottom w:val="none" w:sz="0" w:space="0" w:color="auto"/>
        <w:right w:val="none" w:sz="0" w:space="0" w:color="auto"/>
      </w:divBdr>
    </w:div>
    <w:div w:id="1249466176">
      <w:bodyDiv w:val="1"/>
      <w:marLeft w:val="0"/>
      <w:marRight w:val="0"/>
      <w:marTop w:val="0"/>
      <w:marBottom w:val="0"/>
      <w:divBdr>
        <w:top w:val="none" w:sz="0" w:space="0" w:color="auto"/>
        <w:left w:val="none" w:sz="0" w:space="0" w:color="auto"/>
        <w:bottom w:val="none" w:sz="0" w:space="0" w:color="auto"/>
        <w:right w:val="none" w:sz="0" w:space="0" w:color="auto"/>
      </w:divBdr>
    </w:div>
    <w:div w:id="1254627917">
      <w:bodyDiv w:val="1"/>
      <w:marLeft w:val="0"/>
      <w:marRight w:val="0"/>
      <w:marTop w:val="0"/>
      <w:marBottom w:val="0"/>
      <w:divBdr>
        <w:top w:val="none" w:sz="0" w:space="0" w:color="auto"/>
        <w:left w:val="none" w:sz="0" w:space="0" w:color="auto"/>
        <w:bottom w:val="none" w:sz="0" w:space="0" w:color="auto"/>
        <w:right w:val="none" w:sz="0" w:space="0" w:color="auto"/>
      </w:divBdr>
    </w:div>
    <w:div w:id="1260791048">
      <w:bodyDiv w:val="1"/>
      <w:marLeft w:val="0"/>
      <w:marRight w:val="0"/>
      <w:marTop w:val="0"/>
      <w:marBottom w:val="0"/>
      <w:divBdr>
        <w:top w:val="none" w:sz="0" w:space="0" w:color="auto"/>
        <w:left w:val="none" w:sz="0" w:space="0" w:color="auto"/>
        <w:bottom w:val="none" w:sz="0" w:space="0" w:color="auto"/>
        <w:right w:val="none" w:sz="0" w:space="0" w:color="auto"/>
      </w:divBdr>
    </w:div>
    <w:div w:id="1263994351">
      <w:bodyDiv w:val="1"/>
      <w:marLeft w:val="0"/>
      <w:marRight w:val="0"/>
      <w:marTop w:val="0"/>
      <w:marBottom w:val="0"/>
      <w:divBdr>
        <w:top w:val="none" w:sz="0" w:space="0" w:color="auto"/>
        <w:left w:val="none" w:sz="0" w:space="0" w:color="auto"/>
        <w:bottom w:val="none" w:sz="0" w:space="0" w:color="auto"/>
        <w:right w:val="none" w:sz="0" w:space="0" w:color="auto"/>
      </w:divBdr>
    </w:div>
    <w:div w:id="1265916239">
      <w:bodyDiv w:val="1"/>
      <w:marLeft w:val="0"/>
      <w:marRight w:val="0"/>
      <w:marTop w:val="0"/>
      <w:marBottom w:val="0"/>
      <w:divBdr>
        <w:top w:val="none" w:sz="0" w:space="0" w:color="auto"/>
        <w:left w:val="none" w:sz="0" w:space="0" w:color="auto"/>
        <w:bottom w:val="none" w:sz="0" w:space="0" w:color="auto"/>
        <w:right w:val="none" w:sz="0" w:space="0" w:color="auto"/>
      </w:divBdr>
    </w:div>
    <w:div w:id="1266301509">
      <w:bodyDiv w:val="1"/>
      <w:marLeft w:val="0"/>
      <w:marRight w:val="0"/>
      <w:marTop w:val="0"/>
      <w:marBottom w:val="0"/>
      <w:divBdr>
        <w:top w:val="none" w:sz="0" w:space="0" w:color="auto"/>
        <w:left w:val="none" w:sz="0" w:space="0" w:color="auto"/>
        <w:bottom w:val="none" w:sz="0" w:space="0" w:color="auto"/>
        <w:right w:val="none" w:sz="0" w:space="0" w:color="auto"/>
      </w:divBdr>
    </w:div>
    <w:div w:id="1270698760">
      <w:bodyDiv w:val="1"/>
      <w:marLeft w:val="0"/>
      <w:marRight w:val="0"/>
      <w:marTop w:val="0"/>
      <w:marBottom w:val="0"/>
      <w:divBdr>
        <w:top w:val="none" w:sz="0" w:space="0" w:color="auto"/>
        <w:left w:val="none" w:sz="0" w:space="0" w:color="auto"/>
        <w:bottom w:val="none" w:sz="0" w:space="0" w:color="auto"/>
        <w:right w:val="none" w:sz="0" w:space="0" w:color="auto"/>
      </w:divBdr>
    </w:div>
    <w:div w:id="1274903642">
      <w:bodyDiv w:val="1"/>
      <w:marLeft w:val="0"/>
      <w:marRight w:val="0"/>
      <w:marTop w:val="0"/>
      <w:marBottom w:val="0"/>
      <w:divBdr>
        <w:top w:val="none" w:sz="0" w:space="0" w:color="auto"/>
        <w:left w:val="none" w:sz="0" w:space="0" w:color="auto"/>
        <w:bottom w:val="none" w:sz="0" w:space="0" w:color="auto"/>
        <w:right w:val="none" w:sz="0" w:space="0" w:color="auto"/>
      </w:divBdr>
    </w:div>
    <w:div w:id="1276015612">
      <w:bodyDiv w:val="1"/>
      <w:marLeft w:val="0"/>
      <w:marRight w:val="0"/>
      <w:marTop w:val="0"/>
      <w:marBottom w:val="0"/>
      <w:divBdr>
        <w:top w:val="none" w:sz="0" w:space="0" w:color="auto"/>
        <w:left w:val="none" w:sz="0" w:space="0" w:color="auto"/>
        <w:bottom w:val="none" w:sz="0" w:space="0" w:color="auto"/>
        <w:right w:val="none" w:sz="0" w:space="0" w:color="auto"/>
      </w:divBdr>
    </w:div>
    <w:div w:id="1279335921">
      <w:bodyDiv w:val="1"/>
      <w:marLeft w:val="0"/>
      <w:marRight w:val="0"/>
      <w:marTop w:val="0"/>
      <w:marBottom w:val="0"/>
      <w:divBdr>
        <w:top w:val="none" w:sz="0" w:space="0" w:color="auto"/>
        <w:left w:val="none" w:sz="0" w:space="0" w:color="auto"/>
        <w:bottom w:val="none" w:sz="0" w:space="0" w:color="auto"/>
        <w:right w:val="none" w:sz="0" w:space="0" w:color="auto"/>
      </w:divBdr>
    </w:div>
    <w:div w:id="1288851197">
      <w:bodyDiv w:val="1"/>
      <w:marLeft w:val="0"/>
      <w:marRight w:val="0"/>
      <w:marTop w:val="0"/>
      <w:marBottom w:val="0"/>
      <w:divBdr>
        <w:top w:val="none" w:sz="0" w:space="0" w:color="auto"/>
        <w:left w:val="none" w:sz="0" w:space="0" w:color="auto"/>
        <w:bottom w:val="none" w:sz="0" w:space="0" w:color="auto"/>
        <w:right w:val="none" w:sz="0" w:space="0" w:color="auto"/>
      </w:divBdr>
    </w:div>
    <w:div w:id="1291131953">
      <w:bodyDiv w:val="1"/>
      <w:marLeft w:val="0"/>
      <w:marRight w:val="0"/>
      <w:marTop w:val="0"/>
      <w:marBottom w:val="0"/>
      <w:divBdr>
        <w:top w:val="none" w:sz="0" w:space="0" w:color="auto"/>
        <w:left w:val="none" w:sz="0" w:space="0" w:color="auto"/>
        <w:bottom w:val="none" w:sz="0" w:space="0" w:color="auto"/>
        <w:right w:val="none" w:sz="0" w:space="0" w:color="auto"/>
      </w:divBdr>
    </w:div>
    <w:div w:id="1314290937">
      <w:bodyDiv w:val="1"/>
      <w:marLeft w:val="0"/>
      <w:marRight w:val="0"/>
      <w:marTop w:val="0"/>
      <w:marBottom w:val="0"/>
      <w:divBdr>
        <w:top w:val="none" w:sz="0" w:space="0" w:color="auto"/>
        <w:left w:val="none" w:sz="0" w:space="0" w:color="auto"/>
        <w:bottom w:val="none" w:sz="0" w:space="0" w:color="auto"/>
        <w:right w:val="none" w:sz="0" w:space="0" w:color="auto"/>
      </w:divBdr>
    </w:div>
    <w:div w:id="1318533654">
      <w:bodyDiv w:val="1"/>
      <w:marLeft w:val="0"/>
      <w:marRight w:val="0"/>
      <w:marTop w:val="0"/>
      <w:marBottom w:val="0"/>
      <w:divBdr>
        <w:top w:val="none" w:sz="0" w:space="0" w:color="auto"/>
        <w:left w:val="none" w:sz="0" w:space="0" w:color="auto"/>
        <w:bottom w:val="none" w:sz="0" w:space="0" w:color="auto"/>
        <w:right w:val="none" w:sz="0" w:space="0" w:color="auto"/>
      </w:divBdr>
    </w:div>
    <w:div w:id="1327635778">
      <w:bodyDiv w:val="1"/>
      <w:marLeft w:val="0"/>
      <w:marRight w:val="0"/>
      <w:marTop w:val="0"/>
      <w:marBottom w:val="0"/>
      <w:divBdr>
        <w:top w:val="none" w:sz="0" w:space="0" w:color="auto"/>
        <w:left w:val="none" w:sz="0" w:space="0" w:color="auto"/>
        <w:bottom w:val="none" w:sz="0" w:space="0" w:color="auto"/>
        <w:right w:val="none" w:sz="0" w:space="0" w:color="auto"/>
      </w:divBdr>
    </w:div>
    <w:div w:id="1331523192">
      <w:bodyDiv w:val="1"/>
      <w:marLeft w:val="0"/>
      <w:marRight w:val="0"/>
      <w:marTop w:val="0"/>
      <w:marBottom w:val="0"/>
      <w:divBdr>
        <w:top w:val="none" w:sz="0" w:space="0" w:color="auto"/>
        <w:left w:val="none" w:sz="0" w:space="0" w:color="auto"/>
        <w:bottom w:val="none" w:sz="0" w:space="0" w:color="auto"/>
        <w:right w:val="none" w:sz="0" w:space="0" w:color="auto"/>
      </w:divBdr>
    </w:div>
    <w:div w:id="1333221705">
      <w:bodyDiv w:val="1"/>
      <w:marLeft w:val="0"/>
      <w:marRight w:val="0"/>
      <w:marTop w:val="0"/>
      <w:marBottom w:val="0"/>
      <w:divBdr>
        <w:top w:val="none" w:sz="0" w:space="0" w:color="auto"/>
        <w:left w:val="none" w:sz="0" w:space="0" w:color="auto"/>
        <w:bottom w:val="none" w:sz="0" w:space="0" w:color="auto"/>
        <w:right w:val="none" w:sz="0" w:space="0" w:color="auto"/>
      </w:divBdr>
    </w:div>
    <w:div w:id="1333990527">
      <w:bodyDiv w:val="1"/>
      <w:marLeft w:val="0"/>
      <w:marRight w:val="0"/>
      <w:marTop w:val="0"/>
      <w:marBottom w:val="0"/>
      <w:divBdr>
        <w:top w:val="none" w:sz="0" w:space="0" w:color="auto"/>
        <w:left w:val="none" w:sz="0" w:space="0" w:color="auto"/>
        <w:bottom w:val="none" w:sz="0" w:space="0" w:color="auto"/>
        <w:right w:val="none" w:sz="0" w:space="0" w:color="auto"/>
      </w:divBdr>
    </w:div>
    <w:div w:id="1335063438">
      <w:bodyDiv w:val="1"/>
      <w:marLeft w:val="0"/>
      <w:marRight w:val="0"/>
      <w:marTop w:val="0"/>
      <w:marBottom w:val="0"/>
      <w:divBdr>
        <w:top w:val="none" w:sz="0" w:space="0" w:color="auto"/>
        <w:left w:val="none" w:sz="0" w:space="0" w:color="auto"/>
        <w:bottom w:val="none" w:sz="0" w:space="0" w:color="auto"/>
        <w:right w:val="none" w:sz="0" w:space="0" w:color="auto"/>
      </w:divBdr>
    </w:div>
    <w:div w:id="1337727956">
      <w:bodyDiv w:val="1"/>
      <w:marLeft w:val="0"/>
      <w:marRight w:val="0"/>
      <w:marTop w:val="0"/>
      <w:marBottom w:val="0"/>
      <w:divBdr>
        <w:top w:val="none" w:sz="0" w:space="0" w:color="auto"/>
        <w:left w:val="none" w:sz="0" w:space="0" w:color="auto"/>
        <w:bottom w:val="none" w:sz="0" w:space="0" w:color="auto"/>
        <w:right w:val="none" w:sz="0" w:space="0" w:color="auto"/>
      </w:divBdr>
    </w:div>
    <w:div w:id="1338194265">
      <w:bodyDiv w:val="1"/>
      <w:marLeft w:val="0"/>
      <w:marRight w:val="0"/>
      <w:marTop w:val="0"/>
      <w:marBottom w:val="0"/>
      <w:divBdr>
        <w:top w:val="none" w:sz="0" w:space="0" w:color="auto"/>
        <w:left w:val="none" w:sz="0" w:space="0" w:color="auto"/>
        <w:bottom w:val="none" w:sz="0" w:space="0" w:color="auto"/>
        <w:right w:val="none" w:sz="0" w:space="0" w:color="auto"/>
      </w:divBdr>
    </w:div>
    <w:div w:id="1343581322">
      <w:bodyDiv w:val="1"/>
      <w:marLeft w:val="0"/>
      <w:marRight w:val="0"/>
      <w:marTop w:val="0"/>
      <w:marBottom w:val="0"/>
      <w:divBdr>
        <w:top w:val="none" w:sz="0" w:space="0" w:color="auto"/>
        <w:left w:val="none" w:sz="0" w:space="0" w:color="auto"/>
        <w:bottom w:val="none" w:sz="0" w:space="0" w:color="auto"/>
        <w:right w:val="none" w:sz="0" w:space="0" w:color="auto"/>
      </w:divBdr>
    </w:div>
    <w:div w:id="1344891822">
      <w:bodyDiv w:val="1"/>
      <w:marLeft w:val="0"/>
      <w:marRight w:val="0"/>
      <w:marTop w:val="0"/>
      <w:marBottom w:val="0"/>
      <w:divBdr>
        <w:top w:val="none" w:sz="0" w:space="0" w:color="auto"/>
        <w:left w:val="none" w:sz="0" w:space="0" w:color="auto"/>
        <w:bottom w:val="none" w:sz="0" w:space="0" w:color="auto"/>
        <w:right w:val="none" w:sz="0" w:space="0" w:color="auto"/>
      </w:divBdr>
    </w:div>
    <w:div w:id="1347174739">
      <w:bodyDiv w:val="1"/>
      <w:marLeft w:val="0"/>
      <w:marRight w:val="0"/>
      <w:marTop w:val="0"/>
      <w:marBottom w:val="0"/>
      <w:divBdr>
        <w:top w:val="none" w:sz="0" w:space="0" w:color="auto"/>
        <w:left w:val="none" w:sz="0" w:space="0" w:color="auto"/>
        <w:bottom w:val="none" w:sz="0" w:space="0" w:color="auto"/>
        <w:right w:val="none" w:sz="0" w:space="0" w:color="auto"/>
      </w:divBdr>
    </w:div>
    <w:div w:id="1351761491">
      <w:bodyDiv w:val="1"/>
      <w:marLeft w:val="0"/>
      <w:marRight w:val="0"/>
      <w:marTop w:val="0"/>
      <w:marBottom w:val="0"/>
      <w:divBdr>
        <w:top w:val="none" w:sz="0" w:space="0" w:color="auto"/>
        <w:left w:val="none" w:sz="0" w:space="0" w:color="auto"/>
        <w:bottom w:val="none" w:sz="0" w:space="0" w:color="auto"/>
        <w:right w:val="none" w:sz="0" w:space="0" w:color="auto"/>
      </w:divBdr>
    </w:div>
    <w:div w:id="1353190750">
      <w:bodyDiv w:val="1"/>
      <w:marLeft w:val="0"/>
      <w:marRight w:val="0"/>
      <w:marTop w:val="0"/>
      <w:marBottom w:val="0"/>
      <w:divBdr>
        <w:top w:val="none" w:sz="0" w:space="0" w:color="auto"/>
        <w:left w:val="none" w:sz="0" w:space="0" w:color="auto"/>
        <w:bottom w:val="none" w:sz="0" w:space="0" w:color="auto"/>
        <w:right w:val="none" w:sz="0" w:space="0" w:color="auto"/>
      </w:divBdr>
    </w:div>
    <w:div w:id="1359895748">
      <w:bodyDiv w:val="1"/>
      <w:marLeft w:val="0"/>
      <w:marRight w:val="0"/>
      <w:marTop w:val="0"/>
      <w:marBottom w:val="0"/>
      <w:divBdr>
        <w:top w:val="none" w:sz="0" w:space="0" w:color="auto"/>
        <w:left w:val="none" w:sz="0" w:space="0" w:color="auto"/>
        <w:bottom w:val="none" w:sz="0" w:space="0" w:color="auto"/>
        <w:right w:val="none" w:sz="0" w:space="0" w:color="auto"/>
      </w:divBdr>
    </w:div>
    <w:div w:id="1366563837">
      <w:bodyDiv w:val="1"/>
      <w:marLeft w:val="0"/>
      <w:marRight w:val="0"/>
      <w:marTop w:val="0"/>
      <w:marBottom w:val="0"/>
      <w:divBdr>
        <w:top w:val="none" w:sz="0" w:space="0" w:color="auto"/>
        <w:left w:val="none" w:sz="0" w:space="0" w:color="auto"/>
        <w:bottom w:val="none" w:sz="0" w:space="0" w:color="auto"/>
        <w:right w:val="none" w:sz="0" w:space="0" w:color="auto"/>
      </w:divBdr>
    </w:div>
    <w:div w:id="1369139069">
      <w:bodyDiv w:val="1"/>
      <w:marLeft w:val="0"/>
      <w:marRight w:val="0"/>
      <w:marTop w:val="0"/>
      <w:marBottom w:val="0"/>
      <w:divBdr>
        <w:top w:val="none" w:sz="0" w:space="0" w:color="auto"/>
        <w:left w:val="none" w:sz="0" w:space="0" w:color="auto"/>
        <w:bottom w:val="none" w:sz="0" w:space="0" w:color="auto"/>
        <w:right w:val="none" w:sz="0" w:space="0" w:color="auto"/>
      </w:divBdr>
    </w:div>
    <w:div w:id="1375886223">
      <w:bodyDiv w:val="1"/>
      <w:marLeft w:val="0"/>
      <w:marRight w:val="0"/>
      <w:marTop w:val="0"/>
      <w:marBottom w:val="0"/>
      <w:divBdr>
        <w:top w:val="none" w:sz="0" w:space="0" w:color="auto"/>
        <w:left w:val="none" w:sz="0" w:space="0" w:color="auto"/>
        <w:bottom w:val="none" w:sz="0" w:space="0" w:color="auto"/>
        <w:right w:val="none" w:sz="0" w:space="0" w:color="auto"/>
      </w:divBdr>
    </w:div>
    <w:div w:id="1376543383">
      <w:bodyDiv w:val="1"/>
      <w:marLeft w:val="0"/>
      <w:marRight w:val="0"/>
      <w:marTop w:val="0"/>
      <w:marBottom w:val="0"/>
      <w:divBdr>
        <w:top w:val="none" w:sz="0" w:space="0" w:color="auto"/>
        <w:left w:val="none" w:sz="0" w:space="0" w:color="auto"/>
        <w:bottom w:val="none" w:sz="0" w:space="0" w:color="auto"/>
        <w:right w:val="none" w:sz="0" w:space="0" w:color="auto"/>
      </w:divBdr>
    </w:div>
    <w:div w:id="1379861050">
      <w:bodyDiv w:val="1"/>
      <w:marLeft w:val="0"/>
      <w:marRight w:val="0"/>
      <w:marTop w:val="0"/>
      <w:marBottom w:val="0"/>
      <w:divBdr>
        <w:top w:val="none" w:sz="0" w:space="0" w:color="auto"/>
        <w:left w:val="none" w:sz="0" w:space="0" w:color="auto"/>
        <w:bottom w:val="none" w:sz="0" w:space="0" w:color="auto"/>
        <w:right w:val="none" w:sz="0" w:space="0" w:color="auto"/>
      </w:divBdr>
    </w:div>
    <w:div w:id="1381900110">
      <w:bodyDiv w:val="1"/>
      <w:marLeft w:val="0"/>
      <w:marRight w:val="0"/>
      <w:marTop w:val="0"/>
      <w:marBottom w:val="0"/>
      <w:divBdr>
        <w:top w:val="none" w:sz="0" w:space="0" w:color="auto"/>
        <w:left w:val="none" w:sz="0" w:space="0" w:color="auto"/>
        <w:bottom w:val="none" w:sz="0" w:space="0" w:color="auto"/>
        <w:right w:val="none" w:sz="0" w:space="0" w:color="auto"/>
      </w:divBdr>
    </w:div>
    <w:div w:id="1383019624">
      <w:bodyDiv w:val="1"/>
      <w:marLeft w:val="0"/>
      <w:marRight w:val="0"/>
      <w:marTop w:val="0"/>
      <w:marBottom w:val="0"/>
      <w:divBdr>
        <w:top w:val="none" w:sz="0" w:space="0" w:color="auto"/>
        <w:left w:val="none" w:sz="0" w:space="0" w:color="auto"/>
        <w:bottom w:val="none" w:sz="0" w:space="0" w:color="auto"/>
        <w:right w:val="none" w:sz="0" w:space="0" w:color="auto"/>
      </w:divBdr>
    </w:div>
    <w:div w:id="1383022569">
      <w:bodyDiv w:val="1"/>
      <w:marLeft w:val="0"/>
      <w:marRight w:val="0"/>
      <w:marTop w:val="0"/>
      <w:marBottom w:val="0"/>
      <w:divBdr>
        <w:top w:val="none" w:sz="0" w:space="0" w:color="auto"/>
        <w:left w:val="none" w:sz="0" w:space="0" w:color="auto"/>
        <w:bottom w:val="none" w:sz="0" w:space="0" w:color="auto"/>
        <w:right w:val="none" w:sz="0" w:space="0" w:color="auto"/>
      </w:divBdr>
    </w:div>
    <w:div w:id="1384867028">
      <w:bodyDiv w:val="1"/>
      <w:marLeft w:val="0"/>
      <w:marRight w:val="0"/>
      <w:marTop w:val="0"/>
      <w:marBottom w:val="0"/>
      <w:divBdr>
        <w:top w:val="none" w:sz="0" w:space="0" w:color="auto"/>
        <w:left w:val="none" w:sz="0" w:space="0" w:color="auto"/>
        <w:bottom w:val="none" w:sz="0" w:space="0" w:color="auto"/>
        <w:right w:val="none" w:sz="0" w:space="0" w:color="auto"/>
      </w:divBdr>
    </w:div>
    <w:div w:id="1385594624">
      <w:bodyDiv w:val="1"/>
      <w:marLeft w:val="0"/>
      <w:marRight w:val="0"/>
      <w:marTop w:val="0"/>
      <w:marBottom w:val="0"/>
      <w:divBdr>
        <w:top w:val="none" w:sz="0" w:space="0" w:color="auto"/>
        <w:left w:val="none" w:sz="0" w:space="0" w:color="auto"/>
        <w:bottom w:val="none" w:sz="0" w:space="0" w:color="auto"/>
        <w:right w:val="none" w:sz="0" w:space="0" w:color="auto"/>
      </w:divBdr>
    </w:div>
    <w:div w:id="1386639238">
      <w:bodyDiv w:val="1"/>
      <w:marLeft w:val="0"/>
      <w:marRight w:val="0"/>
      <w:marTop w:val="0"/>
      <w:marBottom w:val="0"/>
      <w:divBdr>
        <w:top w:val="none" w:sz="0" w:space="0" w:color="auto"/>
        <w:left w:val="none" w:sz="0" w:space="0" w:color="auto"/>
        <w:bottom w:val="none" w:sz="0" w:space="0" w:color="auto"/>
        <w:right w:val="none" w:sz="0" w:space="0" w:color="auto"/>
      </w:divBdr>
    </w:div>
    <w:div w:id="1387484682">
      <w:bodyDiv w:val="1"/>
      <w:marLeft w:val="0"/>
      <w:marRight w:val="0"/>
      <w:marTop w:val="0"/>
      <w:marBottom w:val="0"/>
      <w:divBdr>
        <w:top w:val="none" w:sz="0" w:space="0" w:color="auto"/>
        <w:left w:val="none" w:sz="0" w:space="0" w:color="auto"/>
        <w:bottom w:val="none" w:sz="0" w:space="0" w:color="auto"/>
        <w:right w:val="none" w:sz="0" w:space="0" w:color="auto"/>
      </w:divBdr>
    </w:div>
    <w:div w:id="1387679639">
      <w:bodyDiv w:val="1"/>
      <w:marLeft w:val="0"/>
      <w:marRight w:val="0"/>
      <w:marTop w:val="0"/>
      <w:marBottom w:val="0"/>
      <w:divBdr>
        <w:top w:val="none" w:sz="0" w:space="0" w:color="auto"/>
        <w:left w:val="none" w:sz="0" w:space="0" w:color="auto"/>
        <w:bottom w:val="none" w:sz="0" w:space="0" w:color="auto"/>
        <w:right w:val="none" w:sz="0" w:space="0" w:color="auto"/>
      </w:divBdr>
    </w:div>
    <w:div w:id="1392192386">
      <w:bodyDiv w:val="1"/>
      <w:marLeft w:val="0"/>
      <w:marRight w:val="0"/>
      <w:marTop w:val="0"/>
      <w:marBottom w:val="0"/>
      <w:divBdr>
        <w:top w:val="none" w:sz="0" w:space="0" w:color="auto"/>
        <w:left w:val="none" w:sz="0" w:space="0" w:color="auto"/>
        <w:bottom w:val="none" w:sz="0" w:space="0" w:color="auto"/>
        <w:right w:val="none" w:sz="0" w:space="0" w:color="auto"/>
      </w:divBdr>
    </w:div>
    <w:div w:id="1399205513">
      <w:bodyDiv w:val="1"/>
      <w:marLeft w:val="0"/>
      <w:marRight w:val="0"/>
      <w:marTop w:val="0"/>
      <w:marBottom w:val="0"/>
      <w:divBdr>
        <w:top w:val="none" w:sz="0" w:space="0" w:color="auto"/>
        <w:left w:val="none" w:sz="0" w:space="0" w:color="auto"/>
        <w:bottom w:val="none" w:sz="0" w:space="0" w:color="auto"/>
        <w:right w:val="none" w:sz="0" w:space="0" w:color="auto"/>
      </w:divBdr>
    </w:div>
    <w:div w:id="1400977955">
      <w:bodyDiv w:val="1"/>
      <w:marLeft w:val="0"/>
      <w:marRight w:val="0"/>
      <w:marTop w:val="0"/>
      <w:marBottom w:val="0"/>
      <w:divBdr>
        <w:top w:val="none" w:sz="0" w:space="0" w:color="auto"/>
        <w:left w:val="none" w:sz="0" w:space="0" w:color="auto"/>
        <w:bottom w:val="none" w:sz="0" w:space="0" w:color="auto"/>
        <w:right w:val="none" w:sz="0" w:space="0" w:color="auto"/>
      </w:divBdr>
    </w:div>
    <w:div w:id="1401562089">
      <w:bodyDiv w:val="1"/>
      <w:marLeft w:val="0"/>
      <w:marRight w:val="0"/>
      <w:marTop w:val="0"/>
      <w:marBottom w:val="0"/>
      <w:divBdr>
        <w:top w:val="none" w:sz="0" w:space="0" w:color="auto"/>
        <w:left w:val="none" w:sz="0" w:space="0" w:color="auto"/>
        <w:bottom w:val="none" w:sz="0" w:space="0" w:color="auto"/>
        <w:right w:val="none" w:sz="0" w:space="0" w:color="auto"/>
      </w:divBdr>
    </w:div>
    <w:div w:id="1404796788">
      <w:bodyDiv w:val="1"/>
      <w:marLeft w:val="0"/>
      <w:marRight w:val="0"/>
      <w:marTop w:val="0"/>
      <w:marBottom w:val="0"/>
      <w:divBdr>
        <w:top w:val="none" w:sz="0" w:space="0" w:color="auto"/>
        <w:left w:val="none" w:sz="0" w:space="0" w:color="auto"/>
        <w:bottom w:val="none" w:sz="0" w:space="0" w:color="auto"/>
        <w:right w:val="none" w:sz="0" w:space="0" w:color="auto"/>
      </w:divBdr>
    </w:div>
    <w:div w:id="1406413124">
      <w:bodyDiv w:val="1"/>
      <w:marLeft w:val="0"/>
      <w:marRight w:val="0"/>
      <w:marTop w:val="0"/>
      <w:marBottom w:val="0"/>
      <w:divBdr>
        <w:top w:val="none" w:sz="0" w:space="0" w:color="auto"/>
        <w:left w:val="none" w:sz="0" w:space="0" w:color="auto"/>
        <w:bottom w:val="none" w:sz="0" w:space="0" w:color="auto"/>
        <w:right w:val="none" w:sz="0" w:space="0" w:color="auto"/>
      </w:divBdr>
    </w:div>
    <w:div w:id="1406420285">
      <w:bodyDiv w:val="1"/>
      <w:marLeft w:val="0"/>
      <w:marRight w:val="0"/>
      <w:marTop w:val="0"/>
      <w:marBottom w:val="0"/>
      <w:divBdr>
        <w:top w:val="none" w:sz="0" w:space="0" w:color="auto"/>
        <w:left w:val="none" w:sz="0" w:space="0" w:color="auto"/>
        <w:bottom w:val="none" w:sz="0" w:space="0" w:color="auto"/>
        <w:right w:val="none" w:sz="0" w:space="0" w:color="auto"/>
      </w:divBdr>
    </w:div>
    <w:div w:id="1407805489">
      <w:bodyDiv w:val="1"/>
      <w:marLeft w:val="0"/>
      <w:marRight w:val="0"/>
      <w:marTop w:val="0"/>
      <w:marBottom w:val="0"/>
      <w:divBdr>
        <w:top w:val="none" w:sz="0" w:space="0" w:color="auto"/>
        <w:left w:val="none" w:sz="0" w:space="0" w:color="auto"/>
        <w:bottom w:val="none" w:sz="0" w:space="0" w:color="auto"/>
        <w:right w:val="none" w:sz="0" w:space="0" w:color="auto"/>
      </w:divBdr>
    </w:div>
    <w:div w:id="1419211897">
      <w:bodyDiv w:val="1"/>
      <w:marLeft w:val="0"/>
      <w:marRight w:val="0"/>
      <w:marTop w:val="0"/>
      <w:marBottom w:val="0"/>
      <w:divBdr>
        <w:top w:val="none" w:sz="0" w:space="0" w:color="auto"/>
        <w:left w:val="none" w:sz="0" w:space="0" w:color="auto"/>
        <w:bottom w:val="none" w:sz="0" w:space="0" w:color="auto"/>
        <w:right w:val="none" w:sz="0" w:space="0" w:color="auto"/>
      </w:divBdr>
    </w:div>
    <w:div w:id="1422724253">
      <w:bodyDiv w:val="1"/>
      <w:marLeft w:val="0"/>
      <w:marRight w:val="0"/>
      <w:marTop w:val="0"/>
      <w:marBottom w:val="0"/>
      <w:divBdr>
        <w:top w:val="none" w:sz="0" w:space="0" w:color="auto"/>
        <w:left w:val="none" w:sz="0" w:space="0" w:color="auto"/>
        <w:bottom w:val="none" w:sz="0" w:space="0" w:color="auto"/>
        <w:right w:val="none" w:sz="0" w:space="0" w:color="auto"/>
      </w:divBdr>
    </w:div>
    <w:div w:id="1428846214">
      <w:bodyDiv w:val="1"/>
      <w:marLeft w:val="0"/>
      <w:marRight w:val="0"/>
      <w:marTop w:val="0"/>
      <w:marBottom w:val="0"/>
      <w:divBdr>
        <w:top w:val="none" w:sz="0" w:space="0" w:color="auto"/>
        <w:left w:val="none" w:sz="0" w:space="0" w:color="auto"/>
        <w:bottom w:val="none" w:sz="0" w:space="0" w:color="auto"/>
        <w:right w:val="none" w:sz="0" w:space="0" w:color="auto"/>
      </w:divBdr>
    </w:div>
    <w:div w:id="1431316600">
      <w:bodyDiv w:val="1"/>
      <w:marLeft w:val="0"/>
      <w:marRight w:val="0"/>
      <w:marTop w:val="0"/>
      <w:marBottom w:val="0"/>
      <w:divBdr>
        <w:top w:val="none" w:sz="0" w:space="0" w:color="auto"/>
        <w:left w:val="none" w:sz="0" w:space="0" w:color="auto"/>
        <w:bottom w:val="none" w:sz="0" w:space="0" w:color="auto"/>
        <w:right w:val="none" w:sz="0" w:space="0" w:color="auto"/>
      </w:divBdr>
    </w:div>
    <w:div w:id="1438870091">
      <w:bodyDiv w:val="1"/>
      <w:marLeft w:val="0"/>
      <w:marRight w:val="0"/>
      <w:marTop w:val="0"/>
      <w:marBottom w:val="0"/>
      <w:divBdr>
        <w:top w:val="none" w:sz="0" w:space="0" w:color="auto"/>
        <w:left w:val="none" w:sz="0" w:space="0" w:color="auto"/>
        <w:bottom w:val="none" w:sz="0" w:space="0" w:color="auto"/>
        <w:right w:val="none" w:sz="0" w:space="0" w:color="auto"/>
      </w:divBdr>
    </w:div>
    <w:div w:id="1442647711">
      <w:bodyDiv w:val="1"/>
      <w:marLeft w:val="0"/>
      <w:marRight w:val="0"/>
      <w:marTop w:val="0"/>
      <w:marBottom w:val="0"/>
      <w:divBdr>
        <w:top w:val="none" w:sz="0" w:space="0" w:color="auto"/>
        <w:left w:val="none" w:sz="0" w:space="0" w:color="auto"/>
        <w:bottom w:val="none" w:sz="0" w:space="0" w:color="auto"/>
        <w:right w:val="none" w:sz="0" w:space="0" w:color="auto"/>
      </w:divBdr>
    </w:div>
    <w:div w:id="1444496749">
      <w:bodyDiv w:val="1"/>
      <w:marLeft w:val="0"/>
      <w:marRight w:val="0"/>
      <w:marTop w:val="0"/>
      <w:marBottom w:val="0"/>
      <w:divBdr>
        <w:top w:val="none" w:sz="0" w:space="0" w:color="auto"/>
        <w:left w:val="none" w:sz="0" w:space="0" w:color="auto"/>
        <w:bottom w:val="none" w:sz="0" w:space="0" w:color="auto"/>
        <w:right w:val="none" w:sz="0" w:space="0" w:color="auto"/>
      </w:divBdr>
    </w:div>
    <w:div w:id="1448504212">
      <w:bodyDiv w:val="1"/>
      <w:marLeft w:val="0"/>
      <w:marRight w:val="0"/>
      <w:marTop w:val="0"/>
      <w:marBottom w:val="0"/>
      <w:divBdr>
        <w:top w:val="none" w:sz="0" w:space="0" w:color="auto"/>
        <w:left w:val="none" w:sz="0" w:space="0" w:color="auto"/>
        <w:bottom w:val="none" w:sz="0" w:space="0" w:color="auto"/>
        <w:right w:val="none" w:sz="0" w:space="0" w:color="auto"/>
      </w:divBdr>
    </w:div>
    <w:div w:id="1449540677">
      <w:bodyDiv w:val="1"/>
      <w:marLeft w:val="0"/>
      <w:marRight w:val="0"/>
      <w:marTop w:val="0"/>
      <w:marBottom w:val="0"/>
      <w:divBdr>
        <w:top w:val="none" w:sz="0" w:space="0" w:color="auto"/>
        <w:left w:val="none" w:sz="0" w:space="0" w:color="auto"/>
        <w:bottom w:val="none" w:sz="0" w:space="0" w:color="auto"/>
        <w:right w:val="none" w:sz="0" w:space="0" w:color="auto"/>
      </w:divBdr>
    </w:div>
    <w:div w:id="1452551329">
      <w:bodyDiv w:val="1"/>
      <w:marLeft w:val="0"/>
      <w:marRight w:val="0"/>
      <w:marTop w:val="0"/>
      <w:marBottom w:val="0"/>
      <w:divBdr>
        <w:top w:val="none" w:sz="0" w:space="0" w:color="auto"/>
        <w:left w:val="none" w:sz="0" w:space="0" w:color="auto"/>
        <w:bottom w:val="none" w:sz="0" w:space="0" w:color="auto"/>
        <w:right w:val="none" w:sz="0" w:space="0" w:color="auto"/>
      </w:divBdr>
    </w:div>
    <w:div w:id="1458404952">
      <w:bodyDiv w:val="1"/>
      <w:marLeft w:val="0"/>
      <w:marRight w:val="0"/>
      <w:marTop w:val="0"/>
      <w:marBottom w:val="0"/>
      <w:divBdr>
        <w:top w:val="none" w:sz="0" w:space="0" w:color="auto"/>
        <w:left w:val="none" w:sz="0" w:space="0" w:color="auto"/>
        <w:bottom w:val="none" w:sz="0" w:space="0" w:color="auto"/>
        <w:right w:val="none" w:sz="0" w:space="0" w:color="auto"/>
      </w:divBdr>
    </w:div>
    <w:div w:id="1471633192">
      <w:bodyDiv w:val="1"/>
      <w:marLeft w:val="0"/>
      <w:marRight w:val="0"/>
      <w:marTop w:val="0"/>
      <w:marBottom w:val="0"/>
      <w:divBdr>
        <w:top w:val="none" w:sz="0" w:space="0" w:color="auto"/>
        <w:left w:val="none" w:sz="0" w:space="0" w:color="auto"/>
        <w:bottom w:val="none" w:sz="0" w:space="0" w:color="auto"/>
        <w:right w:val="none" w:sz="0" w:space="0" w:color="auto"/>
      </w:divBdr>
    </w:div>
    <w:div w:id="1472822260">
      <w:bodyDiv w:val="1"/>
      <w:marLeft w:val="0"/>
      <w:marRight w:val="0"/>
      <w:marTop w:val="0"/>
      <w:marBottom w:val="0"/>
      <w:divBdr>
        <w:top w:val="none" w:sz="0" w:space="0" w:color="auto"/>
        <w:left w:val="none" w:sz="0" w:space="0" w:color="auto"/>
        <w:bottom w:val="none" w:sz="0" w:space="0" w:color="auto"/>
        <w:right w:val="none" w:sz="0" w:space="0" w:color="auto"/>
      </w:divBdr>
    </w:div>
    <w:div w:id="1489633696">
      <w:bodyDiv w:val="1"/>
      <w:marLeft w:val="0"/>
      <w:marRight w:val="0"/>
      <w:marTop w:val="0"/>
      <w:marBottom w:val="0"/>
      <w:divBdr>
        <w:top w:val="none" w:sz="0" w:space="0" w:color="auto"/>
        <w:left w:val="none" w:sz="0" w:space="0" w:color="auto"/>
        <w:bottom w:val="none" w:sz="0" w:space="0" w:color="auto"/>
        <w:right w:val="none" w:sz="0" w:space="0" w:color="auto"/>
      </w:divBdr>
    </w:div>
    <w:div w:id="1490243966">
      <w:bodyDiv w:val="1"/>
      <w:marLeft w:val="0"/>
      <w:marRight w:val="0"/>
      <w:marTop w:val="0"/>
      <w:marBottom w:val="0"/>
      <w:divBdr>
        <w:top w:val="none" w:sz="0" w:space="0" w:color="auto"/>
        <w:left w:val="none" w:sz="0" w:space="0" w:color="auto"/>
        <w:bottom w:val="none" w:sz="0" w:space="0" w:color="auto"/>
        <w:right w:val="none" w:sz="0" w:space="0" w:color="auto"/>
      </w:divBdr>
    </w:div>
    <w:div w:id="1495032592">
      <w:bodyDiv w:val="1"/>
      <w:marLeft w:val="0"/>
      <w:marRight w:val="0"/>
      <w:marTop w:val="0"/>
      <w:marBottom w:val="0"/>
      <w:divBdr>
        <w:top w:val="none" w:sz="0" w:space="0" w:color="auto"/>
        <w:left w:val="none" w:sz="0" w:space="0" w:color="auto"/>
        <w:bottom w:val="none" w:sz="0" w:space="0" w:color="auto"/>
        <w:right w:val="none" w:sz="0" w:space="0" w:color="auto"/>
      </w:divBdr>
    </w:div>
    <w:div w:id="1496411852">
      <w:bodyDiv w:val="1"/>
      <w:marLeft w:val="0"/>
      <w:marRight w:val="0"/>
      <w:marTop w:val="0"/>
      <w:marBottom w:val="0"/>
      <w:divBdr>
        <w:top w:val="none" w:sz="0" w:space="0" w:color="auto"/>
        <w:left w:val="none" w:sz="0" w:space="0" w:color="auto"/>
        <w:bottom w:val="none" w:sz="0" w:space="0" w:color="auto"/>
        <w:right w:val="none" w:sz="0" w:space="0" w:color="auto"/>
      </w:divBdr>
    </w:div>
    <w:div w:id="1498880018">
      <w:bodyDiv w:val="1"/>
      <w:marLeft w:val="0"/>
      <w:marRight w:val="0"/>
      <w:marTop w:val="0"/>
      <w:marBottom w:val="0"/>
      <w:divBdr>
        <w:top w:val="none" w:sz="0" w:space="0" w:color="auto"/>
        <w:left w:val="none" w:sz="0" w:space="0" w:color="auto"/>
        <w:bottom w:val="none" w:sz="0" w:space="0" w:color="auto"/>
        <w:right w:val="none" w:sz="0" w:space="0" w:color="auto"/>
      </w:divBdr>
    </w:div>
    <w:div w:id="1504278362">
      <w:bodyDiv w:val="1"/>
      <w:marLeft w:val="0"/>
      <w:marRight w:val="0"/>
      <w:marTop w:val="0"/>
      <w:marBottom w:val="0"/>
      <w:divBdr>
        <w:top w:val="none" w:sz="0" w:space="0" w:color="auto"/>
        <w:left w:val="none" w:sz="0" w:space="0" w:color="auto"/>
        <w:bottom w:val="none" w:sz="0" w:space="0" w:color="auto"/>
        <w:right w:val="none" w:sz="0" w:space="0" w:color="auto"/>
      </w:divBdr>
    </w:div>
    <w:div w:id="1506164358">
      <w:bodyDiv w:val="1"/>
      <w:marLeft w:val="0"/>
      <w:marRight w:val="0"/>
      <w:marTop w:val="0"/>
      <w:marBottom w:val="0"/>
      <w:divBdr>
        <w:top w:val="none" w:sz="0" w:space="0" w:color="auto"/>
        <w:left w:val="none" w:sz="0" w:space="0" w:color="auto"/>
        <w:bottom w:val="none" w:sz="0" w:space="0" w:color="auto"/>
        <w:right w:val="none" w:sz="0" w:space="0" w:color="auto"/>
      </w:divBdr>
    </w:div>
    <w:div w:id="1520772941">
      <w:bodyDiv w:val="1"/>
      <w:marLeft w:val="0"/>
      <w:marRight w:val="0"/>
      <w:marTop w:val="0"/>
      <w:marBottom w:val="0"/>
      <w:divBdr>
        <w:top w:val="none" w:sz="0" w:space="0" w:color="auto"/>
        <w:left w:val="none" w:sz="0" w:space="0" w:color="auto"/>
        <w:bottom w:val="none" w:sz="0" w:space="0" w:color="auto"/>
        <w:right w:val="none" w:sz="0" w:space="0" w:color="auto"/>
      </w:divBdr>
    </w:div>
    <w:div w:id="1523587309">
      <w:bodyDiv w:val="1"/>
      <w:marLeft w:val="0"/>
      <w:marRight w:val="0"/>
      <w:marTop w:val="0"/>
      <w:marBottom w:val="0"/>
      <w:divBdr>
        <w:top w:val="none" w:sz="0" w:space="0" w:color="auto"/>
        <w:left w:val="none" w:sz="0" w:space="0" w:color="auto"/>
        <w:bottom w:val="none" w:sz="0" w:space="0" w:color="auto"/>
        <w:right w:val="none" w:sz="0" w:space="0" w:color="auto"/>
      </w:divBdr>
    </w:div>
    <w:div w:id="1530335692">
      <w:bodyDiv w:val="1"/>
      <w:marLeft w:val="0"/>
      <w:marRight w:val="0"/>
      <w:marTop w:val="0"/>
      <w:marBottom w:val="0"/>
      <w:divBdr>
        <w:top w:val="none" w:sz="0" w:space="0" w:color="auto"/>
        <w:left w:val="none" w:sz="0" w:space="0" w:color="auto"/>
        <w:bottom w:val="none" w:sz="0" w:space="0" w:color="auto"/>
        <w:right w:val="none" w:sz="0" w:space="0" w:color="auto"/>
      </w:divBdr>
    </w:div>
    <w:div w:id="1533154669">
      <w:bodyDiv w:val="1"/>
      <w:marLeft w:val="0"/>
      <w:marRight w:val="0"/>
      <w:marTop w:val="0"/>
      <w:marBottom w:val="0"/>
      <w:divBdr>
        <w:top w:val="none" w:sz="0" w:space="0" w:color="auto"/>
        <w:left w:val="none" w:sz="0" w:space="0" w:color="auto"/>
        <w:bottom w:val="none" w:sz="0" w:space="0" w:color="auto"/>
        <w:right w:val="none" w:sz="0" w:space="0" w:color="auto"/>
      </w:divBdr>
    </w:div>
    <w:div w:id="1534610647">
      <w:bodyDiv w:val="1"/>
      <w:marLeft w:val="0"/>
      <w:marRight w:val="0"/>
      <w:marTop w:val="0"/>
      <w:marBottom w:val="0"/>
      <w:divBdr>
        <w:top w:val="none" w:sz="0" w:space="0" w:color="auto"/>
        <w:left w:val="none" w:sz="0" w:space="0" w:color="auto"/>
        <w:bottom w:val="none" w:sz="0" w:space="0" w:color="auto"/>
        <w:right w:val="none" w:sz="0" w:space="0" w:color="auto"/>
      </w:divBdr>
    </w:div>
    <w:div w:id="1536113970">
      <w:bodyDiv w:val="1"/>
      <w:marLeft w:val="0"/>
      <w:marRight w:val="0"/>
      <w:marTop w:val="0"/>
      <w:marBottom w:val="0"/>
      <w:divBdr>
        <w:top w:val="none" w:sz="0" w:space="0" w:color="auto"/>
        <w:left w:val="none" w:sz="0" w:space="0" w:color="auto"/>
        <w:bottom w:val="none" w:sz="0" w:space="0" w:color="auto"/>
        <w:right w:val="none" w:sz="0" w:space="0" w:color="auto"/>
      </w:divBdr>
    </w:div>
    <w:div w:id="1539509715">
      <w:bodyDiv w:val="1"/>
      <w:marLeft w:val="0"/>
      <w:marRight w:val="0"/>
      <w:marTop w:val="0"/>
      <w:marBottom w:val="0"/>
      <w:divBdr>
        <w:top w:val="none" w:sz="0" w:space="0" w:color="auto"/>
        <w:left w:val="none" w:sz="0" w:space="0" w:color="auto"/>
        <w:bottom w:val="none" w:sz="0" w:space="0" w:color="auto"/>
        <w:right w:val="none" w:sz="0" w:space="0" w:color="auto"/>
      </w:divBdr>
    </w:div>
    <w:div w:id="1540554942">
      <w:bodyDiv w:val="1"/>
      <w:marLeft w:val="0"/>
      <w:marRight w:val="0"/>
      <w:marTop w:val="0"/>
      <w:marBottom w:val="0"/>
      <w:divBdr>
        <w:top w:val="none" w:sz="0" w:space="0" w:color="auto"/>
        <w:left w:val="none" w:sz="0" w:space="0" w:color="auto"/>
        <w:bottom w:val="none" w:sz="0" w:space="0" w:color="auto"/>
        <w:right w:val="none" w:sz="0" w:space="0" w:color="auto"/>
      </w:divBdr>
    </w:div>
    <w:div w:id="1544101467">
      <w:bodyDiv w:val="1"/>
      <w:marLeft w:val="0"/>
      <w:marRight w:val="0"/>
      <w:marTop w:val="0"/>
      <w:marBottom w:val="0"/>
      <w:divBdr>
        <w:top w:val="none" w:sz="0" w:space="0" w:color="auto"/>
        <w:left w:val="none" w:sz="0" w:space="0" w:color="auto"/>
        <w:bottom w:val="none" w:sz="0" w:space="0" w:color="auto"/>
        <w:right w:val="none" w:sz="0" w:space="0" w:color="auto"/>
      </w:divBdr>
    </w:div>
    <w:div w:id="1544445860">
      <w:bodyDiv w:val="1"/>
      <w:marLeft w:val="0"/>
      <w:marRight w:val="0"/>
      <w:marTop w:val="0"/>
      <w:marBottom w:val="0"/>
      <w:divBdr>
        <w:top w:val="none" w:sz="0" w:space="0" w:color="auto"/>
        <w:left w:val="none" w:sz="0" w:space="0" w:color="auto"/>
        <w:bottom w:val="none" w:sz="0" w:space="0" w:color="auto"/>
        <w:right w:val="none" w:sz="0" w:space="0" w:color="auto"/>
      </w:divBdr>
    </w:div>
    <w:div w:id="1545873008">
      <w:bodyDiv w:val="1"/>
      <w:marLeft w:val="0"/>
      <w:marRight w:val="0"/>
      <w:marTop w:val="0"/>
      <w:marBottom w:val="0"/>
      <w:divBdr>
        <w:top w:val="none" w:sz="0" w:space="0" w:color="auto"/>
        <w:left w:val="none" w:sz="0" w:space="0" w:color="auto"/>
        <w:bottom w:val="none" w:sz="0" w:space="0" w:color="auto"/>
        <w:right w:val="none" w:sz="0" w:space="0" w:color="auto"/>
      </w:divBdr>
    </w:div>
    <w:div w:id="1546408463">
      <w:bodyDiv w:val="1"/>
      <w:marLeft w:val="0"/>
      <w:marRight w:val="0"/>
      <w:marTop w:val="0"/>
      <w:marBottom w:val="0"/>
      <w:divBdr>
        <w:top w:val="none" w:sz="0" w:space="0" w:color="auto"/>
        <w:left w:val="none" w:sz="0" w:space="0" w:color="auto"/>
        <w:bottom w:val="none" w:sz="0" w:space="0" w:color="auto"/>
        <w:right w:val="none" w:sz="0" w:space="0" w:color="auto"/>
      </w:divBdr>
    </w:div>
    <w:div w:id="1547717356">
      <w:bodyDiv w:val="1"/>
      <w:marLeft w:val="0"/>
      <w:marRight w:val="0"/>
      <w:marTop w:val="0"/>
      <w:marBottom w:val="0"/>
      <w:divBdr>
        <w:top w:val="none" w:sz="0" w:space="0" w:color="auto"/>
        <w:left w:val="none" w:sz="0" w:space="0" w:color="auto"/>
        <w:bottom w:val="none" w:sz="0" w:space="0" w:color="auto"/>
        <w:right w:val="none" w:sz="0" w:space="0" w:color="auto"/>
      </w:divBdr>
    </w:div>
    <w:div w:id="1549493434">
      <w:bodyDiv w:val="1"/>
      <w:marLeft w:val="0"/>
      <w:marRight w:val="0"/>
      <w:marTop w:val="0"/>
      <w:marBottom w:val="0"/>
      <w:divBdr>
        <w:top w:val="none" w:sz="0" w:space="0" w:color="auto"/>
        <w:left w:val="none" w:sz="0" w:space="0" w:color="auto"/>
        <w:bottom w:val="none" w:sz="0" w:space="0" w:color="auto"/>
        <w:right w:val="none" w:sz="0" w:space="0" w:color="auto"/>
      </w:divBdr>
    </w:div>
    <w:div w:id="1553543818">
      <w:bodyDiv w:val="1"/>
      <w:marLeft w:val="0"/>
      <w:marRight w:val="0"/>
      <w:marTop w:val="0"/>
      <w:marBottom w:val="0"/>
      <w:divBdr>
        <w:top w:val="none" w:sz="0" w:space="0" w:color="auto"/>
        <w:left w:val="none" w:sz="0" w:space="0" w:color="auto"/>
        <w:bottom w:val="none" w:sz="0" w:space="0" w:color="auto"/>
        <w:right w:val="none" w:sz="0" w:space="0" w:color="auto"/>
      </w:divBdr>
    </w:div>
    <w:div w:id="1556508864">
      <w:bodyDiv w:val="1"/>
      <w:marLeft w:val="0"/>
      <w:marRight w:val="0"/>
      <w:marTop w:val="0"/>
      <w:marBottom w:val="0"/>
      <w:divBdr>
        <w:top w:val="none" w:sz="0" w:space="0" w:color="auto"/>
        <w:left w:val="none" w:sz="0" w:space="0" w:color="auto"/>
        <w:bottom w:val="none" w:sz="0" w:space="0" w:color="auto"/>
        <w:right w:val="none" w:sz="0" w:space="0" w:color="auto"/>
      </w:divBdr>
    </w:div>
    <w:div w:id="1557162081">
      <w:bodyDiv w:val="1"/>
      <w:marLeft w:val="0"/>
      <w:marRight w:val="0"/>
      <w:marTop w:val="0"/>
      <w:marBottom w:val="0"/>
      <w:divBdr>
        <w:top w:val="none" w:sz="0" w:space="0" w:color="auto"/>
        <w:left w:val="none" w:sz="0" w:space="0" w:color="auto"/>
        <w:bottom w:val="none" w:sz="0" w:space="0" w:color="auto"/>
        <w:right w:val="none" w:sz="0" w:space="0" w:color="auto"/>
      </w:divBdr>
    </w:div>
    <w:div w:id="1557931693">
      <w:bodyDiv w:val="1"/>
      <w:marLeft w:val="0"/>
      <w:marRight w:val="0"/>
      <w:marTop w:val="0"/>
      <w:marBottom w:val="0"/>
      <w:divBdr>
        <w:top w:val="none" w:sz="0" w:space="0" w:color="auto"/>
        <w:left w:val="none" w:sz="0" w:space="0" w:color="auto"/>
        <w:bottom w:val="none" w:sz="0" w:space="0" w:color="auto"/>
        <w:right w:val="none" w:sz="0" w:space="0" w:color="auto"/>
      </w:divBdr>
    </w:div>
    <w:div w:id="1557933569">
      <w:bodyDiv w:val="1"/>
      <w:marLeft w:val="0"/>
      <w:marRight w:val="0"/>
      <w:marTop w:val="0"/>
      <w:marBottom w:val="0"/>
      <w:divBdr>
        <w:top w:val="none" w:sz="0" w:space="0" w:color="auto"/>
        <w:left w:val="none" w:sz="0" w:space="0" w:color="auto"/>
        <w:bottom w:val="none" w:sz="0" w:space="0" w:color="auto"/>
        <w:right w:val="none" w:sz="0" w:space="0" w:color="auto"/>
      </w:divBdr>
    </w:div>
    <w:div w:id="1558971059">
      <w:bodyDiv w:val="1"/>
      <w:marLeft w:val="0"/>
      <w:marRight w:val="0"/>
      <w:marTop w:val="0"/>
      <w:marBottom w:val="0"/>
      <w:divBdr>
        <w:top w:val="none" w:sz="0" w:space="0" w:color="auto"/>
        <w:left w:val="none" w:sz="0" w:space="0" w:color="auto"/>
        <w:bottom w:val="none" w:sz="0" w:space="0" w:color="auto"/>
        <w:right w:val="none" w:sz="0" w:space="0" w:color="auto"/>
      </w:divBdr>
    </w:div>
    <w:div w:id="1560745574">
      <w:bodyDiv w:val="1"/>
      <w:marLeft w:val="0"/>
      <w:marRight w:val="0"/>
      <w:marTop w:val="0"/>
      <w:marBottom w:val="0"/>
      <w:divBdr>
        <w:top w:val="none" w:sz="0" w:space="0" w:color="auto"/>
        <w:left w:val="none" w:sz="0" w:space="0" w:color="auto"/>
        <w:bottom w:val="none" w:sz="0" w:space="0" w:color="auto"/>
        <w:right w:val="none" w:sz="0" w:space="0" w:color="auto"/>
      </w:divBdr>
    </w:div>
    <w:div w:id="1571231522">
      <w:bodyDiv w:val="1"/>
      <w:marLeft w:val="0"/>
      <w:marRight w:val="0"/>
      <w:marTop w:val="0"/>
      <w:marBottom w:val="0"/>
      <w:divBdr>
        <w:top w:val="none" w:sz="0" w:space="0" w:color="auto"/>
        <w:left w:val="none" w:sz="0" w:space="0" w:color="auto"/>
        <w:bottom w:val="none" w:sz="0" w:space="0" w:color="auto"/>
        <w:right w:val="none" w:sz="0" w:space="0" w:color="auto"/>
      </w:divBdr>
    </w:div>
    <w:div w:id="1575891287">
      <w:bodyDiv w:val="1"/>
      <w:marLeft w:val="0"/>
      <w:marRight w:val="0"/>
      <w:marTop w:val="0"/>
      <w:marBottom w:val="0"/>
      <w:divBdr>
        <w:top w:val="none" w:sz="0" w:space="0" w:color="auto"/>
        <w:left w:val="none" w:sz="0" w:space="0" w:color="auto"/>
        <w:bottom w:val="none" w:sz="0" w:space="0" w:color="auto"/>
        <w:right w:val="none" w:sz="0" w:space="0" w:color="auto"/>
      </w:divBdr>
    </w:div>
    <w:div w:id="1576352881">
      <w:bodyDiv w:val="1"/>
      <w:marLeft w:val="0"/>
      <w:marRight w:val="0"/>
      <w:marTop w:val="0"/>
      <w:marBottom w:val="0"/>
      <w:divBdr>
        <w:top w:val="none" w:sz="0" w:space="0" w:color="auto"/>
        <w:left w:val="none" w:sz="0" w:space="0" w:color="auto"/>
        <w:bottom w:val="none" w:sz="0" w:space="0" w:color="auto"/>
        <w:right w:val="none" w:sz="0" w:space="0" w:color="auto"/>
      </w:divBdr>
    </w:div>
    <w:div w:id="1578393211">
      <w:bodyDiv w:val="1"/>
      <w:marLeft w:val="0"/>
      <w:marRight w:val="0"/>
      <w:marTop w:val="0"/>
      <w:marBottom w:val="0"/>
      <w:divBdr>
        <w:top w:val="none" w:sz="0" w:space="0" w:color="auto"/>
        <w:left w:val="none" w:sz="0" w:space="0" w:color="auto"/>
        <w:bottom w:val="none" w:sz="0" w:space="0" w:color="auto"/>
        <w:right w:val="none" w:sz="0" w:space="0" w:color="auto"/>
      </w:divBdr>
    </w:div>
    <w:div w:id="1579363261">
      <w:bodyDiv w:val="1"/>
      <w:marLeft w:val="0"/>
      <w:marRight w:val="0"/>
      <w:marTop w:val="0"/>
      <w:marBottom w:val="0"/>
      <w:divBdr>
        <w:top w:val="none" w:sz="0" w:space="0" w:color="auto"/>
        <w:left w:val="none" w:sz="0" w:space="0" w:color="auto"/>
        <w:bottom w:val="none" w:sz="0" w:space="0" w:color="auto"/>
        <w:right w:val="none" w:sz="0" w:space="0" w:color="auto"/>
      </w:divBdr>
    </w:div>
    <w:div w:id="1583642930">
      <w:bodyDiv w:val="1"/>
      <w:marLeft w:val="0"/>
      <w:marRight w:val="0"/>
      <w:marTop w:val="0"/>
      <w:marBottom w:val="0"/>
      <w:divBdr>
        <w:top w:val="none" w:sz="0" w:space="0" w:color="auto"/>
        <w:left w:val="none" w:sz="0" w:space="0" w:color="auto"/>
        <w:bottom w:val="none" w:sz="0" w:space="0" w:color="auto"/>
        <w:right w:val="none" w:sz="0" w:space="0" w:color="auto"/>
      </w:divBdr>
    </w:div>
    <w:div w:id="1583879781">
      <w:bodyDiv w:val="1"/>
      <w:marLeft w:val="0"/>
      <w:marRight w:val="0"/>
      <w:marTop w:val="0"/>
      <w:marBottom w:val="0"/>
      <w:divBdr>
        <w:top w:val="none" w:sz="0" w:space="0" w:color="auto"/>
        <w:left w:val="none" w:sz="0" w:space="0" w:color="auto"/>
        <w:bottom w:val="none" w:sz="0" w:space="0" w:color="auto"/>
        <w:right w:val="none" w:sz="0" w:space="0" w:color="auto"/>
      </w:divBdr>
    </w:div>
    <w:div w:id="1598561677">
      <w:bodyDiv w:val="1"/>
      <w:marLeft w:val="0"/>
      <w:marRight w:val="0"/>
      <w:marTop w:val="0"/>
      <w:marBottom w:val="0"/>
      <w:divBdr>
        <w:top w:val="none" w:sz="0" w:space="0" w:color="auto"/>
        <w:left w:val="none" w:sz="0" w:space="0" w:color="auto"/>
        <w:bottom w:val="none" w:sz="0" w:space="0" w:color="auto"/>
        <w:right w:val="none" w:sz="0" w:space="0" w:color="auto"/>
      </w:divBdr>
    </w:div>
    <w:div w:id="1602765331">
      <w:bodyDiv w:val="1"/>
      <w:marLeft w:val="0"/>
      <w:marRight w:val="0"/>
      <w:marTop w:val="0"/>
      <w:marBottom w:val="0"/>
      <w:divBdr>
        <w:top w:val="none" w:sz="0" w:space="0" w:color="auto"/>
        <w:left w:val="none" w:sz="0" w:space="0" w:color="auto"/>
        <w:bottom w:val="none" w:sz="0" w:space="0" w:color="auto"/>
        <w:right w:val="none" w:sz="0" w:space="0" w:color="auto"/>
      </w:divBdr>
    </w:div>
    <w:div w:id="1605654108">
      <w:bodyDiv w:val="1"/>
      <w:marLeft w:val="0"/>
      <w:marRight w:val="0"/>
      <w:marTop w:val="0"/>
      <w:marBottom w:val="0"/>
      <w:divBdr>
        <w:top w:val="none" w:sz="0" w:space="0" w:color="auto"/>
        <w:left w:val="none" w:sz="0" w:space="0" w:color="auto"/>
        <w:bottom w:val="none" w:sz="0" w:space="0" w:color="auto"/>
        <w:right w:val="none" w:sz="0" w:space="0" w:color="auto"/>
      </w:divBdr>
    </w:div>
    <w:div w:id="1610310373">
      <w:bodyDiv w:val="1"/>
      <w:marLeft w:val="0"/>
      <w:marRight w:val="0"/>
      <w:marTop w:val="0"/>
      <w:marBottom w:val="0"/>
      <w:divBdr>
        <w:top w:val="none" w:sz="0" w:space="0" w:color="auto"/>
        <w:left w:val="none" w:sz="0" w:space="0" w:color="auto"/>
        <w:bottom w:val="none" w:sz="0" w:space="0" w:color="auto"/>
        <w:right w:val="none" w:sz="0" w:space="0" w:color="auto"/>
      </w:divBdr>
    </w:div>
    <w:div w:id="1611353977">
      <w:bodyDiv w:val="1"/>
      <w:marLeft w:val="0"/>
      <w:marRight w:val="0"/>
      <w:marTop w:val="0"/>
      <w:marBottom w:val="0"/>
      <w:divBdr>
        <w:top w:val="none" w:sz="0" w:space="0" w:color="auto"/>
        <w:left w:val="none" w:sz="0" w:space="0" w:color="auto"/>
        <w:bottom w:val="none" w:sz="0" w:space="0" w:color="auto"/>
        <w:right w:val="none" w:sz="0" w:space="0" w:color="auto"/>
      </w:divBdr>
    </w:div>
    <w:div w:id="1614633247">
      <w:bodyDiv w:val="1"/>
      <w:marLeft w:val="0"/>
      <w:marRight w:val="0"/>
      <w:marTop w:val="0"/>
      <w:marBottom w:val="0"/>
      <w:divBdr>
        <w:top w:val="none" w:sz="0" w:space="0" w:color="auto"/>
        <w:left w:val="none" w:sz="0" w:space="0" w:color="auto"/>
        <w:bottom w:val="none" w:sz="0" w:space="0" w:color="auto"/>
        <w:right w:val="none" w:sz="0" w:space="0" w:color="auto"/>
      </w:divBdr>
    </w:div>
    <w:div w:id="1619067308">
      <w:bodyDiv w:val="1"/>
      <w:marLeft w:val="0"/>
      <w:marRight w:val="0"/>
      <w:marTop w:val="0"/>
      <w:marBottom w:val="0"/>
      <w:divBdr>
        <w:top w:val="none" w:sz="0" w:space="0" w:color="auto"/>
        <w:left w:val="none" w:sz="0" w:space="0" w:color="auto"/>
        <w:bottom w:val="none" w:sz="0" w:space="0" w:color="auto"/>
        <w:right w:val="none" w:sz="0" w:space="0" w:color="auto"/>
      </w:divBdr>
    </w:div>
    <w:div w:id="1630890035">
      <w:bodyDiv w:val="1"/>
      <w:marLeft w:val="0"/>
      <w:marRight w:val="0"/>
      <w:marTop w:val="0"/>
      <w:marBottom w:val="0"/>
      <w:divBdr>
        <w:top w:val="none" w:sz="0" w:space="0" w:color="auto"/>
        <w:left w:val="none" w:sz="0" w:space="0" w:color="auto"/>
        <w:bottom w:val="none" w:sz="0" w:space="0" w:color="auto"/>
        <w:right w:val="none" w:sz="0" w:space="0" w:color="auto"/>
      </w:divBdr>
    </w:div>
    <w:div w:id="1635258464">
      <w:bodyDiv w:val="1"/>
      <w:marLeft w:val="0"/>
      <w:marRight w:val="0"/>
      <w:marTop w:val="0"/>
      <w:marBottom w:val="0"/>
      <w:divBdr>
        <w:top w:val="none" w:sz="0" w:space="0" w:color="auto"/>
        <w:left w:val="none" w:sz="0" w:space="0" w:color="auto"/>
        <w:bottom w:val="none" w:sz="0" w:space="0" w:color="auto"/>
        <w:right w:val="none" w:sz="0" w:space="0" w:color="auto"/>
      </w:divBdr>
    </w:div>
    <w:div w:id="1637031580">
      <w:bodyDiv w:val="1"/>
      <w:marLeft w:val="0"/>
      <w:marRight w:val="0"/>
      <w:marTop w:val="0"/>
      <w:marBottom w:val="0"/>
      <w:divBdr>
        <w:top w:val="none" w:sz="0" w:space="0" w:color="auto"/>
        <w:left w:val="none" w:sz="0" w:space="0" w:color="auto"/>
        <w:bottom w:val="none" w:sz="0" w:space="0" w:color="auto"/>
        <w:right w:val="none" w:sz="0" w:space="0" w:color="auto"/>
      </w:divBdr>
    </w:div>
    <w:div w:id="1660884169">
      <w:bodyDiv w:val="1"/>
      <w:marLeft w:val="0"/>
      <w:marRight w:val="0"/>
      <w:marTop w:val="0"/>
      <w:marBottom w:val="0"/>
      <w:divBdr>
        <w:top w:val="none" w:sz="0" w:space="0" w:color="auto"/>
        <w:left w:val="none" w:sz="0" w:space="0" w:color="auto"/>
        <w:bottom w:val="none" w:sz="0" w:space="0" w:color="auto"/>
        <w:right w:val="none" w:sz="0" w:space="0" w:color="auto"/>
      </w:divBdr>
    </w:div>
    <w:div w:id="1671710009">
      <w:bodyDiv w:val="1"/>
      <w:marLeft w:val="0"/>
      <w:marRight w:val="0"/>
      <w:marTop w:val="0"/>
      <w:marBottom w:val="0"/>
      <w:divBdr>
        <w:top w:val="none" w:sz="0" w:space="0" w:color="auto"/>
        <w:left w:val="none" w:sz="0" w:space="0" w:color="auto"/>
        <w:bottom w:val="none" w:sz="0" w:space="0" w:color="auto"/>
        <w:right w:val="none" w:sz="0" w:space="0" w:color="auto"/>
      </w:divBdr>
    </w:div>
    <w:div w:id="1673600183">
      <w:bodyDiv w:val="1"/>
      <w:marLeft w:val="0"/>
      <w:marRight w:val="0"/>
      <w:marTop w:val="0"/>
      <w:marBottom w:val="0"/>
      <w:divBdr>
        <w:top w:val="none" w:sz="0" w:space="0" w:color="auto"/>
        <w:left w:val="none" w:sz="0" w:space="0" w:color="auto"/>
        <w:bottom w:val="none" w:sz="0" w:space="0" w:color="auto"/>
        <w:right w:val="none" w:sz="0" w:space="0" w:color="auto"/>
      </w:divBdr>
    </w:div>
    <w:div w:id="1676491867">
      <w:bodyDiv w:val="1"/>
      <w:marLeft w:val="0"/>
      <w:marRight w:val="0"/>
      <w:marTop w:val="0"/>
      <w:marBottom w:val="0"/>
      <w:divBdr>
        <w:top w:val="none" w:sz="0" w:space="0" w:color="auto"/>
        <w:left w:val="none" w:sz="0" w:space="0" w:color="auto"/>
        <w:bottom w:val="none" w:sz="0" w:space="0" w:color="auto"/>
        <w:right w:val="none" w:sz="0" w:space="0" w:color="auto"/>
      </w:divBdr>
    </w:div>
    <w:div w:id="1683050183">
      <w:bodyDiv w:val="1"/>
      <w:marLeft w:val="0"/>
      <w:marRight w:val="0"/>
      <w:marTop w:val="0"/>
      <w:marBottom w:val="0"/>
      <w:divBdr>
        <w:top w:val="none" w:sz="0" w:space="0" w:color="auto"/>
        <w:left w:val="none" w:sz="0" w:space="0" w:color="auto"/>
        <w:bottom w:val="none" w:sz="0" w:space="0" w:color="auto"/>
        <w:right w:val="none" w:sz="0" w:space="0" w:color="auto"/>
      </w:divBdr>
    </w:div>
    <w:div w:id="1685353241">
      <w:bodyDiv w:val="1"/>
      <w:marLeft w:val="0"/>
      <w:marRight w:val="0"/>
      <w:marTop w:val="0"/>
      <w:marBottom w:val="0"/>
      <w:divBdr>
        <w:top w:val="none" w:sz="0" w:space="0" w:color="auto"/>
        <w:left w:val="none" w:sz="0" w:space="0" w:color="auto"/>
        <w:bottom w:val="none" w:sz="0" w:space="0" w:color="auto"/>
        <w:right w:val="none" w:sz="0" w:space="0" w:color="auto"/>
      </w:divBdr>
    </w:div>
    <w:div w:id="1690645753">
      <w:bodyDiv w:val="1"/>
      <w:marLeft w:val="0"/>
      <w:marRight w:val="0"/>
      <w:marTop w:val="0"/>
      <w:marBottom w:val="0"/>
      <w:divBdr>
        <w:top w:val="none" w:sz="0" w:space="0" w:color="auto"/>
        <w:left w:val="none" w:sz="0" w:space="0" w:color="auto"/>
        <w:bottom w:val="none" w:sz="0" w:space="0" w:color="auto"/>
        <w:right w:val="none" w:sz="0" w:space="0" w:color="auto"/>
      </w:divBdr>
    </w:div>
    <w:div w:id="1692025980">
      <w:bodyDiv w:val="1"/>
      <w:marLeft w:val="0"/>
      <w:marRight w:val="0"/>
      <w:marTop w:val="0"/>
      <w:marBottom w:val="0"/>
      <w:divBdr>
        <w:top w:val="none" w:sz="0" w:space="0" w:color="auto"/>
        <w:left w:val="none" w:sz="0" w:space="0" w:color="auto"/>
        <w:bottom w:val="none" w:sz="0" w:space="0" w:color="auto"/>
        <w:right w:val="none" w:sz="0" w:space="0" w:color="auto"/>
      </w:divBdr>
    </w:div>
    <w:div w:id="1696733674">
      <w:bodyDiv w:val="1"/>
      <w:marLeft w:val="0"/>
      <w:marRight w:val="0"/>
      <w:marTop w:val="0"/>
      <w:marBottom w:val="0"/>
      <w:divBdr>
        <w:top w:val="none" w:sz="0" w:space="0" w:color="auto"/>
        <w:left w:val="none" w:sz="0" w:space="0" w:color="auto"/>
        <w:bottom w:val="none" w:sz="0" w:space="0" w:color="auto"/>
        <w:right w:val="none" w:sz="0" w:space="0" w:color="auto"/>
      </w:divBdr>
    </w:div>
    <w:div w:id="1708800550">
      <w:bodyDiv w:val="1"/>
      <w:marLeft w:val="0"/>
      <w:marRight w:val="0"/>
      <w:marTop w:val="0"/>
      <w:marBottom w:val="0"/>
      <w:divBdr>
        <w:top w:val="none" w:sz="0" w:space="0" w:color="auto"/>
        <w:left w:val="none" w:sz="0" w:space="0" w:color="auto"/>
        <w:bottom w:val="none" w:sz="0" w:space="0" w:color="auto"/>
        <w:right w:val="none" w:sz="0" w:space="0" w:color="auto"/>
      </w:divBdr>
    </w:div>
    <w:div w:id="1717851841">
      <w:bodyDiv w:val="1"/>
      <w:marLeft w:val="0"/>
      <w:marRight w:val="0"/>
      <w:marTop w:val="0"/>
      <w:marBottom w:val="0"/>
      <w:divBdr>
        <w:top w:val="none" w:sz="0" w:space="0" w:color="auto"/>
        <w:left w:val="none" w:sz="0" w:space="0" w:color="auto"/>
        <w:bottom w:val="none" w:sz="0" w:space="0" w:color="auto"/>
        <w:right w:val="none" w:sz="0" w:space="0" w:color="auto"/>
      </w:divBdr>
    </w:div>
    <w:div w:id="1725640167">
      <w:bodyDiv w:val="1"/>
      <w:marLeft w:val="0"/>
      <w:marRight w:val="0"/>
      <w:marTop w:val="0"/>
      <w:marBottom w:val="0"/>
      <w:divBdr>
        <w:top w:val="none" w:sz="0" w:space="0" w:color="auto"/>
        <w:left w:val="none" w:sz="0" w:space="0" w:color="auto"/>
        <w:bottom w:val="none" w:sz="0" w:space="0" w:color="auto"/>
        <w:right w:val="none" w:sz="0" w:space="0" w:color="auto"/>
      </w:divBdr>
    </w:div>
    <w:div w:id="1727293778">
      <w:bodyDiv w:val="1"/>
      <w:marLeft w:val="0"/>
      <w:marRight w:val="0"/>
      <w:marTop w:val="0"/>
      <w:marBottom w:val="0"/>
      <w:divBdr>
        <w:top w:val="none" w:sz="0" w:space="0" w:color="auto"/>
        <w:left w:val="none" w:sz="0" w:space="0" w:color="auto"/>
        <w:bottom w:val="none" w:sz="0" w:space="0" w:color="auto"/>
        <w:right w:val="none" w:sz="0" w:space="0" w:color="auto"/>
      </w:divBdr>
    </w:div>
    <w:div w:id="1733772063">
      <w:bodyDiv w:val="1"/>
      <w:marLeft w:val="0"/>
      <w:marRight w:val="0"/>
      <w:marTop w:val="0"/>
      <w:marBottom w:val="0"/>
      <w:divBdr>
        <w:top w:val="none" w:sz="0" w:space="0" w:color="auto"/>
        <w:left w:val="none" w:sz="0" w:space="0" w:color="auto"/>
        <w:bottom w:val="none" w:sz="0" w:space="0" w:color="auto"/>
        <w:right w:val="none" w:sz="0" w:space="0" w:color="auto"/>
      </w:divBdr>
    </w:div>
    <w:div w:id="1740323433">
      <w:bodyDiv w:val="1"/>
      <w:marLeft w:val="0"/>
      <w:marRight w:val="0"/>
      <w:marTop w:val="0"/>
      <w:marBottom w:val="0"/>
      <w:divBdr>
        <w:top w:val="none" w:sz="0" w:space="0" w:color="auto"/>
        <w:left w:val="none" w:sz="0" w:space="0" w:color="auto"/>
        <w:bottom w:val="none" w:sz="0" w:space="0" w:color="auto"/>
        <w:right w:val="none" w:sz="0" w:space="0" w:color="auto"/>
      </w:divBdr>
    </w:div>
    <w:div w:id="1745756433">
      <w:bodyDiv w:val="1"/>
      <w:marLeft w:val="0"/>
      <w:marRight w:val="0"/>
      <w:marTop w:val="0"/>
      <w:marBottom w:val="0"/>
      <w:divBdr>
        <w:top w:val="none" w:sz="0" w:space="0" w:color="auto"/>
        <w:left w:val="none" w:sz="0" w:space="0" w:color="auto"/>
        <w:bottom w:val="none" w:sz="0" w:space="0" w:color="auto"/>
        <w:right w:val="none" w:sz="0" w:space="0" w:color="auto"/>
      </w:divBdr>
    </w:div>
    <w:div w:id="1754280299">
      <w:bodyDiv w:val="1"/>
      <w:marLeft w:val="0"/>
      <w:marRight w:val="0"/>
      <w:marTop w:val="0"/>
      <w:marBottom w:val="0"/>
      <w:divBdr>
        <w:top w:val="none" w:sz="0" w:space="0" w:color="auto"/>
        <w:left w:val="none" w:sz="0" w:space="0" w:color="auto"/>
        <w:bottom w:val="none" w:sz="0" w:space="0" w:color="auto"/>
        <w:right w:val="none" w:sz="0" w:space="0" w:color="auto"/>
      </w:divBdr>
    </w:div>
    <w:div w:id="1758744877">
      <w:bodyDiv w:val="1"/>
      <w:marLeft w:val="0"/>
      <w:marRight w:val="0"/>
      <w:marTop w:val="0"/>
      <w:marBottom w:val="0"/>
      <w:divBdr>
        <w:top w:val="none" w:sz="0" w:space="0" w:color="auto"/>
        <w:left w:val="none" w:sz="0" w:space="0" w:color="auto"/>
        <w:bottom w:val="none" w:sz="0" w:space="0" w:color="auto"/>
        <w:right w:val="none" w:sz="0" w:space="0" w:color="auto"/>
      </w:divBdr>
    </w:div>
    <w:div w:id="1763255262">
      <w:bodyDiv w:val="1"/>
      <w:marLeft w:val="0"/>
      <w:marRight w:val="0"/>
      <w:marTop w:val="0"/>
      <w:marBottom w:val="0"/>
      <w:divBdr>
        <w:top w:val="none" w:sz="0" w:space="0" w:color="auto"/>
        <w:left w:val="none" w:sz="0" w:space="0" w:color="auto"/>
        <w:bottom w:val="none" w:sz="0" w:space="0" w:color="auto"/>
        <w:right w:val="none" w:sz="0" w:space="0" w:color="auto"/>
      </w:divBdr>
    </w:div>
    <w:div w:id="1769694341">
      <w:bodyDiv w:val="1"/>
      <w:marLeft w:val="0"/>
      <w:marRight w:val="0"/>
      <w:marTop w:val="0"/>
      <w:marBottom w:val="0"/>
      <w:divBdr>
        <w:top w:val="none" w:sz="0" w:space="0" w:color="auto"/>
        <w:left w:val="none" w:sz="0" w:space="0" w:color="auto"/>
        <w:bottom w:val="none" w:sz="0" w:space="0" w:color="auto"/>
        <w:right w:val="none" w:sz="0" w:space="0" w:color="auto"/>
      </w:divBdr>
    </w:div>
    <w:div w:id="1771654665">
      <w:bodyDiv w:val="1"/>
      <w:marLeft w:val="0"/>
      <w:marRight w:val="0"/>
      <w:marTop w:val="0"/>
      <w:marBottom w:val="0"/>
      <w:divBdr>
        <w:top w:val="none" w:sz="0" w:space="0" w:color="auto"/>
        <w:left w:val="none" w:sz="0" w:space="0" w:color="auto"/>
        <w:bottom w:val="none" w:sz="0" w:space="0" w:color="auto"/>
        <w:right w:val="none" w:sz="0" w:space="0" w:color="auto"/>
      </w:divBdr>
    </w:div>
    <w:div w:id="1773935387">
      <w:bodyDiv w:val="1"/>
      <w:marLeft w:val="0"/>
      <w:marRight w:val="0"/>
      <w:marTop w:val="0"/>
      <w:marBottom w:val="0"/>
      <w:divBdr>
        <w:top w:val="none" w:sz="0" w:space="0" w:color="auto"/>
        <w:left w:val="none" w:sz="0" w:space="0" w:color="auto"/>
        <w:bottom w:val="none" w:sz="0" w:space="0" w:color="auto"/>
        <w:right w:val="none" w:sz="0" w:space="0" w:color="auto"/>
      </w:divBdr>
    </w:div>
    <w:div w:id="1776093896">
      <w:bodyDiv w:val="1"/>
      <w:marLeft w:val="0"/>
      <w:marRight w:val="0"/>
      <w:marTop w:val="0"/>
      <w:marBottom w:val="0"/>
      <w:divBdr>
        <w:top w:val="none" w:sz="0" w:space="0" w:color="auto"/>
        <w:left w:val="none" w:sz="0" w:space="0" w:color="auto"/>
        <w:bottom w:val="none" w:sz="0" w:space="0" w:color="auto"/>
        <w:right w:val="none" w:sz="0" w:space="0" w:color="auto"/>
      </w:divBdr>
    </w:div>
    <w:div w:id="1786002839">
      <w:bodyDiv w:val="1"/>
      <w:marLeft w:val="0"/>
      <w:marRight w:val="0"/>
      <w:marTop w:val="0"/>
      <w:marBottom w:val="0"/>
      <w:divBdr>
        <w:top w:val="none" w:sz="0" w:space="0" w:color="auto"/>
        <w:left w:val="none" w:sz="0" w:space="0" w:color="auto"/>
        <w:bottom w:val="none" w:sz="0" w:space="0" w:color="auto"/>
        <w:right w:val="none" w:sz="0" w:space="0" w:color="auto"/>
      </w:divBdr>
    </w:div>
    <w:div w:id="1791238794">
      <w:bodyDiv w:val="1"/>
      <w:marLeft w:val="0"/>
      <w:marRight w:val="0"/>
      <w:marTop w:val="0"/>
      <w:marBottom w:val="0"/>
      <w:divBdr>
        <w:top w:val="none" w:sz="0" w:space="0" w:color="auto"/>
        <w:left w:val="none" w:sz="0" w:space="0" w:color="auto"/>
        <w:bottom w:val="none" w:sz="0" w:space="0" w:color="auto"/>
        <w:right w:val="none" w:sz="0" w:space="0" w:color="auto"/>
      </w:divBdr>
    </w:div>
    <w:div w:id="1791314685">
      <w:bodyDiv w:val="1"/>
      <w:marLeft w:val="0"/>
      <w:marRight w:val="0"/>
      <w:marTop w:val="0"/>
      <w:marBottom w:val="0"/>
      <w:divBdr>
        <w:top w:val="none" w:sz="0" w:space="0" w:color="auto"/>
        <w:left w:val="none" w:sz="0" w:space="0" w:color="auto"/>
        <w:bottom w:val="none" w:sz="0" w:space="0" w:color="auto"/>
        <w:right w:val="none" w:sz="0" w:space="0" w:color="auto"/>
      </w:divBdr>
    </w:div>
    <w:div w:id="1791894977">
      <w:bodyDiv w:val="1"/>
      <w:marLeft w:val="0"/>
      <w:marRight w:val="0"/>
      <w:marTop w:val="0"/>
      <w:marBottom w:val="0"/>
      <w:divBdr>
        <w:top w:val="none" w:sz="0" w:space="0" w:color="auto"/>
        <w:left w:val="none" w:sz="0" w:space="0" w:color="auto"/>
        <w:bottom w:val="none" w:sz="0" w:space="0" w:color="auto"/>
        <w:right w:val="none" w:sz="0" w:space="0" w:color="auto"/>
      </w:divBdr>
    </w:div>
    <w:div w:id="1792824419">
      <w:bodyDiv w:val="1"/>
      <w:marLeft w:val="0"/>
      <w:marRight w:val="0"/>
      <w:marTop w:val="0"/>
      <w:marBottom w:val="0"/>
      <w:divBdr>
        <w:top w:val="none" w:sz="0" w:space="0" w:color="auto"/>
        <w:left w:val="none" w:sz="0" w:space="0" w:color="auto"/>
        <w:bottom w:val="none" w:sz="0" w:space="0" w:color="auto"/>
        <w:right w:val="none" w:sz="0" w:space="0" w:color="auto"/>
      </w:divBdr>
    </w:div>
    <w:div w:id="1796413202">
      <w:bodyDiv w:val="1"/>
      <w:marLeft w:val="0"/>
      <w:marRight w:val="0"/>
      <w:marTop w:val="0"/>
      <w:marBottom w:val="0"/>
      <w:divBdr>
        <w:top w:val="none" w:sz="0" w:space="0" w:color="auto"/>
        <w:left w:val="none" w:sz="0" w:space="0" w:color="auto"/>
        <w:bottom w:val="none" w:sz="0" w:space="0" w:color="auto"/>
        <w:right w:val="none" w:sz="0" w:space="0" w:color="auto"/>
      </w:divBdr>
    </w:div>
    <w:div w:id="1796556247">
      <w:bodyDiv w:val="1"/>
      <w:marLeft w:val="0"/>
      <w:marRight w:val="0"/>
      <w:marTop w:val="0"/>
      <w:marBottom w:val="0"/>
      <w:divBdr>
        <w:top w:val="none" w:sz="0" w:space="0" w:color="auto"/>
        <w:left w:val="none" w:sz="0" w:space="0" w:color="auto"/>
        <w:bottom w:val="none" w:sz="0" w:space="0" w:color="auto"/>
        <w:right w:val="none" w:sz="0" w:space="0" w:color="auto"/>
      </w:divBdr>
    </w:div>
    <w:div w:id="1798527088">
      <w:bodyDiv w:val="1"/>
      <w:marLeft w:val="0"/>
      <w:marRight w:val="0"/>
      <w:marTop w:val="0"/>
      <w:marBottom w:val="0"/>
      <w:divBdr>
        <w:top w:val="none" w:sz="0" w:space="0" w:color="auto"/>
        <w:left w:val="none" w:sz="0" w:space="0" w:color="auto"/>
        <w:bottom w:val="none" w:sz="0" w:space="0" w:color="auto"/>
        <w:right w:val="none" w:sz="0" w:space="0" w:color="auto"/>
      </w:divBdr>
    </w:div>
    <w:div w:id="1808670011">
      <w:bodyDiv w:val="1"/>
      <w:marLeft w:val="0"/>
      <w:marRight w:val="0"/>
      <w:marTop w:val="0"/>
      <w:marBottom w:val="0"/>
      <w:divBdr>
        <w:top w:val="none" w:sz="0" w:space="0" w:color="auto"/>
        <w:left w:val="none" w:sz="0" w:space="0" w:color="auto"/>
        <w:bottom w:val="none" w:sz="0" w:space="0" w:color="auto"/>
        <w:right w:val="none" w:sz="0" w:space="0" w:color="auto"/>
      </w:divBdr>
    </w:div>
    <w:div w:id="1815875852">
      <w:bodyDiv w:val="1"/>
      <w:marLeft w:val="0"/>
      <w:marRight w:val="0"/>
      <w:marTop w:val="0"/>
      <w:marBottom w:val="0"/>
      <w:divBdr>
        <w:top w:val="none" w:sz="0" w:space="0" w:color="auto"/>
        <w:left w:val="none" w:sz="0" w:space="0" w:color="auto"/>
        <w:bottom w:val="none" w:sz="0" w:space="0" w:color="auto"/>
        <w:right w:val="none" w:sz="0" w:space="0" w:color="auto"/>
      </w:divBdr>
    </w:div>
    <w:div w:id="1822575308">
      <w:bodyDiv w:val="1"/>
      <w:marLeft w:val="0"/>
      <w:marRight w:val="0"/>
      <w:marTop w:val="0"/>
      <w:marBottom w:val="0"/>
      <w:divBdr>
        <w:top w:val="none" w:sz="0" w:space="0" w:color="auto"/>
        <w:left w:val="none" w:sz="0" w:space="0" w:color="auto"/>
        <w:bottom w:val="none" w:sz="0" w:space="0" w:color="auto"/>
        <w:right w:val="none" w:sz="0" w:space="0" w:color="auto"/>
      </w:divBdr>
    </w:div>
    <w:div w:id="1828477474">
      <w:bodyDiv w:val="1"/>
      <w:marLeft w:val="0"/>
      <w:marRight w:val="0"/>
      <w:marTop w:val="0"/>
      <w:marBottom w:val="0"/>
      <w:divBdr>
        <w:top w:val="none" w:sz="0" w:space="0" w:color="auto"/>
        <w:left w:val="none" w:sz="0" w:space="0" w:color="auto"/>
        <w:bottom w:val="none" w:sz="0" w:space="0" w:color="auto"/>
        <w:right w:val="none" w:sz="0" w:space="0" w:color="auto"/>
      </w:divBdr>
    </w:div>
    <w:div w:id="1851094198">
      <w:bodyDiv w:val="1"/>
      <w:marLeft w:val="0"/>
      <w:marRight w:val="0"/>
      <w:marTop w:val="0"/>
      <w:marBottom w:val="0"/>
      <w:divBdr>
        <w:top w:val="none" w:sz="0" w:space="0" w:color="auto"/>
        <w:left w:val="none" w:sz="0" w:space="0" w:color="auto"/>
        <w:bottom w:val="none" w:sz="0" w:space="0" w:color="auto"/>
        <w:right w:val="none" w:sz="0" w:space="0" w:color="auto"/>
      </w:divBdr>
    </w:div>
    <w:div w:id="1851870421">
      <w:bodyDiv w:val="1"/>
      <w:marLeft w:val="0"/>
      <w:marRight w:val="0"/>
      <w:marTop w:val="0"/>
      <w:marBottom w:val="0"/>
      <w:divBdr>
        <w:top w:val="none" w:sz="0" w:space="0" w:color="auto"/>
        <w:left w:val="none" w:sz="0" w:space="0" w:color="auto"/>
        <w:bottom w:val="none" w:sz="0" w:space="0" w:color="auto"/>
        <w:right w:val="none" w:sz="0" w:space="0" w:color="auto"/>
      </w:divBdr>
    </w:div>
    <w:div w:id="1857502804">
      <w:bodyDiv w:val="1"/>
      <w:marLeft w:val="0"/>
      <w:marRight w:val="0"/>
      <w:marTop w:val="0"/>
      <w:marBottom w:val="0"/>
      <w:divBdr>
        <w:top w:val="none" w:sz="0" w:space="0" w:color="auto"/>
        <w:left w:val="none" w:sz="0" w:space="0" w:color="auto"/>
        <w:bottom w:val="none" w:sz="0" w:space="0" w:color="auto"/>
        <w:right w:val="none" w:sz="0" w:space="0" w:color="auto"/>
      </w:divBdr>
    </w:div>
    <w:div w:id="1866167067">
      <w:bodyDiv w:val="1"/>
      <w:marLeft w:val="0"/>
      <w:marRight w:val="0"/>
      <w:marTop w:val="0"/>
      <w:marBottom w:val="0"/>
      <w:divBdr>
        <w:top w:val="none" w:sz="0" w:space="0" w:color="auto"/>
        <w:left w:val="none" w:sz="0" w:space="0" w:color="auto"/>
        <w:bottom w:val="none" w:sz="0" w:space="0" w:color="auto"/>
        <w:right w:val="none" w:sz="0" w:space="0" w:color="auto"/>
      </w:divBdr>
    </w:div>
    <w:div w:id="1869950999">
      <w:bodyDiv w:val="1"/>
      <w:marLeft w:val="0"/>
      <w:marRight w:val="0"/>
      <w:marTop w:val="0"/>
      <w:marBottom w:val="0"/>
      <w:divBdr>
        <w:top w:val="none" w:sz="0" w:space="0" w:color="auto"/>
        <w:left w:val="none" w:sz="0" w:space="0" w:color="auto"/>
        <w:bottom w:val="none" w:sz="0" w:space="0" w:color="auto"/>
        <w:right w:val="none" w:sz="0" w:space="0" w:color="auto"/>
      </w:divBdr>
    </w:div>
    <w:div w:id="1874076388">
      <w:bodyDiv w:val="1"/>
      <w:marLeft w:val="0"/>
      <w:marRight w:val="0"/>
      <w:marTop w:val="0"/>
      <w:marBottom w:val="0"/>
      <w:divBdr>
        <w:top w:val="none" w:sz="0" w:space="0" w:color="auto"/>
        <w:left w:val="none" w:sz="0" w:space="0" w:color="auto"/>
        <w:bottom w:val="none" w:sz="0" w:space="0" w:color="auto"/>
        <w:right w:val="none" w:sz="0" w:space="0" w:color="auto"/>
      </w:divBdr>
    </w:div>
    <w:div w:id="1875001163">
      <w:bodyDiv w:val="1"/>
      <w:marLeft w:val="0"/>
      <w:marRight w:val="0"/>
      <w:marTop w:val="0"/>
      <w:marBottom w:val="0"/>
      <w:divBdr>
        <w:top w:val="none" w:sz="0" w:space="0" w:color="auto"/>
        <w:left w:val="none" w:sz="0" w:space="0" w:color="auto"/>
        <w:bottom w:val="none" w:sz="0" w:space="0" w:color="auto"/>
        <w:right w:val="none" w:sz="0" w:space="0" w:color="auto"/>
      </w:divBdr>
    </w:div>
    <w:div w:id="1876506098">
      <w:bodyDiv w:val="1"/>
      <w:marLeft w:val="0"/>
      <w:marRight w:val="0"/>
      <w:marTop w:val="0"/>
      <w:marBottom w:val="0"/>
      <w:divBdr>
        <w:top w:val="none" w:sz="0" w:space="0" w:color="auto"/>
        <w:left w:val="none" w:sz="0" w:space="0" w:color="auto"/>
        <w:bottom w:val="none" w:sz="0" w:space="0" w:color="auto"/>
        <w:right w:val="none" w:sz="0" w:space="0" w:color="auto"/>
      </w:divBdr>
    </w:div>
    <w:div w:id="1890918465">
      <w:bodyDiv w:val="1"/>
      <w:marLeft w:val="0"/>
      <w:marRight w:val="0"/>
      <w:marTop w:val="0"/>
      <w:marBottom w:val="0"/>
      <w:divBdr>
        <w:top w:val="none" w:sz="0" w:space="0" w:color="auto"/>
        <w:left w:val="none" w:sz="0" w:space="0" w:color="auto"/>
        <w:bottom w:val="none" w:sz="0" w:space="0" w:color="auto"/>
        <w:right w:val="none" w:sz="0" w:space="0" w:color="auto"/>
      </w:divBdr>
    </w:div>
    <w:div w:id="1892450265">
      <w:bodyDiv w:val="1"/>
      <w:marLeft w:val="0"/>
      <w:marRight w:val="0"/>
      <w:marTop w:val="0"/>
      <w:marBottom w:val="0"/>
      <w:divBdr>
        <w:top w:val="none" w:sz="0" w:space="0" w:color="auto"/>
        <w:left w:val="none" w:sz="0" w:space="0" w:color="auto"/>
        <w:bottom w:val="none" w:sz="0" w:space="0" w:color="auto"/>
        <w:right w:val="none" w:sz="0" w:space="0" w:color="auto"/>
      </w:divBdr>
    </w:div>
    <w:div w:id="1892960187">
      <w:bodyDiv w:val="1"/>
      <w:marLeft w:val="0"/>
      <w:marRight w:val="0"/>
      <w:marTop w:val="0"/>
      <w:marBottom w:val="0"/>
      <w:divBdr>
        <w:top w:val="none" w:sz="0" w:space="0" w:color="auto"/>
        <w:left w:val="none" w:sz="0" w:space="0" w:color="auto"/>
        <w:bottom w:val="none" w:sz="0" w:space="0" w:color="auto"/>
        <w:right w:val="none" w:sz="0" w:space="0" w:color="auto"/>
      </w:divBdr>
    </w:div>
    <w:div w:id="1898274858">
      <w:bodyDiv w:val="1"/>
      <w:marLeft w:val="0"/>
      <w:marRight w:val="0"/>
      <w:marTop w:val="0"/>
      <w:marBottom w:val="0"/>
      <w:divBdr>
        <w:top w:val="none" w:sz="0" w:space="0" w:color="auto"/>
        <w:left w:val="none" w:sz="0" w:space="0" w:color="auto"/>
        <w:bottom w:val="none" w:sz="0" w:space="0" w:color="auto"/>
        <w:right w:val="none" w:sz="0" w:space="0" w:color="auto"/>
      </w:divBdr>
    </w:div>
    <w:div w:id="1898394358">
      <w:bodyDiv w:val="1"/>
      <w:marLeft w:val="0"/>
      <w:marRight w:val="0"/>
      <w:marTop w:val="0"/>
      <w:marBottom w:val="0"/>
      <w:divBdr>
        <w:top w:val="none" w:sz="0" w:space="0" w:color="auto"/>
        <w:left w:val="none" w:sz="0" w:space="0" w:color="auto"/>
        <w:bottom w:val="none" w:sz="0" w:space="0" w:color="auto"/>
        <w:right w:val="none" w:sz="0" w:space="0" w:color="auto"/>
      </w:divBdr>
    </w:div>
    <w:div w:id="1912539220">
      <w:bodyDiv w:val="1"/>
      <w:marLeft w:val="0"/>
      <w:marRight w:val="0"/>
      <w:marTop w:val="0"/>
      <w:marBottom w:val="0"/>
      <w:divBdr>
        <w:top w:val="none" w:sz="0" w:space="0" w:color="auto"/>
        <w:left w:val="none" w:sz="0" w:space="0" w:color="auto"/>
        <w:bottom w:val="none" w:sz="0" w:space="0" w:color="auto"/>
        <w:right w:val="none" w:sz="0" w:space="0" w:color="auto"/>
      </w:divBdr>
    </w:div>
    <w:div w:id="1913851910">
      <w:bodyDiv w:val="1"/>
      <w:marLeft w:val="0"/>
      <w:marRight w:val="0"/>
      <w:marTop w:val="0"/>
      <w:marBottom w:val="0"/>
      <w:divBdr>
        <w:top w:val="none" w:sz="0" w:space="0" w:color="auto"/>
        <w:left w:val="none" w:sz="0" w:space="0" w:color="auto"/>
        <w:bottom w:val="none" w:sz="0" w:space="0" w:color="auto"/>
        <w:right w:val="none" w:sz="0" w:space="0" w:color="auto"/>
      </w:divBdr>
    </w:div>
    <w:div w:id="1914121037">
      <w:bodyDiv w:val="1"/>
      <w:marLeft w:val="0"/>
      <w:marRight w:val="0"/>
      <w:marTop w:val="0"/>
      <w:marBottom w:val="0"/>
      <w:divBdr>
        <w:top w:val="none" w:sz="0" w:space="0" w:color="auto"/>
        <w:left w:val="none" w:sz="0" w:space="0" w:color="auto"/>
        <w:bottom w:val="none" w:sz="0" w:space="0" w:color="auto"/>
        <w:right w:val="none" w:sz="0" w:space="0" w:color="auto"/>
      </w:divBdr>
    </w:div>
    <w:div w:id="1916620410">
      <w:bodyDiv w:val="1"/>
      <w:marLeft w:val="0"/>
      <w:marRight w:val="0"/>
      <w:marTop w:val="0"/>
      <w:marBottom w:val="0"/>
      <w:divBdr>
        <w:top w:val="none" w:sz="0" w:space="0" w:color="auto"/>
        <w:left w:val="none" w:sz="0" w:space="0" w:color="auto"/>
        <w:bottom w:val="none" w:sz="0" w:space="0" w:color="auto"/>
        <w:right w:val="none" w:sz="0" w:space="0" w:color="auto"/>
      </w:divBdr>
    </w:div>
    <w:div w:id="1918317010">
      <w:bodyDiv w:val="1"/>
      <w:marLeft w:val="0"/>
      <w:marRight w:val="0"/>
      <w:marTop w:val="0"/>
      <w:marBottom w:val="0"/>
      <w:divBdr>
        <w:top w:val="none" w:sz="0" w:space="0" w:color="auto"/>
        <w:left w:val="none" w:sz="0" w:space="0" w:color="auto"/>
        <w:bottom w:val="none" w:sz="0" w:space="0" w:color="auto"/>
        <w:right w:val="none" w:sz="0" w:space="0" w:color="auto"/>
      </w:divBdr>
    </w:div>
    <w:div w:id="1920795797">
      <w:bodyDiv w:val="1"/>
      <w:marLeft w:val="0"/>
      <w:marRight w:val="0"/>
      <w:marTop w:val="0"/>
      <w:marBottom w:val="0"/>
      <w:divBdr>
        <w:top w:val="none" w:sz="0" w:space="0" w:color="auto"/>
        <w:left w:val="none" w:sz="0" w:space="0" w:color="auto"/>
        <w:bottom w:val="none" w:sz="0" w:space="0" w:color="auto"/>
        <w:right w:val="none" w:sz="0" w:space="0" w:color="auto"/>
      </w:divBdr>
    </w:div>
    <w:div w:id="1922913102">
      <w:bodyDiv w:val="1"/>
      <w:marLeft w:val="0"/>
      <w:marRight w:val="0"/>
      <w:marTop w:val="0"/>
      <w:marBottom w:val="0"/>
      <w:divBdr>
        <w:top w:val="none" w:sz="0" w:space="0" w:color="auto"/>
        <w:left w:val="none" w:sz="0" w:space="0" w:color="auto"/>
        <w:bottom w:val="none" w:sz="0" w:space="0" w:color="auto"/>
        <w:right w:val="none" w:sz="0" w:space="0" w:color="auto"/>
      </w:divBdr>
    </w:div>
    <w:div w:id="1923447616">
      <w:bodyDiv w:val="1"/>
      <w:marLeft w:val="0"/>
      <w:marRight w:val="0"/>
      <w:marTop w:val="0"/>
      <w:marBottom w:val="0"/>
      <w:divBdr>
        <w:top w:val="none" w:sz="0" w:space="0" w:color="auto"/>
        <w:left w:val="none" w:sz="0" w:space="0" w:color="auto"/>
        <w:bottom w:val="none" w:sz="0" w:space="0" w:color="auto"/>
        <w:right w:val="none" w:sz="0" w:space="0" w:color="auto"/>
      </w:divBdr>
    </w:div>
    <w:div w:id="1923833520">
      <w:bodyDiv w:val="1"/>
      <w:marLeft w:val="0"/>
      <w:marRight w:val="0"/>
      <w:marTop w:val="0"/>
      <w:marBottom w:val="0"/>
      <w:divBdr>
        <w:top w:val="none" w:sz="0" w:space="0" w:color="auto"/>
        <w:left w:val="none" w:sz="0" w:space="0" w:color="auto"/>
        <w:bottom w:val="none" w:sz="0" w:space="0" w:color="auto"/>
        <w:right w:val="none" w:sz="0" w:space="0" w:color="auto"/>
      </w:divBdr>
    </w:div>
    <w:div w:id="1928877575">
      <w:bodyDiv w:val="1"/>
      <w:marLeft w:val="0"/>
      <w:marRight w:val="0"/>
      <w:marTop w:val="0"/>
      <w:marBottom w:val="0"/>
      <w:divBdr>
        <w:top w:val="none" w:sz="0" w:space="0" w:color="auto"/>
        <w:left w:val="none" w:sz="0" w:space="0" w:color="auto"/>
        <w:bottom w:val="none" w:sz="0" w:space="0" w:color="auto"/>
        <w:right w:val="none" w:sz="0" w:space="0" w:color="auto"/>
      </w:divBdr>
    </w:div>
    <w:div w:id="1931621474">
      <w:bodyDiv w:val="1"/>
      <w:marLeft w:val="0"/>
      <w:marRight w:val="0"/>
      <w:marTop w:val="0"/>
      <w:marBottom w:val="0"/>
      <w:divBdr>
        <w:top w:val="none" w:sz="0" w:space="0" w:color="auto"/>
        <w:left w:val="none" w:sz="0" w:space="0" w:color="auto"/>
        <w:bottom w:val="none" w:sz="0" w:space="0" w:color="auto"/>
        <w:right w:val="none" w:sz="0" w:space="0" w:color="auto"/>
      </w:divBdr>
    </w:div>
    <w:div w:id="1933737576">
      <w:bodyDiv w:val="1"/>
      <w:marLeft w:val="0"/>
      <w:marRight w:val="0"/>
      <w:marTop w:val="0"/>
      <w:marBottom w:val="0"/>
      <w:divBdr>
        <w:top w:val="none" w:sz="0" w:space="0" w:color="auto"/>
        <w:left w:val="none" w:sz="0" w:space="0" w:color="auto"/>
        <w:bottom w:val="none" w:sz="0" w:space="0" w:color="auto"/>
        <w:right w:val="none" w:sz="0" w:space="0" w:color="auto"/>
      </w:divBdr>
    </w:div>
    <w:div w:id="1934630793">
      <w:bodyDiv w:val="1"/>
      <w:marLeft w:val="0"/>
      <w:marRight w:val="0"/>
      <w:marTop w:val="0"/>
      <w:marBottom w:val="0"/>
      <w:divBdr>
        <w:top w:val="none" w:sz="0" w:space="0" w:color="auto"/>
        <w:left w:val="none" w:sz="0" w:space="0" w:color="auto"/>
        <w:bottom w:val="none" w:sz="0" w:space="0" w:color="auto"/>
        <w:right w:val="none" w:sz="0" w:space="0" w:color="auto"/>
      </w:divBdr>
    </w:div>
    <w:div w:id="1936595602">
      <w:bodyDiv w:val="1"/>
      <w:marLeft w:val="0"/>
      <w:marRight w:val="0"/>
      <w:marTop w:val="0"/>
      <w:marBottom w:val="0"/>
      <w:divBdr>
        <w:top w:val="none" w:sz="0" w:space="0" w:color="auto"/>
        <w:left w:val="none" w:sz="0" w:space="0" w:color="auto"/>
        <w:bottom w:val="none" w:sz="0" w:space="0" w:color="auto"/>
        <w:right w:val="none" w:sz="0" w:space="0" w:color="auto"/>
      </w:divBdr>
    </w:div>
    <w:div w:id="1941376500">
      <w:bodyDiv w:val="1"/>
      <w:marLeft w:val="0"/>
      <w:marRight w:val="0"/>
      <w:marTop w:val="0"/>
      <w:marBottom w:val="0"/>
      <w:divBdr>
        <w:top w:val="none" w:sz="0" w:space="0" w:color="auto"/>
        <w:left w:val="none" w:sz="0" w:space="0" w:color="auto"/>
        <w:bottom w:val="none" w:sz="0" w:space="0" w:color="auto"/>
        <w:right w:val="none" w:sz="0" w:space="0" w:color="auto"/>
      </w:divBdr>
    </w:div>
    <w:div w:id="1942178535">
      <w:bodyDiv w:val="1"/>
      <w:marLeft w:val="0"/>
      <w:marRight w:val="0"/>
      <w:marTop w:val="0"/>
      <w:marBottom w:val="0"/>
      <w:divBdr>
        <w:top w:val="none" w:sz="0" w:space="0" w:color="auto"/>
        <w:left w:val="none" w:sz="0" w:space="0" w:color="auto"/>
        <w:bottom w:val="none" w:sz="0" w:space="0" w:color="auto"/>
        <w:right w:val="none" w:sz="0" w:space="0" w:color="auto"/>
      </w:divBdr>
    </w:div>
    <w:div w:id="1943298601">
      <w:bodyDiv w:val="1"/>
      <w:marLeft w:val="0"/>
      <w:marRight w:val="0"/>
      <w:marTop w:val="0"/>
      <w:marBottom w:val="0"/>
      <w:divBdr>
        <w:top w:val="none" w:sz="0" w:space="0" w:color="auto"/>
        <w:left w:val="none" w:sz="0" w:space="0" w:color="auto"/>
        <w:bottom w:val="none" w:sz="0" w:space="0" w:color="auto"/>
        <w:right w:val="none" w:sz="0" w:space="0" w:color="auto"/>
      </w:divBdr>
    </w:div>
    <w:div w:id="1944141773">
      <w:bodyDiv w:val="1"/>
      <w:marLeft w:val="0"/>
      <w:marRight w:val="0"/>
      <w:marTop w:val="0"/>
      <w:marBottom w:val="0"/>
      <w:divBdr>
        <w:top w:val="none" w:sz="0" w:space="0" w:color="auto"/>
        <w:left w:val="none" w:sz="0" w:space="0" w:color="auto"/>
        <w:bottom w:val="none" w:sz="0" w:space="0" w:color="auto"/>
        <w:right w:val="none" w:sz="0" w:space="0" w:color="auto"/>
      </w:divBdr>
    </w:div>
    <w:div w:id="1945846629">
      <w:bodyDiv w:val="1"/>
      <w:marLeft w:val="0"/>
      <w:marRight w:val="0"/>
      <w:marTop w:val="0"/>
      <w:marBottom w:val="0"/>
      <w:divBdr>
        <w:top w:val="none" w:sz="0" w:space="0" w:color="auto"/>
        <w:left w:val="none" w:sz="0" w:space="0" w:color="auto"/>
        <w:bottom w:val="none" w:sz="0" w:space="0" w:color="auto"/>
        <w:right w:val="none" w:sz="0" w:space="0" w:color="auto"/>
      </w:divBdr>
    </w:div>
    <w:div w:id="1946183177">
      <w:bodyDiv w:val="1"/>
      <w:marLeft w:val="0"/>
      <w:marRight w:val="0"/>
      <w:marTop w:val="0"/>
      <w:marBottom w:val="0"/>
      <w:divBdr>
        <w:top w:val="none" w:sz="0" w:space="0" w:color="auto"/>
        <w:left w:val="none" w:sz="0" w:space="0" w:color="auto"/>
        <w:bottom w:val="none" w:sz="0" w:space="0" w:color="auto"/>
        <w:right w:val="none" w:sz="0" w:space="0" w:color="auto"/>
      </w:divBdr>
    </w:div>
    <w:div w:id="1950622930">
      <w:bodyDiv w:val="1"/>
      <w:marLeft w:val="0"/>
      <w:marRight w:val="0"/>
      <w:marTop w:val="0"/>
      <w:marBottom w:val="0"/>
      <w:divBdr>
        <w:top w:val="none" w:sz="0" w:space="0" w:color="auto"/>
        <w:left w:val="none" w:sz="0" w:space="0" w:color="auto"/>
        <w:bottom w:val="none" w:sz="0" w:space="0" w:color="auto"/>
        <w:right w:val="none" w:sz="0" w:space="0" w:color="auto"/>
      </w:divBdr>
    </w:div>
    <w:div w:id="1952778678">
      <w:bodyDiv w:val="1"/>
      <w:marLeft w:val="0"/>
      <w:marRight w:val="0"/>
      <w:marTop w:val="0"/>
      <w:marBottom w:val="0"/>
      <w:divBdr>
        <w:top w:val="none" w:sz="0" w:space="0" w:color="auto"/>
        <w:left w:val="none" w:sz="0" w:space="0" w:color="auto"/>
        <w:bottom w:val="none" w:sz="0" w:space="0" w:color="auto"/>
        <w:right w:val="none" w:sz="0" w:space="0" w:color="auto"/>
      </w:divBdr>
    </w:div>
    <w:div w:id="1954284345">
      <w:bodyDiv w:val="1"/>
      <w:marLeft w:val="0"/>
      <w:marRight w:val="0"/>
      <w:marTop w:val="0"/>
      <w:marBottom w:val="0"/>
      <w:divBdr>
        <w:top w:val="none" w:sz="0" w:space="0" w:color="auto"/>
        <w:left w:val="none" w:sz="0" w:space="0" w:color="auto"/>
        <w:bottom w:val="none" w:sz="0" w:space="0" w:color="auto"/>
        <w:right w:val="none" w:sz="0" w:space="0" w:color="auto"/>
      </w:divBdr>
    </w:div>
    <w:div w:id="1956521265">
      <w:bodyDiv w:val="1"/>
      <w:marLeft w:val="0"/>
      <w:marRight w:val="0"/>
      <w:marTop w:val="0"/>
      <w:marBottom w:val="0"/>
      <w:divBdr>
        <w:top w:val="none" w:sz="0" w:space="0" w:color="auto"/>
        <w:left w:val="none" w:sz="0" w:space="0" w:color="auto"/>
        <w:bottom w:val="none" w:sz="0" w:space="0" w:color="auto"/>
        <w:right w:val="none" w:sz="0" w:space="0" w:color="auto"/>
      </w:divBdr>
    </w:div>
    <w:div w:id="1959943610">
      <w:bodyDiv w:val="1"/>
      <w:marLeft w:val="0"/>
      <w:marRight w:val="0"/>
      <w:marTop w:val="0"/>
      <w:marBottom w:val="0"/>
      <w:divBdr>
        <w:top w:val="none" w:sz="0" w:space="0" w:color="auto"/>
        <w:left w:val="none" w:sz="0" w:space="0" w:color="auto"/>
        <w:bottom w:val="none" w:sz="0" w:space="0" w:color="auto"/>
        <w:right w:val="none" w:sz="0" w:space="0" w:color="auto"/>
      </w:divBdr>
    </w:div>
    <w:div w:id="1962296959">
      <w:bodyDiv w:val="1"/>
      <w:marLeft w:val="0"/>
      <w:marRight w:val="0"/>
      <w:marTop w:val="0"/>
      <w:marBottom w:val="0"/>
      <w:divBdr>
        <w:top w:val="none" w:sz="0" w:space="0" w:color="auto"/>
        <w:left w:val="none" w:sz="0" w:space="0" w:color="auto"/>
        <w:bottom w:val="none" w:sz="0" w:space="0" w:color="auto"/>
        <w:right w:val="none" w:sz="0" w:space="0" w:color="auto"/>
      </w:divBdr>
    </w:div>
    <w:div w:id="1969044949">
      <w:bodyDiv w:val="1"/>
      <w:marLeft w:val="0"/>
      <w:marRight w:val="0"/>
      <w:marTop w:val="0"/>
      <w:marBottom w:val="0"/>
      <w:divBdr>
        <w:top w:val="none" w:sz="0" w:space="0" w:color="auto"/>
        <w:left w:val="none" w:sz="0" w:space="0" w:color="auto"/>
        <w:bottom w:val="none" w:sz="0" w:space="0" w:color="auto"/>
        <w:right w:val="none" w:sz="0" w:space="0" w:color="auto"/>
      </w:divBdr>
    </w:div>
    <w:div w:id="1969160504">
      <w:bodyDiv w:val="1"/>
      <w:marLeft w:val="0"/>
      <w:marRight w:val="0"/>
      <w:marTop w:val="0"/>
      <w:marBottom w:val="0"/>
      <w:divBdr>
        <w:top w:val="none" w:sz="0" w:space="0" w:color="auto"/>
        <w:left w:val="none" w:sz="0" w:space="0" w:color="auto"/>
        <w:bottom w:val="none" w:sz="0" w:space="0" w:color="auto"/>
        <w:right w:val="none" w:sz="0" w:space="0" w:color="auto"/>
      </w:divBdr>
    </w:div>
    <w:div w:id="1970546810">
      <w:bodyDiv w:val="1"/>
      <w:marLeft w:val="0"/>
      <w:marRight w:val="0"/>
      <w:marTop w:val="0"/>
      <w:marBottom w:val="0"/>
      <w:divBdr>
        <w:top w:val="none" w:sz="0" w:space="0" w:color="auto"/>
        <w:left w:val="none" w:sz="0" w:space="0" w:color="auto"/>
        <w:bottom w:val="none" w:sz="0" w:space="0" w:color="auto"/>
        <w:right w:val="none" w:sz="0" w:space="0" w:color="auto"/>
      </w:divBdr>
    </w:div>
    <w:div w:id="1972595756">
      <w:bodyDiv w:val="1"/>
      <w:marLeft w:val="0"/>
      <w:marRight w:val="0"/>
      <w:marTop w:val="0"/>
      <w:marBottom w:val="0"/>
      <w:divBdr>
        <w:top w:val="none" w:sz="0" w:space="0" w:color="auto"/>
        <w:left w:val="none" w:sz="0" w:space="0" w:color="auto"/>
        <w:bottom w:val="none" w:sz="0" w:space="0" w:color="auto"/>
        <w:right w:val="none" w:sz="0" w:space="0" w:color="auto"/>
      </w:divBdr>
    </w:div>
    <w:div w:id="1976714464">
      <w:bodyDiv w:val="1"/>
      <w:marLeft w:val="0"/>
      <w:marRight w:val="0"/>
      <w:marTop w:val="0"/>
      <w:marBottom w:val="0"/>
      <w:divBdr>
        <w:top w:val="none" w:sz="0" w:space="0" w:color="auto"/>
        <w:left w:val="none" w:sz="0" w:space="0" w:color="auto"/>
        <w:bottom w:val="none" w:sz="0" w:space="0" w:color="auto"/>
        <w:right w:val="none" w:sz="0" w:space="0" w:color="auto"/>
      </w:divBdr>
    </w:div>
    <w:div w:id="1977488506">
      <w:bodyDiv w:val="1"/>
      <w:marLeft w:val="0"/>
      <w:marRight w:val="0"/>
      <w:marTop w:val="0"/>
      <w:marBottom w:val="0"/>
      <w:divBdr>
        <w:top w:val="none" w:sz="0" w:space="0" w:color="auto"/>
        <w:left w:val="none" w:sz="0" w:space="0" w:color="auto"/>
        <w:bottom w:val="none" w:sz="0" w:space="0" w:color="auto"/>
        <w:right w:val="none" w:sz="0" w:space="0" w:color="auto"/>
      </w:divBdr>
    </w:div>
    <w:div w:id="1978603999">
      <w:bodyDiv w:val="1"/>
      <w:marLeft w:val="0"/>
      <w:marRight w:val="0"/>
      <w:marTop w:val="0"/>
      <w:marBottom w:val="0"/>
      <w:divBdr>
        <w:top w:val="none" w:sz="0" w:space="0" w:color="auto"/>
        <w:left w:val="none" w:sz="0" w:space="0" w:color="auto"/>
        <w:bottom w:val="none" w:sz="0" w:space="0" w:color="auto"/>
        <w:right w:val="none" w:sz="0" w:space="0" w:color="auto"/>
      </w:divBdr>
    </w:div>
    <w:div w:id="1989360899">
      <w:bodyDiv w:val="1"/>
      <w:marLeft w:val="0"/>
      <w:marRight w:val="0"/>
      <w:marTop w:val="0"/>
      <w:marBottom w:val="0"/>
      <w:divBdr>
        <w:top w:val="none" w:sz="0" w:space="0" w:color="auto"/>
        <w:left w:val="none" w:sz="0" w:space="0" w:color="auto"/>
        <w:bottom w:val="none" w:sz="0" w:space="0" w:color="auto"/>
        <w:right w:val="none" w:sz="0" w:space="0" w:color="auto"/>
      </w:divBdr>
    </w:div>
    <w:div w:id="1991059361">
      <w:bodyDiv w:val="1"/>
      <w:marLeft w:val="0"/>
      <w:marRight w:val="0"/>
      <w:marTop w:val="0"/>
      <w:marBottom w:val="0"/>
      <w:divBdr>
        <w:top w:val="none" w:sz="0" w:space="0" w:color="auto"/>
        <w:left w:val="none" w:sz="0" w:space="0" w:color="auto"/>
        <w:bottom w:val="none" w:sz="0" w:space="0" w:color="auto"/>
        <w:right w:val="none" w:sz="0" w:space="0" w:color="auto"/>
      </w:divBdr>
    </w:div>
    <w:div w:id="1993412430">
      <w:bodyDiv w:val="1"/>
      <w:marLeft w:val="0"/>
      <w:marRight w:val="0"/>
      <w:marTop w:val="0"/>
      <w:marBottom w:val="0"/>
      <w:divBdr>
        <w:top w:val="none" w:sz="0" w:space="0" w:color="auto"/>
        <w:left w:val="none" w:sz="0" w:space="0" w:color="auto"/>
        <w:bottom w:val="none" w:sz="0" w:space="0" w:color="auto"/>
        <w:right w:val="none" w:sz="0" w:space="0" w:color="auto"/>
      </w:divBdr>
    </w:div>
    <w:div w:id="1995257570">
      <w:bodyDiv w:val="1"/>
      <w:marLeft w:val="0"/>
      <w:marRight w:val="0"/>
      <w:marTop w:val="0"/>
      <w:marBottom w:val="0"/>
      <w:divBdr>
        <w:top w:val="none" w:sz="0" w:space="0" w:color="auto"/>
        <w:left w:val="none" w:sz="0" w:space="0" w:color="auto"/>
        <w:bottom w:val="none" w:sz="0" w:space="0" w:color="auto"/>
        <w:right w:val="none" w:sz="0" w:space="0" w:color="auto"/>
      </w:divBdr>
    </w:div>
    <w:div w:id="1999113375">
      <w:bodyDiv w:val="1"/>
      <w:marLeft w:val="0"/>
      <w:marRight w:val="0"/>
      <w:marTop w:val="0"/>
      <w:marBottom w:val="0"/>
      <w:divBdr>
        <w:top w:val="none" w:sz="0" w:space="0" w:color="auto"/>
        <w:left w:val="none" w:sz="0" w:space="0" w:color="auto"/>
        <w:bottom w:val="none" w:sz="0" w:space="0" w:color="auto"/>
        <w:right w:val="none" w:sz="0" w:space="0" w:color="auto"/>
      </w:divBdr>
    </w:div>
    <w:div w:id="2003652624">
      <w:bodyDiv w:val="1"/>
      <w:marLeft w:val="0"/>
      <w:marRight w:val="0"/>
      <w:marTop w:val="0"/>
      <w:marBottom w:val="0"/>
      <w:divBdr>
        <w:top w:val="none" w:sz="0" w:space="0" w:color="auto"/>
        <w:left w:val="none" w:sz="0" w:space="0" w:color="auto"/>
        <w:bottom w:val="none" w:sz="0" w:space="0" w:color="auto"/>
        <w:right w:val="none" w:sz="0" w:space="0" w:color="auto"/>
      </w:divBdr>
    </w:div>
    <w:div w:id="2004432937">
      <w:bodyDiv w:val="1"/>
      <w:marLeft w:val="0"/>
      <w:marRight w:val="0"/>
      <w:marTop w:val="0"/>
      <w:marBottom w:val="0"/>
      <w:divBdr>
        <w:top w:val="none" w:sz="0" w:space="0" w:color="auto"/>
        <w:left w:val="none" w:sz="0" w:space="0" w:color="auto"/>
        <w:bottom w:val="none" w:sz="0" w:space="0" w:color="auto"/>
        <w:right w:val="none" w:sz="0" w:space="0" w:color="auto"/>
      </w:divBdr>
    </w:div>
    <w:div w:id="2006516236">
      <w:bodyDiv w:val="1"/>
      <w:marLeft w:val="0"/>
      <w:marRight w:val="0"/>
      <w:marTop w:val="0"/>
      <w:marBottom w:val="0"/>
      <w:divBdr>
        <w:top w:val="none" w:sz="0" w:space="0" w:color="auto"/>
        <w:left w:val="none" w:sz="0" w:space="0" w:color="auto"/>
        <w:bottom w:val="none" w:sz="0" w:space="0" w:color="auto"/>
        <w:right w:val="none" w:sz="0" w:space="0" w:color="auto"/>
      </w:divBdr>
    </w:div>
    <w:div w:id="2007434007">
      <w:bodyDiv w:val="1"/>
      <w:marLeft w:val="0"/>
      <w:marRight w:val="0"/>
      <w:marTop w:val="0"/>
      <w:marBottom w:val="0"/>
      <w:divBdr>
        <w:top w:val="none" w:sz="0" w:space="0" w:color="auto"/>
        <w:left w:val="none" w:sz="0" w:space="0" w:color="auto"/>
        <w:bottom w:val="none" w:sz="0" w:space="0" w:color="auto"/>
        <w:right w:val="none" w:sz="0" w:space="0" w:color="auto"/>
      </w:divBdr>
    </w:div>
    <w:div w:id="2010256377">
      <w:bodyDiv w:val="1"/>
      <w:marLeft w:val="0"/>
      <w:marRight w:val="0"/>
      <w:marTop w:val="0"/>
      <w:marBottom w:val="0"/>
      <w:divBdr>
        <w:top w:val="none" w:sz="0" w:space="0" w:color="auto"/>
        <w:left w:val="none" w:sz="0" w:space="0" w:color="auto"/>
        <w:bottom w:val="none" w:sz="0" w:space="0" w:color="auto"/>
        <w:right w:val="none" w:sz="0" w:space="0" w:color="auto"/>
      </w:divBdr>
    </w:div>
    <w:div w:id="2020694313">
      <w:bodyDiv w:val="1"/>
      <w:marLeft w:val="0"/>
      <w:marRight w:val="0"/>
      <w:marTop w:val="0"/>
      <w:marBottom w:val="0"/>
      <w:divBdr>
        <w:top w:val="none" w:sz="0" w:space="0" w:color="auto"/>
        <w:left w:val="none" w:sz="0" w:space="0" w:color="auto"/>
        <w:bottom w:val="none" w:sz="0" w:space="0" w:color="auto"/>
        <w:right w:val="none" w:sz="0" w:space="0" w:color="auto"/>
      </w:divBdr>
    </w:div>
    <w:div w:id="2029212891">
      <w:bodyDiv w:val="1"/>
      <w:marLeft w:val="0"/>
      <w:marRight w:val="0"/>
      <w:marTop w:val="0"/>
      <w:marBottom w:val="0"/>
      <w:divBdr>
        <w:top w:val="none" w:sz="0" w:space="0" w:color="auto"/>
        <w:left w:val="none" w:sz="0" w:space="0" w:color="auto"/>
        <w:bottom w:val="none" w:sz="0" w:space="0" w:color="auto"/>
        <w:right w:val="none" w:sz="0" w:space="0" w:color="auto"/>
      </w:divBdr>
    </w:div>
    <w:div w:id="2035106705">
      <w:bodyDiv w:val="1"/>
      <w:marLeft w:val="0"/>
      <w:marRight w:val="0"/>
      <w:marTop w:val="0"/>
      <w:marBottom w:val="0"/>
      <w:divBdr>
        <w:top w:val="none" w:sz="0" w:space="0" w:color="auto"/>
        <w:left w:val="none" w:sz="0" w:space="0" w:color="auto"/>
        <w:bottom w:val="none" w:sz="0" w:space="0" w:color="auto"/>
        <w:right w:val="none" w:sz="0" w:space="0" w:color="auto"/>
      </w:divBdr>
    </w:div>
    <w:div w:id="2035307991">
      <w:bodyDiv w:val="1"/>
      <w:marLeft w:val="0"/>
      <w:marRight w:val="0"/>
      <w:marTop w:val="0"/>
      <w:marBottom w:val="0"/>
      <w:divBdr>
        <w:top w:val="none" w:sz="0" w:space="0" w:color="auto"/>
        <w:left w:val="none" w:sz="0" w:space="0" w:color="auto"/>
        <w:bottom w:val="none" w:sz="0" w:space="0" w:color="auto"/>
        <w:right w:val="none" w:sz="0" w:space="0" w:color="auto"/>
      </w:divBdr>
    </w:div>
    <w:div w:id="2037927380">
      <w:bodyDiv w:val="1"/>
      <w:marLeft w:val="0"/>
      <w:marRight w:val="0"/>
      <w:marTop w:val="0"/>
      <w:marBottom w:val="0"/>
      <w:divBdr>
        <w:top w:val="none" w:sz="0" w:space="0" w:color="auto"/>
        <w:left w:val="none" w:sz="0" w:space="0" w:color="auto"/>
        <w:bottom w:val="none" w:sz="0" w:space="0" w:color="auto"/>
        <w:right w:val="none" w:sz="0" w:space="0" w:color="auto"/>
      </w:divBdr>
    </w:div>
    <w:div w:id="2038575437">
      <w:bodyDiv w:val="1"/>
      <w:marLeft w:val="0"/>
      <w:marRight w:val="0"/>
      <w:marTop w:val="0"/>
      <w:marBottom w:val="0"/>
      <w:divBdr>
        <w:top w:val="none" w:sz="0" w:space="0" w:color="auto"/>
        <w:left w:val="none" w:sz="0" w:space="0" w:color="auto"/>
        <w:bottom w:val="none" w:sz="0" w:space="0" w:color="auto"/>
        <w:right w:val="none" w:sz="0" w:space="0" w:color="auto"/>
      </w:divBdr>
    </w:div>
    <w:div w:id="2038582383">
      <w:bodyDiv w:val="1"/>
      <w:marLeft w:val="0"/>
      <w:marRight w:val="0"/>
      <w:marTop w:val="0"/>
      <w:marBottom w:val="0"/>
      <w:divBdr>
        <w:top w:val="none" w:sz="0" w:space="0" w:color="auto"/>
        <w:left w:val="none" w:sz="0" w:space="0" w:color="auto"/>
        <w:bottom w:val="none" w:sz="0" w:space="0" w:color="auto"/>
        <w:right w:val="none" w:sz="0" w:space="0" w:color="auto"/>
      </w:divBdr>
    </w:div>
    <w:div w:id="2039810994">
      <w:bodyDiv w:val="1"/>
      <w:marLeft w:val="0"/>
      <w:marRight w:val="0"/>
      <w:marTop w:val="0"/>
      <w:marBottom w:val="0"/>
      <w:divBdr>
        <w:top w:val="none" w:sz="0" w:space="0" w:color="auto"/>
        <w:left w:val="none" w:sz="0" w:space="0" w:color="auto"/>
        <w:bottom w:val="none" w:sz="0" w:space="0" w:color="auto"/>
        <w:right w:val="none" w:sz="0" w:space="0" w:color="auto"/>
      </w:divBdr>
    </w:div>
    <w:div w:id="2057966348">
      <w:bodyDiv w:val="1"/>
      <w:marLeft w:val="0"/>
      <w:marRight w:val="0"/>
      <w:marTop w:val="0"/>
      <w:marBottom w:val="0"/>
      <w:divBdr>
        <w:top w:val="none" w:sz="0" w:space="0" w:color="auto"/>
        <w:left w:val="none" w:sz="0" w:space="0" w:color="auto"/>
        <w:bottom w:val="none" w:sz="0" w:space="0" w:color="auto"/>
        <w:right w:val="none" w:sz="0" w:space="0" w:color="auto"/>
      </w:divBdr>
    </w:div>
    <w:div w:id="2060976909">
      <w:bodyDiv w:val="1"/>
      <w:marLeft w:val="0"/>
      <w:marRight w:val="0"/>
      <w:marTop w:val="0"/>
      <w:marBottom w:val="0"/>
      <w:divBdr>
        <w:top w:val="none" w:sz="0" w:space="0" w:color="auto"/>
        <w:left w:val="none" w:sz="0" w:space="0" w:color="auto"/>
        <w:bottom w:val="none" w:sz="0" w:space="0" w:color="auto"/>
        <w:right w:val="none" w:sz="0" w:space="0" w:color="auto"/>
      </w:divBdr>
    </w:div>
    <w:div w:id="2065638173">
      <w:bodyDiv w:val="1"/>
      <w:marLeft w:val="0"/>
      <w:marRight w:val="0"/>
      <w:marTop w:val="0"/>
      <w:marBottom w:val="0"/>
      <w:divBdr>
        <w:top w:val="none" w:sz="0" w:space="0" w:color="auto"/>
        <w:left w:val="none" w:sz="0" w:space="0" w:color="auto"/>
        <w:bottom w:val="none" w:sz="0" w:space="0" w:color="auto"/>
        <w:right w:val="none" w:sz="0" w:space="0" w:color="auto"/>
      </w:divBdr>
    </w:div>
    <w:div w:id="2070422108">
      <w:bodyDiv w:val="1"/>
      <w:marLeft w:val="0"/>
      <w:marRight w:val="0"/>
      <w:marTop w:val="0"/>
      <w:marBottom w:val="0"/>
      <w:divBdr>
        <w:top w:val="none" w:sz="0" w:space="0" w:color="auto"/>
        <w:left w:val="none" w:sz="0" w:space="0" w:color="auto"/>
        <w:bottom w:val="none" w:sz="0" w:space="0" w:color="auto"/>
        <w:right w:val="none" w:sz="0" w:space="0" w:color="auto"/>
      </w:divBdr>
    </w:div>
    <w:div w:id="2072196599">
      <w:bodyDiv w:val="1"/>
      <w:marLeft w:val="0"/>
      <w:marRight w:val="0"/>
      <w:marTop w:val="0"/>
      <w:marBottom w:val="0"/>
      <w:divBdr>
        <w:top w:val="none" w:sz="0" w:space="0" w:color="auto"/>
        <w:left w:val="none" w:sz="0" w:space="0" w:color="auto"/>
        <w:bottom w:val="none" w:sz="0" w:space="0" w:color="auto"/>
        <w:right w:val="none" w:sz="0" w:space="0" w:color="auto"/>
      </w:divBdr>
    </w:div>
    <w:div w:id="2072608568">
      <w:bodyDiv w:val="1"/>
      <w:marLeft w:val="0"/>
      <w:marRight w:val="0"/>
      <w:marTop w:val="0"/>
      <w:marBottom w:val="0"/>
      <w:divBdr>
        <w:top w:val="none" w:sz="0" w:space="0" w:color="auto"/>
        <w:left w:val="none" w:sz="0" w:space="0" w:color="auto"/>
        <w:bottom w:val="none" w:sz="0" w:space="0" w:color="auto"/>
        <w:right w:val="none" w:sz="0" w:space="0" w:color="auto"/>
      </w:divBdr>
    </w:div>
    <w:div w:id="2074812763">
      <w:bodyDiv w:val="1"/>
      <w:marLeft w:val="0"/>
      <w:marRight w:val="0"/>
      <w:marTop w:val="0"/>
      <w:marBottom w:val="0"/>
      <w:divBdr>
        <w:top w:val="none" w:sz="0" w:space="0" w:color="auto"/>
        <w:left w:val="none" w:sz="0" w:space="0" w:color="auto"/>
        <w:bottom w:val="none" w:sz="0" w:space="0" w:color="auto"/>
        <w:right w:val="none" w:sz="0" w:space="0" w:color="auto"/>
      </w:divBdr>
    </w:div>
    <w:div w:id="2075740282">
      <w:bodyDiv w:val="1"/>
      <w:marLeft w:val="0"/>
      <w:marRight w:val="0"/>
      <w:marTop w:val="0"/>
      <w:marBottom w:val="0"/>
      <w:divBdr>
        <w:top w:val="none" w:sz="0" w:space="0" w:color="auto"/>
        <w:left w:val="none" w:sz="0" w:space="0" w:color="auto"/>
        <w:bottom w:val="none" w:sz="0" w:space="0" w:color="auto"/>
        <w:right w:val="none" w:sz="0" w:space="0" w:color="auto"/>
      </w:divBdr>
    </w:div>
    <w:div w:id="2080710126">
      <w:bodyDiv w:val="1"/>
      <w:marLeft w:val="0"/>
      <w:marRight w:val="0"/>
      <w:marTop w:val="0"/>
      <w:marBottom w:val="0"/>
      <w:divBdr>
        <w:top w:val="none" w:sz="0" w:space="0" w:color="auto"/>
        <w:left w:val="none" w:sz="0" w:space="0" w:color="auto"/>
        <w:bottom w:val="none" w:sz="0" w:space="0" w:color="auto"/>
        <w:right w:val="none" w:sz="0" w:space="0" w:color="auto"/>
      </w:divBdr>
    </w:div>
    <w:div w:id="2081712091">
      <w:bodyDiv w:val="1"/>
      <w:marLeft w:val="0"/>
      <w:marRight w:val="0"/>
      <w:marTop w:val="0"/>
      <w:marBottom w:val="0"/>
      <w:divBdr>
        <w:top w:val="none" w:sz="0" w:space="0" w:color="auto"/>
        <w:left w:val="none" w:sz="0" w:space="0" w:color="auto"/>
        <w:bottom w:val="none" w:sz="0" w:space="0" w:color="auto"/>
        <w:right w:val="none" w:sz="0" w:space="0" w:color="auto"/>
      </w:divBdr>
    </w:div>
    <w:div w:id="2083141158">
      <w:bodyDiv w:val="1"/>
      <w:marLeft w:val="0"/>
      <w:marRight w:val="0"/>
      <w:marTop w:val="0"/>
      <w:marBottom w:val="0"/>
      <w:divBdr>
        <w:top w:val="none" w:sz="0" w:space="0" w:color="auto"/>
        <w:left w:val="none" w:sz="0" w:space="0" w:color="auto"/>
        <w:bottom w:val="none" w:sz="0" w:space="0" w:color="auto"/>
        <w:right w:val="none" w:sz="0" w:space="0" w:color="auto"/>
      </w:divBdr>
    </w:div>
    <w:div w:id="2087222005">
      <w:bodyDiv w:val="1"/>
      <w:marLeft w:val="0"/>
      <w:marRight w:val="0"/>
      <w:marTop w:val="0"/>
      <w:marBottom w:val="0"/>
      <w:divBdr>
        <w:top w:val="none" w:sz="0" w:space="0" w:color="auto"/>
        <w:left w:val="none" w:sz="0" w:space="0" w:color="auto"/>
        <w:bottom w:val="none" w:sz="0" w:space="0" w:color="auto"/>
        <w:right w:val="none" w:sz="0" w:space="0" w:color="auto"/>
      </w:divBdr>
    </w:div>
    <w:div w:id="2092727396">
      <w:bodyDiv w:val="1"/>
      <w:marLeft w:val="0"/>
      <w:marRight w:val="0"/>
      <w:marTop w:val="0"/>
      <w:marBottom w:val="0"/>
      <w:divBdr>
        <w:top w:val="none" w:sz="0" w:space="0" w:color="auto"/>
        <w:left w:val="none" w:sz="0" w:space="0" w:color="auto"/>
        <w:bottom w:val="none" w:sz="0" w:space="0" w:color="auto"/>
        <w:right w:val="none" w:sz="0" w:space="0" w:color="auto"/>
      </w:divBdr>
    </w:div>
    <w:div w:id="2098400192">
      <w:bodyDiv w:val="1"/>
      <w:marLeft w:val="0"/>
      <w:marRight w:val="0"/>
      <w:marTop w:val="0"/>
      <w:marBottom w:val="0"/>
      <w:divBdr>
        <w:top w:val="none" w:sz="0" w:space="0" w:color="auto"/>
        <w:left w:val="none" w:sz="0" w:space="0" w:color="auto"/>
        <w:bottom w:val="none" w:sz="0" w:space="0" w:color="auto"/>
        <w:right w:val="none" w:sz="0" w:space="0" w:color="auto"/>
      </w:divBdr>
    </w:div>
    <w:div w:id="2098749230">
      <w:bodyDiv w:val="1"/>
      <w:marLeft w:val="0"/>
      <w:marRight w:val="0"/>
      <w:marTop w:val="0"/>
      <w:marBottom w:val="0"/>
      <w:divBdr>
        <w:top w:val="none" w:sz="0" w:space="0" w:color="auto"/>
        <w:left w:val="none" w:sz="0" w:space="0" w:color="auto"/>
        <w:bottom w:val="none" w:sz="0" w:space="0" w:color="auto"/>
        <w:right w:val="none" w:sz="0" w:space="0" w:color="auto"/>
      </w:divBdr>
    </w:div>
    <w:div w:id="2101176992">
      <w:bodyDiv w:val="1"/>
      <w:marLeft w:val="0"/>
      <w:marRight w:val="0"/>
      <w:marTop w:val="0"/>
      <w:marBottom w:val="0"/>
      <w:divBdr>
        <w:top w:val="none" w:sz="0" w:space="0" w:color="auto"/>
        <w:left w:val="none" w:sz="0" w:space="0" w:color="auto"/>
        <w:bottom w:val="none" w:sz="0" w:space="0" w:color="auto"/>
        <w:right w:val="none" w:sz="0" w:space="0" w:color="auto"/>
      </w:divBdr>
    </w:div>
    <w:div w:id="2101683571">
      <w:bodyDiv w:val="1"/>
      <w:marLeft w:val="0"/>
      <w:marRight w:val="0"/>
      <w:marTop w:val="0"/>
      <w:marBottom w:val="0"/>
      <w:divBdr>
        <w:top w:val="none" w:sz="0" w:space="0" w:color="auto"/>
        <w:left w:val="none" w:sz="0" w:space="0" w:color="auto"/>
        <w:bottom w:val="none" w:sz="0" w:space="0" w:color="auto"/>
        <w:right w:val="none" w:sz="0" w:space="0" w:color="auto"/>
      </w:divBdr>
    </w:div>
    <w:div w:id="2103450403">
      <w:bodyDiv w:val="1"/>
      <w:marLeft w:val="0"/>
      <w:marRight w:val="0"/>
      <w:marTop w:val="0"/>
      <w:marBottom w:val="0"/>
      <w:divBdr>
        <w:top w:val="none" w:sz="0" w:space="0" w:color="auto"/>
        <w:left w:val="none" w:sz="0" w:space="0" w:color="auto"/>
        <w:bottom w:val="none" w:sz="0" w:space="0" w:color="auto"/>
        <w:right w:val="none" w:sz="0" w:space="0" w:color="auto"/>
      </w:divBdr>
    </w:div>
    <w:div w:id="2104180365">
      <w:bodyDiv w:val="1"/>
      <w:marLeft w:val="0"/>
      <w:marRight w:val="0"/>
      <w:marTop w:val="0"/>
      <w:marBottom w:val="0"/>
      <w:divBdr>
        <w:top w:val="none" w:sz="0" w:space="0" w:color="auto"/>
        <w:left w:val="none" w:sz="0" w:space="0" w:color="auto"/>
        <w:bottom w:val="none" w:sz="0" w:space="0" w:color="auto"/>
        <w:right w:val="none" w:sz="0" w:space="0" w:color="auto"/>
      </w:divBdr>
    </w:div>
    <w:div w:id="2119253538">
      <w:bodyDiv w:val="1"/>
      <w:marLeft w:val="0"/>
      <w:marRight w:val="0"/>
      <w:marTop w:val="0"/>
      <w:marBottom w:val="0"/>
      <w:divBdr>
        <w:top w:val="none" w:sz="0" w:space="0" w:color="auto"/>
        <w:left w:val="none" w:sz="0" w:space="0" w:color="auto"/>
        <w:bottom w:val="none" w:sz="0" w:space="0" w:color="auto"/>
        <w:right w:val="none" w:sz="0" w:space="0" w:color="auto"/>
      </w:divBdr>
    </w:div>
    <w:div w:id="2124298907">
      <w:bodyDiv w:val="1"/>
      <w:marLeft w:val="0"/>
      <w:marRight w:val="0"/>
      <w:marTop w:val="0"/>
      <w:marBottom w:val="0"/>
      <w:divBdr>
        <w:top w:val="none" w:sz="0" w:space="0" w:color="auto"/>
        <w:left w:val="none" w:sz="0" w:space="0" w:color="auto"/>
        <w:bottom w:val="none" w:sz="0" w:space="0" w:color="auto"/>
        <w:right w:val="none" w:sz="0" w:space="0" w:color="auto"/>
      </w:divBdr>
    </w:div>
    <w:div w:id="2127195773">
      <w:bodyDiv w:val="1"/>
      <w:marLeft w:val="0"/>
      <w:marRight w:val="0"/>
      <w:marTop w:val="0"/>
      <w:marBottom w:val="0"/>
      <w:divBdr>
        <w:top w:val="none" w:sz="0" w:space="0" w:color="auto"/>
        <w:left w:val="none" w:sz="0" w:space="0" w:color="auto"/>
        <w:bottom w:val="none" w:sz="0" w:space="0" w:color="auto"/>
        <w:right w:val="none" w:sz="0" w:space="0" w:color="auto"/>
      </w:divBdr>
    </w:div>
    <w:div w:id="2131780544">
      <w:bodyDiv w:val="1"/>
      <w:marLeft w:val="0"/>
      <w:marRight w:val="0"/>
      <w:marTop w:val="0"/>
      <w:marBottom w:val="0"/>
      <w:divBdr>
        <w:top w:val="none" w:sz="0" w:space="0" w:color="auto"/>
        <w:left w:val="none" w:sz="0" w:space="0" w:color="auto"/>
        <w:bottom w:val="none" w:sz="0" w:space="0" w:color="auto"/>
        <w:right w:val="none" w:sz="0" w:space="0" w:color="auto"/>
      </w:divBdr>
    </w:div>
    <w:div w:id="2135974449">
      <w:bodyDiv w:val="1"/>
      <w:marLeft w:val="0"/>
      <w:marRight w:val="0"/>
      <w:marTop w:val="0"/>
      <w:marBottom w:val="0"/>
      <w:divBdr>
        <w:top w:val="none" w:sz="0" w:space="0" w:color="auto"/>
        <w:left w:val="none" w:sz="0" w:space="0" w:color="auto"/>
        <w:bottom w:val="none" w:sz="0" w:space="0" w:color="auto"/>
        <w:right w:val="none" w:sz="0" w:space="0" w:color="auto"/>
      </w:divBdr>
    </w:div>
    <w:div w:id="2140296124">
      <w:bodyDiv w:val="1"/>
      <w:marLeft w:val="0"/>
      <w:marRight w:val="0"/>
      <w:marTop w:val="0"/>
      <w:marBottom w:val="0"/>
      <w:divBdr>
        <w:top w:val="none" w:sz="0" w:space="0" w:color="auto"/>
        <w:left w:val="none" w:sz="0" w:space="0" w:color="auto"/>
        <w:bottom w:val="none" w:sz="0" w:space="0" w:color="auto"/>
        <w:right w:val="none" w:sz="0" w:space="0" w:color="auto"/>
      </w:divBdr>
    </w:div>
    <w:div w:id="2141531936">
      <w:bodyDiv w:val="1"/>
      <w:marLeft w:val="0"/>
      <w:marRight w:val="0"/>
      <w:marTop w:val="0"/>
      <w:marBottom w:val="0"/>
      <w:divBdr>
        <w:top w:val="none" w:sz="0" w:space="0" w:color="auto"/>
        <w:left w:val="none" w:sz="0" w:space="0" w:color="auto"/>
        <w:bottom w:val="none" w:sz="0" w:space="0" w:color="auto"/>
        <w:right w:val="none" w:sz="0" w:space="0" w:color="auto"/>
      </w:divBdr>
    </w:div>
    <w:div w:id="2144690455">
      <w:bodyDiv w:val="1"/>
      <w:marLeft w:val="0"/>
      <w:marRight w:val="0"/>
      <w:marTop w:val="0"/>
      <w:marBottom w:val="0"/>
      <w:divBdr>
        <w:top w:val="none" w:sz="0" w:space="0" w:color="auto"/>
        <w:left w:val="none" w:sz="0" w:space="0" w:color="auto"/>
        <w:bottom w:val="none" w:sz="0" w:space="0" w:color="auto"/>
        <w:right w:val="none" w:sz="0" w:space="0" w:color="auto"/>
      </w:divBdr>
    </w:div>
    <w:div w:id="2146315375">
      <w:bodyDiv w:val="1"/>
      <w:marLeft w:val="0"/>
      <w:marRight w:val="0"/>
      <w:marTop w:val="0"/>
      <w:marBottom w:val="0"/>
      <w:divBdr>
        <w:top w:val="none" w:sz="0" w:space="0" w:color="auto"/>
        <w:left w:val="none" w:sz="0" w:space="0" w:color="auto"/>
        <w:bottom w:val="none" w:sz="0" w:space="0" w:color="auto"/>
        <w:right w:val="none" w:sz="0" w:space="0" w:color="auto"/>
      </w:divBdr>
    </w:div>
    <w:div w:id="2146577725">
      <w:bodyDiv w:val="1"/>
      <w:marLeft w:val="0"/>
      <w:marRight w:val="0"/>
      <w:marTop w:val="0"/>
      <w:marBottom w:val="0"/>
      <w:divBdr>
        <w:top w:val="none" w:sz="0" w:space="0" w:color="auto"/>
        <w:left w:val="none" w:sz="0" w:space="0" w:color="auto"/>
        <w:bottom w:val="none" w:sz="0" w:space="0" w:color="auto"/>
        <w:right w:val="none" w:sz="0" w:space="0" w:color="auto"/>
      </w:divBdr>
    </w:div>
    <w:div w:id="21465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peditor.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HSETemplate%20(2016-2017)%20-%20&#1050;&#1091;&#1088;&#1089;&#1086;&#1074;&#1072;&#1103;2.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AMA17</b:Tag>
    <b:SourceType>JournalArticle</b:SourceType>
    <b:Guid>{729D112E-4129-4CD7-B8CD-0C495E15D844}</b:Guid>
    <b:Author>
      <b:Author>
        <b:NameList>
          <b:Person>
            <b:Last>Aman Yadav</b:Last>
            <b:First>CHRIS</b:First>
            <b:Middle>STEPHENSON, AND HAI HONG</b:Middle>
          </b:Person>
        </b:NameList>
      </b:Author>
    </b:Author>
    <b:Title>Computational thinking for teacher education</b:Title>
    <b:JournalName>Communications of the ACM</b:JournalName>
    <b:Year>2017</b:Year>
    <b:RefOrder>9</b:RefOrder>
  </b:Source>
  <b:Source>
    <b:Tag>Kal15</b:Tag>
    <b:SourceType>JournalArticle</b:SourceType>
    <b:Guid>{8B05517F-6E7E-4E9E-9F33-A30352029D5B}</b:Guid>
    <b:Author>
      <b:Author>
        <b:NameList>
          <b:Person>
            <b:Last>Kaleliog˘lu</b:Last>
            <b:First>Filiz</b:First>
          </b:Person>
        </b:NameList>
      </b:Author>
    </b:Author>
    <b:Title>A new way of teaching programming skills to K-12 students: Code.org</b:Title>
    <b:JournalName>Computers in Human Behavior</b:JournalName>
    <b:Year>2015</b:Year>
    <b:RefOrder>10</b:RefOrder>
  </b:Source>
  <b:Source>
    <b:Tag>Mar17</b:Tag>
    <b:SourceType>JournalArticle</b:SourceType>
    <b:Guid>{1A588AF7-E216-4BE6-84B7-5723846299E1}</b:Guid>
    <b:Author>
      <b:Author>
        <b:NameList>
          <b:Person>
            <b:Last>Maria Jose Marcelino</b:Last>
            <b:First>Teresa</b:First>
            <b:Middle>Pessoa, Celeste Vieira, Tatiana Salvador, Antonio Jose Mendes</b:Middle>
          </b:Person>
        </b:NameList>
      </b:Author>
    </b:Author>
    <b:Title>Learning Computational Thinking and scratch at distance</b:Title>
    <b:JournalName>Computers in Human Behavior</b:JournalName>
    <b:Year>2017</b:Year>
    <b:RefOrder>11</b:RefOrder>
  </b:Source>
  <b:Source>
    <b:Tag>Har12</b:Tag>
    <b:SourceType>JournalArticle</b:SourceType>
    <b:Guid>{EDE4202E-CA62-4416-AC08-FFB9C395F6CE}</b:Guid>
    <b:Author>
      <b:Author>
        <b:NameList>
          <b:Person>
            <b:Last>Hariklia Tsalapatas</b:Last>
            <b:First>Olivier</b:First>
            <b:Middle>HEIDMANN, Rene ALIMISI, Elias HOUSTIS</b:Middle>
          </b:Person>
        </b:NameList>
      </b:Author>
    </b:Author>
    <b:Title>Game-Based Programming Towards Developing Algorithmic Thinking Skills In Primary Education</b:Title>
    <b:JournalName>Scientific Bulletin of the „Petru Maior” University of Tîrgu Mureş</b:JournalName>
    <b:Year>2012</b:Year>
    <b:RefOrder>12</b:RefOrder>
  </b:Source>
  <b:Source>
    <b:Tag>Has16</b:Tag>
    <b:SourceType>JournalArticle</b:SourceType>
    <b:Guid>{77E37560-0C87-4B18-9B6A-C06634F577F8}</b:Guid>
    <b:Title>“What’s the Weather Like Today?”: A computer game to develop algorithmic thinking and problem solving skills of primary school pupils</b:Title>
    <b:Year>2016</b:Year>
    <b:Author>
      <b:Author>
        <b:NameList>
          <b:Person>
            <b:Last>Hasan Gürbüz</b:Last>
            <b:First>Bengisu</b:First>
            <b:Middle>Evlioğlu, Çiğdem Selçukcan Erol, Hulusi Gülseçen, Sevinç Gülseçen</b:Middle>
          </b:Person>
        </b:NameList>
      </b:Author>
    </b:Author>
    <b:JournalName>Springer</b:JournalName>
    <b:RefOrder>13</b:RefOrder>
  </b:Source>
  <b:Source>
    <b:Tag>Kei17</b:Tag>
    <b:SourceType>JournalArticle</b:SourceType>
    <b:Guid>{AF6CC3D3-EC56-493C-AC62-51400E0A5413}</b:Guid>
    <b:Author>
      <b:Author>
        <b:NameList>
          <b:Person>
            <b:Last>Kirkpatrick</b:Last>
            <b:First>Keith</b:First>
          </b:Person>
        </b:NameList>
      </b:Author>
    </b:Author>
    <b:Title>Parallel Computational Thinking</b:Title>
    <b:JournalName>Communications of the ACM</b:JournalName>
    <b:Year>2017</b:Year>
    <b:RefOrder>14</b:RefOrder>
  </b:Source>
  <b:Source>
    <b:Tag>Was16</b:Tag>
    <b:SourceType>JournalArticle</b:SourceType>
    <b:Guid>{A8F34F7F-BF5E-42BC-B585-31B8C72D5765}</b:Guid>
    <b:Author>
      <b:Author>
        <b:NameList>
          <b:Person>
            <b:Last>Wassila Debabi</b:Last>
            <b:First>Tahar</b:First>
            <b:Middle>Bensebaa</b:Middle>
          </b:Person>
        </b:NameList>
      </b:Author>
    </b:Author>
    <b:Title>Using Serious Game to Enhance Learning and Teaching Algorithmic</b:Title>
    <b:JournalName>Journal of e-Learning and Knowledge Society</b:JournalName>
    <b:Year>2016</b:Year>
    <b:RefOrder>15</b:RefOrder>
  </b:Source>
  <b:Source>
    <b:Tag>Arz17</b:Tag>
    <b:SourceType>JournalArticle</b:SourceType>
    <b:Guid>{2FD6A008-11E3-49F1-A298-1DFB9A9E5D07}</b:Guid>
    <b:Author>
      <b:Author>
        <b:NameList>
          <b:Person>
            <b:Last>Arzu Deveci Topal</b:Last>
            <b:First>Esra</b:First>
            <b:Middle>Çoban Budak, Aynur Kolburan Geçer</b:Middle>
          </b:Person>
        </b:NameList>
      </b:Author>
    </b:Author>
    <b:Title>The effect of algorithm teaching on the problem-solving skills of deaf-hard hearing students</b:Title>
    <b:JournalName>Emerald Insight</b:JournalName>
    <b:Year>2017</b:Year>
    <b:RefOrder>16</b:RefOrder>
  </b:Source>
  <b:Source>
    <b:Tag>МАС121</b:Tag>
    <b:SourceType>ArticleInAPeriodical</b:SourceType>
    <b:Guid>{ED47A9B2-D7CC-4CB9-B140-DB507CB5AB6B}</b:Guid>
    <b:Title>О методах обучения бакалавров направления «Педагогическое образование» по профилю «Информатика» основам параллельного программирования</b:Title>
    <b:Year>2012</b:Year>
    <b:Author>
      <b:Author>
        <b:NameList>
          <b:Person>
            <b:Last>Сокольская</b:Last>
            <b:First>М.</b:First>
            <b:Middle>А.</b:Middle>
          </b:Person>
        </b:NameList>
      </b:Author>
    </b:Author>
    <b:PeriodicalTitle>Вестник ТГПУ</b:PeriodicalTitle>
    <b:RefOrder>17</b:RefOrder>
  </b:Source>
  <b:Source>
    <b:Tag>МАП16</b:Tag>
    <b:SourceType>ArticleInAPeriodical</b:SourceType>
    <b:Guid>{943C882D-F39B-4F7E-8FE1-788D4700ADC0}</b:Guid>
    <b:Title>Подготовка методики преподавания темы «Параллельные вычисления» в средней школе</b:Title>
    <b:Year>2016</b:Year>
    <b:Author>
      <b:Author>
        <b:NameList>
          <b:Person>
            <b:Last>Плаксин</b:Last>
            <b:First>М.А.</b:First>
          </b:Person>
        </b:NameList>
      </b:Author>
    </b:Author>
    <b:PeriodicalTitle>Параллельные вычислительные технологии</b:PeriodicalTitle>
    <b:RefOrder>18</b:RefOrder>
  </b:Source>
  <b:Source>
    <b:Tag>АДК16</b:Tag>
    <b:SourceType>ArticleInAPeriodical</b:SourceType>
    <b:Guid>{FE9EAAF6-984F-4ED5-B09D-136D1B5BA67F}</b:Guid>
    <b:Author>
      <b:Author>
        <b:NameList>
          <b:Person>
            <b:Last>А. Д. Кучев</b:Last>
            <b:First>М.</b:First>
            <b:Middle>А. Плаксин</b:Middle>
          </b:Person>
        </b:NameList>
      </b:Author>
    </b:Author>
    <b:Title>ПРОПЕДЕВТИКА ПАРАЛЛЕЛЬНЫХ ВЫЧИСЛЕНИЙ В ШКОЛЬНОЙ ИНФОРМАТИКЕ. КОМПЬЮТЕРНАЯ ИГРА «ТАНКОВЫЙ ЭКИПАЖ»</b:Title>
    <b:PeriodicalTitle>Информатика в школе</b:PeriodicalTitle>
    <b:Year>2016</b:Year>
    <b:Issue>9</b:Issue>
    <b:RefOrder>19</b:RefOrder>
  </b:Source>
  <b:Source>
    <b:Tag>МАП17</b:Tag>
    <b:SourceType>ArticleInAPeriodical</b:SourceType>
    <b:Guid>{354E6D1C-AD60-4051-ABCE-B54BD43A1095}</b:Guid>
    <b:Author>
      <b:Author>
        <b:NameList>
          <b:Person>
            <b:Last>М.А. Плаксин</b:Last>
            <b:First>С.В.</b:First>
            <b:Middle>Цаплин</b:Middle>
          </b:Person>
        </b:NameList>
      </b:Author>
    </b:Author>
    <b:Title>ПРОПЕДЕВТИКА ПАРАЛЛЕЛЬНЫХ ВЫЧИСЛЕНИЙ В ШКОЛЬНОЙ ИНФОРМАТИКЕ: ТЕМА «РОЙ РОБОТОВ» В КОНКУРСЕ «ТРИЗФОРМАШКА-2017»</b:Title>
    <b:PeriodicalTitle>Современные информационные технологии и ИТ-образование</b:PeriodicalTitle>
    <b:Year>2017</b:Year>
    <b:Volume>13</b:Volume>
    <b:Issue>4</b:Issue>
    <b:RefOrder>20</b:RefOrder>
  </b:Source>
  <b:Source>
    <b:Tag>НОУ18</b:Tag>
    <b:SourceType>InternetSite</b:SourceType>
    <b:Guid>{0C0E1176-50AB-42C2-8C7A-052B5144E9FA}</b:Guid>
    <b:Title>НОУ ИНТУИТ | Лекция | Управление разработкой ПО</b:Title>
    <b:Year>2018</b:Year>
    <b:InternetSiteTitle>www.intuit.ru</b:InternetSiteTitle>
    <b:YearAccessed>2018</b:YearAccessed>
    <b:MonthAccessed>03</b:MonthAccessed>
    <b:DayAccessed>12</b:DayAccessed>
    <b:URL>https://www.intuit.ru/studies/courses/64/64/lecture/1896?page=6</b:URL>
    <b:RefOrder>1</b:RefOrder>
  </b:Source>
  <b:Source>
    <b:Tag>Ско18</b:Tag>
    <b:SourceType>InternetSite</b:SourceType>
    <b:Guid>{C16367F3-C9E0-4AC7-8837-FEF7DC8829FD}</b:Guid>
    <b:Title>Сколько получает Разработчик C# в России? Средняя зарплата Разработчик C# в России, статистика Trud.com</b:Title>
    <b:InternetSiteTitle>russia.trud.com</b:InternetSiteTitle>
    <b:Year>2018</b:Year>
    <b:YearAccessed>2018</b:YearAccessed>
    <b:MonthAccessed>04</b:MonthAccessed>
    <b:DayAccessed>17</b:DayAccessed>
    <b:URL>https://russia.trud.com/salary/692/67651.html</b:URL>
    <b:RefOrder>2</b:RefOrder>
  </b:Source>
  <b:Source>
    <b:Tag>marta9</b:Tag>
    <b:SourceType>InternetSite</b:SourceType>
    <b:Guid>{97B07A2B-FD1C-4643-BD4D-BF4DDED0FFBA}</b:Guid>
    <b:Title>https://martalex.gitbooks.io/</b:Title>
    <b:InternetSiteTitle>9. Игровой цикл (Game Loop) · Шаблоны игрового программирования</b:InternetSiteTitle>
    <b:Year>2018</b:Year>
    <b:YearAccessed>2018</b:YearAccessed>
    <b:MonthAccessed>01</b:MonthAccessed>
    <b:DayAccessed>24</b:DayAccessed>
    <b:URL>https://martalex.gitbooks.io/gameprogrammingpatterns/content/chapter-3/3.2-game-loop.html</b:URL>
    <b:RefOrder>4</b:RefOrder>
  </b:Source>
  <b:Source>
    <b:Tag>marta10</b:Tag>
    <b:SourceType>InternetSite</b:SourceType>
    <b:Guid>{B6CC8286-70BC-4E0F-ABA4-279402303B7C}</b:Guid>
    <b:Title>https://martalex.gitbooks.io/</b:Title>
    <b:InternetSiteTitle>10. Метод обновления (Update Method) · Шаблоны игрового программирования</b:InternetSiteTitle>
    <b:Year>2018</b:Year>
    <b:YearAccessed>2018</b:YearAccessed>
    <b:MonthAccessed>01</b:MonthAccessed>
    <b:DayAccessed>24</b:DayAccessed>
    <b:URL>https://martalex.gitbooks.io/gameprogrammingpatterns/content/chapter-3/3.3-update-method.html</b:URL>
    <b:RefOrder>3</b:RefOrder>
  </b:Source>
  <b:Source>
    <b:Tag>met18</b:Tag>
    <b:SourceType>InternetSite</b:SourceType>
    <b:Guid>{A4702696-8CD5-4CD4-A432-5A60A8341FCF}</b:Guid>
    <b:Title>metanit.com</b:Title>
    <b:InternetSiteTitle>Состояние (State) | Паттерны в C# и .NET</b:InternetSiteTitle>
    <b:Year>2018</b:Year>
    <b:YearAccessed>2018</b:YearAccessed>
    <b:MonthAccessed>02</b:MonthAccessed>
    <b:DayAccessed>03</b:DayAccessed>
    <b:URL>https://metanit.com/sharp/patterns/3.6.php</b:URL>
    <b:RefOrder>5</b:RefOrder>
  </b:Source>
  <b:Source>
    <b:Tag>СМа16</b:Tag>
    <b:SourceType>Book</b:SourceType>
    <b:Guid>{1C716BAA-0DF1-438A-925F-7B36C2D5CC01}</b:Guid>
    <b:Title>Совершенный код</b:Title>
    <b:Year>2016</b:Year>
    <b:Author>
      <b:Author>
        <b:NameList>
          <b:Person>
            <b:Last>Макконнелл</b:Last>
            <b:First>С.</b:First>
          </b:Person>
        </b:NameList>
      </b:Author>
    </b:Author>
    <b:City>М.</b:City>
    <b:Publisher>Издательство "Русская редакция"</b:Publisher>
    <b:Pages>896</b:Pages>
    <b:RefOrder>6</b:RefOrder>
  </b:Source>
  <b:Source>
    <b:Tag>marta2</b:Tag>
    <b:SourceType>InternetSite</b:SourceType>
    <b:Guid>{873129C3-6BA5-46A3-9086-B12AB3E91912}</b:Guid>
    <b:Title>https://martalex.gitbooks.io/</b:Title>
    <b:Year>2018</b:Year>
    <b:InternetSiteTitle>2. Команда (Command) · Шаблоны игрового программирования</b:InternetSiteTitle>
    <b:YearAccessed>2018</b:YearAccessed>
    <b:MonthAccessed>02</b:MonthAccessed>
    <b:DayAccessed>18</b:DayAccessed>
    <b:URL>https://martalex.gitbooks.io/gameprogrammingpatterns/content/chapter-2/2.1-command.html</b:URL>
    <b:RefOrder>7</b:RefOrder>
  </b:Source>
  <b:Source>
    <b:Tag>Til18</b:Tag>
    <b:SourceType>InternetSite</b:SourceType>
    <b:Guid>{3D8904AA-77C7-424F-9A95-936EE20B68D6}</b:Guid>
    <b:Title>Tiled Map Editor | A generic tile map editor</b:Title>
    <b:InternetSiteTitle>https://www.mapeditor.org/</b:InternetSiteTitle>
    <b:Year>2018</b:Year>
    <b:YearAccessed>2017</b:YearAccessed>
    <b:MonthAccessed>12</b:MonthAccessed>
    <b:DayAccessed>25</b:DayAccessed>
    <b:URL>https://www.mapeditor.org/</b:URL>
    <b:RefOrder>8</b:RefOrder>
  </b:Source>
</b:Sources>
</file>

<file path=customXml/itemProps1.xml><?xml version="1.0" encoding="utf-8"?>
<ds:datastoreItem xmlns:ds="http://schemas.openxmlformats.org/officeDocument/2006/customXml" ds:itemID="{21D16149-549A-4B7A-807D-9EDFF29CE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HSETemplate (2016-2017) - Курсовая2.dotm</Template>
  <TotalTime>138</TotalTime>
  <Pages>11</Pages>
  <Words>1571</Words>
  <Characters>8960</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53</cp:revision>
  <dcterms:created xsi:type="dcterms:W3CDTF">2018-12-19T08:14:00Z</dcterms:created>
  <dcterms:modified xsi:type="dcterms:W3CDTF">2018-12-19T10:32:00Z</dcterms:modified>
</cp:coreProperties>
</file>